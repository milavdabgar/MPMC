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0FB2" w:rsidRDefault="006E0FB2" w:rsidP="006E0FB2">
      <w:pPr>
        <w:jc w:val="center"/>
        <w:rPr>
          <w:b/>
          <w:bCs/>
          <w:sz w:val="40"/>
          <w:szCs w:val="40"/>
        </w:rPr>
      </w:pPr>
    </w:p>
    <w:p w:rsidR="006E0FB2" w:rsidRPr="006E0FB2" w:rsidRDefault="006E0FB2" w:rsidP="006E0FB2">
      <w:pPr>
        <w:jc w:val="center"/>
        <w:rPr>
          <w:b/>
          <w:bCs/>
          <w:sz w:val="40"/>
          <w:szCs w:val="40"/>
        </w:rPr>
      </w:pPr>
      <w:r w:rsidRPr="006E0FB2">
        <w:rPr>
          <w:b/>
          <w:bCs/>
          <w:sz w:val="40"/>
          <w:szCs w:val="40"/>
        </w:rPr>
        <w:t>MICROPROCESSOR AND ASSEMBLY LANGUAGE PROGRAMMING</w:t>
      </w:r>
    </w:p>
    <w:p w:rsidR="006E0FB2" w:rsidRPr="006E0FB2" w:rsidRDefault="006E0FB2" w:rsidP="006E0FB2">
      <w:pPr>
        <w:jc w:val="center"/>
        <w:rPr>
          <w:b/>
          <w:bCs/>
          <w:sz w:val="40"/>
          <w:szCs w:val="40"/>
        </w:rPr>
      </w:pPr>
      <w:r w:rsidRPr="006E0FB2">
        <w:rPr>
          <w:b/>
          <w:bCs/>
          <w:sz w:val="40"/>
          <w:szCs w:val="40"/>
        </w:rPr>
        <w:t>(3341101)</w:t>
      </w:r>
    </w:p>
    <w:p w:rsidR="006E0FB2" w:rsidRDefault="006E0FB2" w:rsidP="006E0FB2">
      <w:pPr>
        <w:jc w:val="center"/>
        <w:rPr>
          <w:b/>
          <w:bCs/>
        </w:rPr>
      </w:pPr>
    </w:p>
    <w:p w:rsidR="006E0FB2" w:rsidRPr="006E0FB2" w:rsidRDefault="006E0FB2" w:rsidP="006E0FB2">
      <w:pPr>
        <w:jc w:val="center"/>
        <w:rPr>
          <w:b/>
          <w:bCs/>
          <w:sz w:val="32"/>
          <w:szCs w:val="32"/>
        </w:rPr>
      </w:pPr>
      <w:r w:rsidRPr="006E0FB2">
        <w:rPr>
          <w:b/>
          <w:bCs/>
          <w:sz w:val="32"/>
          <w:szCs w:val="32"/>
        </w:rPr>
        <w:t>DIPLOMA 4</w:t>
      </w:r>
      <w:r w:rsidRPr="006E0FB2">
        <w:rPr>
          <w:b/>
          <w:bCs/>
          <w:sz w:val="32"/>
          <w:szCs w:val="32"/>
          <w:vertAlign w:val="superscript"/>
        </w:rPr>
        <w:t>TH</w:t>
      </w:r>
      <w:r w:rsidRPr="006E0FB2">
        <w:rPr>
          <w:b/>
          <w:bCs/>
          <w:sz w:val="32"/>
          <w:szCs w:val="32"/>
        </w:rPr>
        <w:t xml:space="preserve"> SEMESTER</w:t>
      </w:r>
    </w:p>
    <w:p w:rsidR="006E0FB2" w:rsidRDefault="006E0FB2" w:rsidP="006E0FB2">
      <w:pPr>
        <w:jc w:val="center"/>
        <w:rPr>
          <w:b/>
          <w:bCs/>
        </w:rPr>
      </w:pPr>
    </w:p>
    <w:p w:rsidR="006E0FB2" w:rsidRDefault="006E0FB2" w:rsidP="006E0FB2">
      <w:pPr>
        <w:jc w:val="cente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1"/>
      </w:tblGrid>
      <w:tr w:rsidR="006E0FB2" w:rsidTr="006E0FB2">
        <w:tc>
          <w:tcPr>
            <w:tcW w:w="9451" w:type="dxa"/>
          </w:tcPr>
          <w:p w:rsidR="006E0FB2" w:rsidRDefault="006E0FB2" w:rsidP="006E0FB2">
            <w:pPr>
              <w:jc w:val="center"/>
              <w:rPr>
                <w:b/>
                <w:bCs/>
              </w:rPr>
            </w:pPr>
            <w:r>
              <w:rPr>
                <w:b/>
                <w:bCs/>
                <w:noProof/>
                <w:lang w:eastAsia="zh-CN" w:bidi="hi-IN"/>
              </w:rPr>
              <w:drawing>
                <wp:inline distT="0" distB="0" distL="0" distR="0">
                  <wp:extent cx="6007735" cy="3379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ww.ultimatetech_.orgfile201602featured-image_.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07735" cy="3379470"/>
                          </a:xfrm>
                          <a:prstGeom prst="rect">
                            <a:avLst/>
                          </a:prstGeom>
                        </pic:spPr>
                      </pic:pic>
                    </a:graphicData>
                  </a:graphic>
                </wp:inline>
              </w:drawing>
            </w:r>
          </w:p>
        </w:tc>
      </w:tr>
    </w:tbl>
    <w:p w:rsidR="006E0FB2" w:rsidRDefault="006E0FB2" w:rsidP="00DB5BA3">
      <w:pPr>
        <w:jc w:val="center"/>
        <w:rPr>
          <w:b/>
          <w:bCs/>
        </w:rPr>
      </w:pPr>
    </w:p>
    <w:p w:rsidR="006E0FB2" w:rsidRPr="00EA4823" w:rsidRDefault="006E0FB2" w:rsidP="00DB5BA3">
      <w:pPr>
        <w:jc w:val="center"/>
        <w:rPr>
          <w:b/>
          <w:bCs/>
          <w:sz w:val="32"/>
          <w:szCs w:val="32"/>
        </w:rPr>
      </w:pPr>
      <w:r w:rsidRPr="00EA4823">
        <w:rPr>
          <w:b/>
          <w:bCs/>
          <w:sz w:val="32"/>
          <w:szCs w:val="32"/>
        </w:rPr>
        <w:t>LABORATORY MANUAL</w:t>
      </w:r>
    </w:p>
    <w:p w:rsidR="006E0FB2" w:rsidRDefault="006E0FB2" w:rsidP="00DB5BA3">
      <w:pPr>
        <w:jc w:val="cente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51"/>
      </w:tblGrid>
      <w:tr w:rsidR="006E0FB2" w:rsidTr="006E0FB2">
        <w:tc>
          <w:tcPr>
            <w:tcW w:w="9451" w:type="dxa"/>
          </w:tcPr>
          <w:p w:rsidR="006E0FB2" w:rsidRDefault="006E0FB2" w:rsidP="00DB5BA3">
            <w:pPr>
              <w:jc w:val="center"/>
              <w:rPr>
                <w:b/>
                <w:bCs/>
              </w:rPr>
            </w:pPr>
            <w:r>
              <w:rPr>
                <w:b/>
                <w:bCs/>
                <w:noProof/>
                <w:lang w:eastAsia="zh-CN" w:bidi="hi-IN"/>
              </w:rPr>
              <w:drawing>
                <wp:inline distT="0" distB="0" distL="0" distR="0">
                  <wp:extent cx="1024128" cy="1197864"/>
                  <wp:effectExtent l="0" t="0" r="508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40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4128" cy="1197864"/>
                          </a:xfrm>
                          <a:prstGeom prst="rect">
                            <a:avLst/>
                          </a:prstGeom>
                        </pic:spPr>
                      </pic:pic>
                    </a:graphicData>
                  </a:graphic>
                </wp:inline>
              </w:drawing>
            </w:r>
          </w:p>
        </w:tc>
      </w:tr>
    </w:tbl>
    <w:p w:rsidR="006E0FB2" w:rsidRDefault="006E0FB2" w:rsidP="00DB5BA3">
      <w:pPr>
        <w:jc w:val="center"/>
        <w:rPr>
          <w:b/>
          <w:bCs/>
        </w:rPr>
      </w:pPr>
    </w:p>
    <w:p w:rsidR="00EA4823" w:rsidRDefault="00EA4823" w:rsidP="00DB5BA3">
      <w:pPr>
        <w:jc w:val="center"/>
        <w:rPr>
          <w:b/>
          <w:bCs/>
        </w:rPr>
      </w:pPr>
    </w:p>
    <w:p w:rsidR="006E0FB2" w:rsidRPr="00EA4823" w:rsidRDefault="006E0FB2" w:rsidP="00DB5BA3">
      <w:pPr>
        <w:jc w:val="center"/>
        <w:rPr>
          <w:b/>
          <w:bCs/>
        </w:rPr>
      </w:pPr>
      <w:r w:rsidRPr="00EA4823">
        <w:rPr>
          <w:b/>
          <w:bCs/>
        </w:rPr>
        <w:t>Compiled by</w:t>
      </w:r>
    </w:p>
    <w:p w:rsidR="006E0FB2" w:rsidRDefault="006E0FB2" w:rsidP="00DB5BA3">
      <w:pPr>
        <w:jc w:val="center"/>
        <w:rPr>
          <w:b/>
          <w:bCs/>
          <w:sz w:val="32"/>
          <w:szCs w:val="32"/>
        </w:rPr>
      </w:pPr>
      <w:r w:rsidRPr="00EA4823">
        <w:rPr>
          <w:b/>
          <w:bCs/>
          <w:sz w:val="32"/>
          <w:szCs w:val="32"/>
        </w:rPr>
        <w:t>Milav J Dabgar</w:t>
      </w:r>
    </w:p>
    <w:p w:rsidR="00EA4823" w:rsidRPr="00EA4823" w:rsidRDefault="00EA4823" w:rsidP="00DB5BA3">
      <w:pPr>
        <w:jc w:val="center"/>
        <w:rPr>
          <w:b/>
          <w:bCs/>
          <w:sz w:val="32"/>
          <w:szCs w:val="32"/>
        </w:rPr>
      </w:pPr>
    </w:p>
    <w:p w:rsidR="006E0FB2" w:rsidRDefault="006E0FB2" w:rsidP="00DB5BA3">
      <w:pPr>
        <w:jc w:val="center"/>
        <w:rPr>
          <w:b/>
          <w:bCs/>
        </w:rPr>
      </w:pPr>
    </w:p>
    <w:p w:rsidR="006E0FB2" w:rsidRDefault="006E0FB2" w:rsidP="00DB5BA3">
      <w:pPr>
        <w:jc w:val="center"/>
        <w:rPr>
          <w:b/>
          <w:bCs/>
        </w:rPr>
      </w:pPr>
      <w:r>
        <w:rPr>
          <w:b/>
          <w:bCs/>
        </w:rPr>
        <w:t>DEPARTMENT OF ELECTRONICS AND COMMUNICATION ENGINEERING</w:t>
      </w:r>
    </w:p>
    <w:p w:rsidR="006E0FB2" w:rsidRDefault="006E0FB2" w:rsidP="00CD180E">
      <w:pPr>
        <w:jc w:val="center"/>
        <w:rPr>
          <w:b/>
          <w:bCs/>
        </w:rPr>
      </w:pPr>
      <w:r>
        <w:rPr>
          <w:b/>
          <w:bCs/>
        </w:rPr>
        <w:t>GOVERNMENT POLYTECHNIC, PALANPUR</w:t>
      </w:r>
      <w:r w:rsidR="00716E3C">
        <w:rPr>
          <w:b/>
          <w:bCs/>
        </w:rPr>
        <w:t>.</w:t>
      </w:r>
    </w:p>
    <w:p w:rsidR="006E0FB2" w:rsidRDefault="006E0FB2" w:rsidP="00DB5BA3">
      <w:pPr>
        <w:jc w:val="center"/>
        <w:rPr>
          <w:b/>
          <w:bCs/>
        </w:rPr>
      </w:pPr>
    </w:p>
    <w:p w:rsidR="006E0FB2" w:rsidRDefault="006E0FB2">
      <w:pPr>
        <w:rPr>
          <w:b/>
          <w:bCs/>
        </w:rPr>
      </w:pPr>
      <w:r>
        <w:rPr>
          <w:b/>
          <w:bCs/>
        </w:rPr>
        <w:br w:type="page"/>
      </w:r>
    </w:p>
    <w:p w:rsidR="00CD180E" w:rsidRDefault="00CD180E" w:rsidP="00DB5BA3">
      <w:pPr>
        <w:jc w:val="center"/>
        <w:rPr>
          <w:b/>
          <w:bCs/>
        </w:rPr>
      </w:pPr>
    </w:p>
    <w:p w:rsidR="00DB5BA3" w:rsidRPr="00535866" w:rsidRDefault="00DB5BA3" w:rsidP="00DB5BA3">
      <w:pPr>
        <w:jc w:val="center"/>
        <w:rPr>
          <w:b/>
          <w:bCs/>
        </w:rPr>
      </w:pPr>
      <w:bookmarkStart w:id="0" w:name="_GoBack"/>
      <w:bookmarkEnd w:id="0"/>
      <w:r w:rsidRPr="00535866">
        <w:rPr>
          <w:b/>
          <w:bCs/>
        </w:rPr>
        <w:t>GOVT. POLYTECHNIC, PALANPUR</w:t>
      </w:r>
    </w:p>
    <w:p w:rsidR="00555BAD" w:rsidRDefault="00DB5BA3" w:rsidP="001D443A">
      <w:pPr>
        <w:jc w:val="center"/>
        <w:rPr>
          <w:b/>
          <w:bCs/>
        </w:rPr>
      </w:pPr>
      <w:r w:rsidRPr="00535866">
        <w:rPr>
          <w:b/>
          <w:bCs/>
        </w:rPr>
        <w:t>Electronics &amp; Communication Department</w:t>
      </w:r>
    </w:p>
    <w:p w:rsidR="005523CB" w:rsidRPr="00535866" w:rsidRDefault="005523CB" w:rsidP="001D443A">
      <w:pPr>
        <w:jc w:val="center"/>
        <w:rPr>
          <w:b/>
          <w:bCs/>
        </w:rPr>
      </w:pPr>
    </w:p>
    <w:p w:rsidR="007522BA" w:rsidRPr="00535866" w:rsidRDefault="007522BA" w:rsidP="001D443A">
      <w:pPr>
        <w:jc w:val="center"/>
      </w:pPr>
    </w:p>
    <w:p w:rsidR="001D443A" w:rsidRDefault="0057760E" w:rsidP="001D443A">
      <w:pPr>
        <w:jc w:val="center"/>
        <w:rPr>
          <w:b/>
          <w:bCs/>
          <w:sz w:val="36"/>
          <w:szCs w:val="36"/>
          <w:u w:val="single"/>
        </w:rPr>
      </w:pPr>
      <w:r w:rsidRPr="0057760E">
        <w:rPr>
          <w:b/>
          <w:bCs/>
          <w:sz w:val="36"/>
          <w:szCs w:val="36"/>
          <w:u w:val="single"/>
        </w:rPr>
        <w:t>Index</w:t>
      </w:r>
    </w:p>
    <w:p w:rsidR="00E2690A" w:rsidRPr="00535866" w:rsidRDefault="00E2690A" w:rsidP="001D443A">
      <w:pPr>
        <w:jc w:val="center"/>
        <w:rPr>
          <w:b/>
          <w:bCs/>
          <w:sz w:val="28"/>
          <w:szCs w:val="28"/>
          <w:u w:val="single"/>
        </w:rPr>
      </w:pPr>
    </w:p>
    <w:tbl>
      <w:tblPr>
        <w:tblStyle w:val="TableGrid"/>
        <w:tblW w:w="0" w:type="auto"/>
        <w:tblLook w:val="04A0" w:firstRow="1" w:lastRow="0" w:firstColumn="1" w:lastColumn="0" w:noHBand="0" w:noVBand="1"/>
      </w:tblPr>
      <w:tblGrid>
        <w:gridCol w:w="667"/>
        <w:gridCol w:w="5219"/>
        <w:gridCol w:w="973"/>
        <w:gridCol w:w="1176"/>
        <w:gridCol w:w="1416"/>
      </w:tblGrid>
      <w:tr w:rsidR="005A1D0B" w:rsidTr="005A1D0B">
        <w:tc>
          <w:tcPr>
            <w:tcW w:w="667" w:type="dxa"/>
          </w:tcPr>
          <w:p w:rsidR="005A1D0B" w:rsidRPr="00D15621" w:rsidRDefault="005A1D0B" w:rsidP="00D15621">
            <w:pPr>
              <w:jc w:val="center"/>
              <w:rPr>
                <w:b/>
                <w:bCs/>
              </w:rPr>
            </w:pPr>
            <w:r w:rsidRPr="00D15621">
              <w:rPr>
                <w:b/>
                <w:bCs/>
              </w:rPr>
              <w:t>Sr. No</w:t>
            </w:r>
          </w:p>
        </w:tc>
        <w:tc>
          <w:tcPr>
            <w:tcW w:w="5219" w:type="dxa"/>
          </w:tcPr>
          <w:p w:rsidR="005A1D0B" w:rsidRPr="00D15621" w:rsidRDefault="005A1D0B" w:rsidP="00D15621">
            <w:pPr>
              <w:jc w:val="center"/>
              <w:rPr>
                <w:b/>
                <w:bCs/>
              </w:rPr>
            </w:pPr>
            <w:r w:rsidRPr="00D15621">
              <w:rPr>
                <w:b/>
                <w:bCs/>
              </w:rPr>
              <w:t>Title</w:t>
            </w:r>
          </w:p>
        </w:tc>
        <w:tc>
          <w:tcPr>
            <w:tcW w:w="973" w:type="dxa"/>
          </w:tcPr>
          <w:p w:rsidR="005A1D0B" w:rsidRPr="00D15621" w:rsidRDefault="005A1D0B" w:rsidP="005A1D0B">
            <w:pPr>
              <w:jc w:val="center"/>
              <w:rPr>
                <w:b/>
                <w:bCs/>
              </w:rPr>
            </w:pPr>
            <w:r w:rsidRPr="00D15621">
              <w:rPr>
                <w:b/>
                <w:bCs/>
              </w:rPr>
              <w:t>Date</w:t>
            </w:r>
          </w:p>
        </w:tc>
        <w:tc>
          <w:tcPr>
            <w:tcW w:w="1176" w:type="dxa"/>
          </w:tcPr>
          <w:p w:rsidR="005A1D0B" w:rsidRPr="00D15621" w:rsidRDefault="005A1D0B" w:rsidP="005A1D0B">
            <w:pPr>
              <w:jc w:val="center"/>
              <w:rPr>
                <w:b/>
                <w:bCs/>
              </w:rPr>
            </w:pPr>
            <w:r>
              <w:rPr>
                <w:b/>
                <w:bCs/>
              </w:rPr>
              <w:t>Grade</w:t>
            </w:r>
          </w:p>
        </w:tc>
        <w:tc>
          <w:tcPr>
            <w:tcW w:w="1416" w:type="dxa"/>
          </w:tcPr>
          <w:p w:rsidR="005A1D0B" w:rsidRPr="00D15621" w:rsidRDefault="005A1D0B" w:rsidP="00D15621">
            <w:pPr>
              <w:jc w:val="center"/>
              <w:rPr>
                <w:b/>
                <w:bCs/>
              </w:rPr>
            </w:pPr>
            <w:r>
              <w:rPr>
                <w:b/>
                <w:bCs/>
              </w:rPr>
              <w:t>Sign</w:t>
            </w:r>
          </w:p>
        </w:tc>
      </w:tr>
      <w:tr w:rsidR="005A1D0B" w:rsidTr="005A1D0B">
        <w:tc>
          <w:tcPr>
            <w:tcW w:w="667" w:type="dxa"/>
            <w:vAlign w:val="center"/>
          </w:tcPr>
          <w:p w:rsidR="005A1D0B" w:rsidRPr="00404D83" w:rsidRDefault="005A1D0B" w:rsidP="00093796">
            <w:pPr>
              <w:jc w:val="center"/>
              <w:rPr>
                <w:sz w:val="20"/>
                <w:szCs w:val="20"/>
              </w:rPr>
            </w:pPr>
            <w:r w:rsidRPr="00404D83">
              <w:rPr>
                <w:sz w:val="20"/>
                <w:szCs w:val="20"/>
              </w:rPr>
              <w:t>1.</w:t>
            </w:r>
          </w:p>
        </w:tc>
        <w:tc>
          <w:tcPr>
            <w:tcW w:w="5219" w:type="dxa"/>
            <w:vAlign w:val="center"/>
          </w:tcPr>
          <w:p w:rsidR="005A1D0B" w:rsidRPr="00404D83" w:rsidRDefault="00555E72" w:rsidP="00555E72">
            <w:pPr>
              <w:rPr>
                <w:bCs/>
              </w:rPr>
            </w:pPr>
            <w:r>
              <w:rPr>
                <w:bCs/>
              </w:rPr>
              <w:t>Introduction to 8085 Simulator GNUSim8085.</w:t>
            </w:r>
          </w:p>
        </w:tc>
        <w:tc>
          <w:tcPr>
            <w:tcW w:w="973" w:type="dxa"/>
          </w:tcPr>
          <w:p w:rsidR="005A1D0B" w:rsidRDefault="005A1D0B" w:rsidP="00093796">
            <w:pPr>
              <w:jc w:val="center"/>
            </w:pPr>
          </w:p>
        </w:tc>
        <w:tc>
          <w:tcPr>
            <w:tcW w:w="1176" w:type="dxa"/>
            <w:vAlign w:val="center"/>
          </w:tcPr>
          <w:p w:rsidR="005A1D0B" w:rsidRDefault="005A1D0B" w:rsidP="00093796">
            <w:pPr>
              <w:jc w:val="center"/>
            </w:pPr>
          </w:p>
        </w:tc>
        <w:tc>
          <w:tcPr>
            <w:tcW w:w="1416" w:type="dxa"/>
            <w:vAlign w:val="center"/>
          </w:tcPr>
          <w:p w:rsidR="005A1D0B" w:rsidRDefault="005A1D0B" w:rsidP="00093796">
            <w:pPr>
              <w:jc w:val="center"/>
            </w:pPr>
          </w:p>
        </w:tc>
      </w:tr>
      <w:tr w:rsidR="005A1D0B" w:rsidTr="005A1D0B">
        <w:tc>
          <w:tcPr>
            <w:tcW w:w="667" w:type="dxa"/>
            <w:vAlign w:val="center"/>
          </w:tcPr>
          <w:p w:rsidR="005A1D0B" w:rsidRPr="00404D83" w:rsidRDefault="005A1D0B" w:rsidP="00093796">
            <w:pPr>
              <w:jc w:val="center"/>
              <w:rPr>
                <w:sz w:val="20"/>
                <w:szCs w:val="20"/>
              </w:rPr>
            </w:pPr>
            <w:r w:rsidRPr="00404D83">
              <w:rPr>
                <w:sz w:val="20"/>
                <w:szCs w:val="20"/>
              </w:rPr>
              <w:t>2.</w:t>
            </w:r>
          </w:p>
        </w:tc>
        <w:tc>
          <w:tcPr>
            <w:tcW w:w="5219" w:type="dxa"/>
            <w:vAlign w:val="center"/>
          </w:tcPr>
          <w:p w:rsidR="005A1D0B" w:rsidRPr="001A1EEA" w:rsidRDefault="005A1D0B" w:rsidP="00093796">
            <w:r w:rsidRPr="00404D83">
              <w:rPr>
                <w:bCs/>
              </w:rPr>
              <w:t xml:space="preserve">To study </w:t>
            </w:r>
            <w:r>
              <w:rPr>
                <w:bCs/>
              </w:rPr>
              <w:t>Micro Processor 8085 trainer kit (DYNA)</w:t>
            </w:r>
          </w:p>
        </w:tc>
        <w:tc>
          <w:tcPr>
            <w:tcW w:w="973" w:type="dxa"/>
          </w:tcPr>
          <w:p w:rsidR="005A1D0B" w:rsidRDefault="005A1D0B" w:rsidP="00093796"/>
        </w:tc>
        <w:tc>
          <w:tcPr>
            <w:tcW w:w="1176" w:type="dxa"/>
          </w:tcPr>
          <w:p w:rsidR="005A1D0B" w:rsidRDefault="005A1D0B" w:rsidP="00093796"/>
        </w:tc>
        <w:tc>
          <w:tcPr>
            <w:tcW w:w="1416" w:type="dxa"/>
          </w:tcPr>
          <w:p w:rsidR="005A1D0B" w:rsidRDefault="005A1D0B" w:rsidP="00093796"/>
        </w:tc>
      </w:tr>
      <w:tr w:rsidR="005A1D0B" w:rsidTr="005A1D0B">
        <w:tc>
          <w:tcPr>
            <w:tcW w:w="667" w:type="dxa"/>
            <w:vAlign w:val="center"/>
          </w:tcPr>
          <w:p w:rsidR="005A1D0B" w:rsidRPr="00404D83" w:rsidRDefault="005A1D0B" w:rsidP="00093796">
            <w:pPr>
              <w:jc w:val="center"/>
              <w:rPr>
                <w:sz w:val="20"/>
                <w:szCs w:val="20"/>
              </w:rPr>
            </w:pPr>
            <w:r w:rsidRPr="00404D83">
              <w:rPr>
                <w:sz w:val="20"/>
                <w:szCs w:val="20"/>
              </w:rPr>
              <w:t>3.</w:t>
            </w:r>
          </w:p>
        </w:tc>
        <w:tc>
          <w:tcPr>
            <w:tcW w:w="5219" w:type="dxa"/>
            <w:vAlign w:val="center"/>
          </w:tcPr>
          <w:p w:rsidR="005A1D0B" w:rsidRPr="001A1EEA" w:rsidRDefault="005A1D0B" w:rsidP="00093796">
            <w:r w:rsidRPr="001A1EEA">
              <w:t>Write a program to add two 8 bit numbers.</w:t>
            </w:r>
          </w:p>
        </w:tc>
        <w:tc>
          <w:tcPr>
            <w:tcW w:w="973" w:type="dxa"/>
          </w:tcPr>
          <w:p w:rsidR="005A1D0B" w:rsidRDefault="005A1D0B" w:rsidP="00093796"/>
        </w:tc>
        <w:tc>
          <w:tcPr>
            <w:tcW w:w="1176" w:type="dxa"/>
          </w:tcPr>
          <w:p w:rsidR="005A1D0B" w:rsidRDefault="005A1D0B" w:rsidP="00093796"/>
        </w:tc>
        <w:tc>
          <w:tcPr>
            <w:tcW w:w="1416" w:type="dxa"/>
          </w:tcPr>
          <w:p w:rsidR="005A1D0B" w:rsidRDefault="005A1D0B" w:rsidP="00093796"/>
        </w:tc>
      </w:tr>
      <w:tr w:rsidR="005A1D0B" w:rsidTr="005A1D0B">
        <w:tc>
          <w:tcPr>
            <w:tcW w:w="667" w:type="dxa"/>
            <w:vAlign w:val="center"/>
          </w:tcPr>
          <w:p w:rsidR="005A1D0B" w:rsidRPr="00404D83" w:rsidRDefault="005A1D0B" w:rsidP="00093796">
            <w:pPr>
              <w:jc w:val="center"/>
              <w:rPr>
                <w:sz w:val="20"/>
                <w:szCs w:val="20"/>
              </w:rPr>
            </w:pPr>
            <w:r w:rsidRPr="00404D83">
              <w:rPr>
                <w:sz w:val="20"/>
                <w:szCs w:val="20"/>
              </w:rPr>
              <w:t>4</w:t>
            </w:r>
          </w:p>
        </w:tc>
        <w:tc>
          <w:tcPr>
            <w:tcW w:w="5219" w:type="dxa"/>
            <w:vAlign w:val="center"/>
          </w:tcPr>
          <w:p w:rsidR="005A1D0B" w:rsidRPr="001A1EEA" w:rsidRDefault="005A1D0B" w:rsidP="00093796">
            <w:r w:rsidRPr="001A1EEA">
              <w:t>Write a program to subtract two 8 bit numbers.</w:t>
            </w:r>
          </w:p>
        </w:tc>
        <w:tc>
          <w:tcPr>
            <w:tcW w:w="973" w:type="dxa"/>
          </w:tcPr>
          <w:p w:rsidR="005A1D0B" w:rsidRDefault="005A1D0B" w:rsidP="00093796"/>
        </w:tc>
        <w:tc>
          <w:tcPr>
            <w:tcW w:w="1176" w:type="dxa"/>
          </w:tcPr>
          <w:p w:rsidR="005A1D0B" w:rsidRDefault="005A1D0B" w:rsidP="00093796"/>
        </w:tc>
        <w:tc>
          <w:tcPr>
            <w:tcW w:w="1416" w:type="dxa"/>
          </w:tcPr>
          <w:p w:rsidR="005A1D0B" w:rsidRDefault="005A1D0B" w:rsidP="00093796"/>
        </w:tc>
      </w:tr>
      <w:tr w:rsidR="005A1D0B" w:rsidTr="005A1D0B">
        <w:tc>
          <w:tcPr>
            <w:tcW w:w="667" w:type="dxa"/>
            <w:vAlign w:val="center"/>
          </w:tcPr>
          <w:p w:rsidR="005A1D0B" w:rsidRPr="00404D83" w:rsidRDefault="005A1D0B" w:rsidP="00093796">
            <w:pPr>
              <w:jc w:val="center"/>
              <w:rPr>
                <w:sz w:val="20"/>
                <w:szCs w:val="20"/>
              </w:rPr>
            </w:pPr>
            <w:r w:rsidRPr="00404D83">
              <w:rPr>
                <w:sz w:val="20"/>
                <w:szCs w:val="20"/>
              </w:rPr>
              <w:t>5</w:t>
            </w:r>
          </w:p>
        </w:tc>
        <w:tc>
          <w:tcPr>
            <w:tcW w:w="5219" w:type="dxa"/>
            <w:vAlign w:val="center"/>
          </w:tcPr>
          <w:p w:rsidR="005A1D0B" w:rsidRPr="001A1EEA" w:rsidRDefault="005A1D0B" w:rsidP="00093796">
            <w:r w:rsidRPr="001A1EEA">
              <w:t>Write a program to add two 16 bit numbers</w:t>
            </w:r>
            <w:r>
              <w:t>.</w:t>
            </w:r>
          </w:p>
        </w:tc>
        <w:tc>
          <w:tcPr>
            <w:tcW w:w="973" w:type="dxa"/>
          </w:tcPr>
          <w:p w:rsidR="005A1D0B" w:rsidRDefault="005A1D0B" w:rsidP="00093796"/>
        </w:tc>
        <w:tc>
          <w:tcPr>
            <w:tcW w:w="1176" w:type="dxa"/>
          </w:tcPr>
          <w:p w:rsidR="005A1D0B" w:rsidRDefault="005A1D0B" w:rsidP="00093796"/>
        </w:tc>
        <w:tc>
          <w:tcPr>
            <w:tcW w:w="1416" w:type="dxa"/>
          </w:tcPr>
          <w:p w:rsidR="005A1D0B" w:rsidRDefault="005A1D0B" w:rsidP="00093796"/>
        </w:tc>
      </w:tr>
      <w:tr w:rsidR="005A1D0B" w:rsidTr="005A1D0B">
        <w:tc>
          <w:tcPr>
            <w:tcW w:w="667" w:type="dxa"/>
            <w:vAlign w:val="center"/>
          </w:tcPr>
          <w:p w:rsidR="005A1D0B" w:rsidRPr="00404D83" w:rsidRDefault="005A1D0B" w:rsidP="00093796">
            <w:pPr>
              <w:jc w:val="center"/>
              <w:rPr>
                <w:sz w:val="20"/>
                <w:szCs w:val="20"/>
              </w:rPr>
            </w:pPr>
            <w:r w:rsidRPr="00404D83">
              <w:rPr>
                <w:sz w:val="20"/>
                <w:szCs w:val="20"/>
              </w:rPr>
              <w:t>6.</w:t>
            </w:r>
          </w:p>
        </w:tc>
        <w:tc>
          <w:tcPr>
            <w:tcW w:w="5219" w:type="dxa"/>
            <w:vAlign w:val="center"/>
          </w:tcPr>
          <w:p w:rsidR="005A1D0B" w:rsidRPr="001A1EEA" w:rsidRDefault="005A1D0B" w:rsidP="00093796">
            <w:r w:rsidRPr="001A1EEA">
              <w:t>Write a program to subtract two 16 bit numbers.</w:t>
            </w:r>
          </w:p>
        </w:tc>
        <w:tc>
          <w:tcPr>
            <w:tcW w:w="973" w:type="dxa"/>
          </w:tcPr>
          <w:p w:rsidR="005A1D0B" w:rsidRDefault="005A1D0B" w:rsidP="00093796"/>
        </w:tc>
        <w:tc>
          <w:tcPr>
            <w:tcW w:w="1176" w:type="dxa"/>
          </w:tcPr>
          <w:p w:rsidR="005A1D0B" w:rsidRDefault="005A1D0B" w:rsidP="00093796"/>
        </w:tc>
        <w:tc>
          <w:tcPr>
            <w:tcW w:w="1416" w:type="dxa"/>
          </w:tcPr>
          <w:p w:rsidR="005A1D0B" w:rsidRDefault="005A1D0B" w:rsidP="00093796"/>
        </w:tc>
      </w:tr>
      <w:tr w:rsidR="005A1D0B" w:rsidTr="005A1D0B">
        <w:tc>
          <w:tcPr>
            <w:tcW w:w="667" w:type="dxa"/>
            <w:vAlign w:val="center"/>
          </w:tcPr>
          <w:p w:rsidR="005A1D0B" w:rsidRPr="00404D83" w:rsidRDefault="005A1D0B" w:rsidP="00093796">
            <w:pPr>
              <w:jc w:val="center"/>
              <w:rPr>
                <w:sz w:val="20"/>
                <w:szCs w:val="20"/>
              </w:rPr>
            </w:pPr>
            <w:r w:rsidRPr="00404D83">
              <w:rPr>
                <w:sz w:val="20"/>
                <w:szCs w:val="20"/>
              </w:rPr>
              <w:t>7.</w:t>
            </w:r>
          </w:p>
        </w:tc>
        <w:tc>
          <w:tcPr>
            <w:tcW w:w="5219" w:type="dxa"/>
            <w:vAlign w:val="center"/>
          </w:tcPr>
          <w:p w:rsidR="005A1D0B" w:rsidRPr="001A1EEA" w:rsidRDefault="005A1D0B" w:rsidP="00093796">
            <w:r w:rsidRPr="001A1EEA">
              <w:t>Write a program to multiply two 8-bit numbers.</w:t>
            </w:r>
          </w:p>
        </w:tc>
        <w:tc>
          <w:tcPr>
            <w:tcW w:w="973" w:type="dxa"/>
          </w:tcPr>
          <w:p w:rsidR="005A1D0B" w:rsidRDefault="005A1D0B" w:rsidP="00093796"/>
        </w:tc>
        <w:tc>
          <w:tcPr>
            <w:tcW w:w="1176" w:type="dxa"/>
          </w:tcPr>
          <w:p w:rsidR="005A1D0B" w:rsidRDefault="005A1D0B" w:rsidP="00093796"/>
        </w:tc>
        <w:tc>
          <w:tcPr>
            <w:tcW w:w="1416" w:type="dxa"/>
          </w:tcPr>
          <w:p w:rsidR="005A1D0B" w:rsidRDefault="005A1D0B" w:rsidP="00093796"/>
        </w:tc>
      </w:tr>
      <w:tr w:rsidR="005A1D0B" w:rsidTr="005A1D0B">
        <w:tc>
          <w:tcPr>
            <w:tcW w:w="667" w:type="dxa"/>
            <w:vAlign w:val="center"/>
          </w:tcPr>
          <w:p w:rsidR="005A1D0B" w:rsidRPr="00404D83" w:rsidRDefault="005A1D0B" w:rsidP="00093796">
            <w:pPr>
              <w:jc w:val="center"/>
              <w:rPr>
                <w:sz w:val="20"/>
                <w:szCs w:val="20"/>
              </w:rPr>
            </w:pPr>
            <w:r w:rsidRPr="00404D83">
              <w:rPr>
                <w:sz w:val="20"/>
                <w:szCs w:val="20"/>
              </w:rPr>
              <w:t>8</w:t>
            </w:r>
          </w:p>
        </w:tc>
        <w:tc>
          <w:tcPr>
            <w:tcW w:w="5219" w:type="dxa"/>
            <w:vAlign w:val="center"/>
          </w:tcPr>
          <w:p w:rsidR="005A1D0B" w:rsidRPr="001A1EEA" w:rsidRDefault="005A1D0B" w:rsidP="00093796">
            <w:r w:rsidRPr="001A1EEA">
              <w:t xml:space="preserve">Write a program to </w:t>
            </w:r>
            <w:r>
              <w:t>divide</w:t>
            </w:r>
            <w:r w:rsidRPr="001A1EEA">
              <w:t xml:space="preserve"> two 8-bit numbers.</w:t>
            </w:r>
          </w:p>
        </w:tc>
        <w:tc>
          <w:tcPr>
            <w:tcW w:w="973" w:type="dxa"/>
          </w:tcPr>
          <w:p w:rsidR="005A1D0B" w:rsidRDefault="005A1D0B" w:rsidP="00093796"/>
        </w:tc>
        <w:tc>
          <w:tcPr>
            <w:tcW w:w="1176" w:type="dxa"/>
          </w:tcPr>
          <w:p w:rsidR="005A1D0B" w:rsidRDefault="005A1D0B" w:rsidP="00093796"/>
        </w:tc>
        <w:tc>
          <w:tcPr>
            <w:tcW w:w="1416" w:type="dxa"/>
          </w:tcPr>
          <w:p w:rsidR="005A1D0B" w:rsidRDefault="005A1D0B" w:rsidP="00093796"/>
        </w:tc>
      </w:tr>
      <w:tr w:rsidR="005A1D0B" w:rsidTr="005A1D0B">
        <w:tc>
          <w:tcPr>
            <w:tcW w:w="667" w:type="dxa"/>
            <w:vAlign w:val="center"/>
          </w:tcPr>
          <w:p w:rsidR="005A1D0B" w:rsidRPr="00404D83" w:rsidRDefault="005A1D0B" w:rsidP="00093796">
            <w:pPr>
              <w:jc w:val="center"/>
              <w:rPr>
                <w:sz w:val="20"/>
                <w:szCs w:val="20"/>
              </w:rPr>
            </w:pPr>
            <w:r w:rsidRPr="00404D83">
              <w:rPr>
                <w:sz w:val="20"/>
                <w:szCs w:val="20"/>
              </w:rPr>
              <w:t>9.</w:t>
            </w:r>
          </w:p>
        </w:tc>
        <w:tc>
          <w:tcPr>
            <w:tcW w:w="5219" w:type="dxa"/>
            <w:vAlign w:val="center"/>
          </w:tcPr>
          <w:p w:rsidR="005A1D0B" w:rsidRPr="001A1EEA" w:rsidRDefault="005A1D0B" w:rsidP="00093796">
            <w:r w:rsidRPr="001A1EEA">
              <w:t xml:space="preserve">Write a program to </w:t>
            </w:r>
            <w:r>
              <w:t>find 1’s and 2’s Complement of a number</w:t>
            </w:r>
          </w:p>
        </w:tc>
        <w:tc>
          <w:tcPr>
            <w:tcW w:w="973" w:type="dxa"/>
          </w:tcPr>
          <w:p w:rsidR="005A1D0B" w:rsidRDefault="005A1D0B" w:rsidP="00093796"/>
        </w:tc>
        <w:tc>
          <w:tcPr>
            <w:tcW w:w="1176" w:type="dxa"/>
          </w:tcPr>
          <w:p w:rsidR="005A1D0B" w:rsidRDefault="005A1D0B" w:rsidP="00093796"/>
        </w:tc>
        <w:tc>
          <w:tcPr>
            <w:tcW w:w="1416" w:type="dxa"/>
          </w:tcPr>
          <w:p w:rsidR="005A1D0B" w:rsidRDefault="005A1D0B" w:rsidP="00093796"/>
        </w:tc>
      </w:tr>
      <w:tr w:rsidR="005A1D0B" w:rsidTr="005A1D0B">
        <w:tc>
          <w:tcPr>
            <w:tcW w:w="667" w:type="dxa"/>
            <w:vAlign w:val="center"/>
          </w:tcPr>
          <w:p w:rsidR="005A1D0B" w:rsidRPr="00404D83" w:rsidRDefault="005A1D0B" w:rsidP="00093796">
            <w:pPr>
              <w:jc w:val="center"/>
              <w:rPr>
                <w:sz w:val="20"/>
                <w:szCs w:val="20"/>
              </w:rPr>
            </w:pPr>
            <w:r w:rsidRPr="00404D83">
              <w:rPr>
                <w:sz w:val="20"/>
                <w:szCs w:val="20"/>
              </w:rPr>
              <w:t>10.</w:t>
            </w:r>
          </w:p>
        </w:tc>
        <w:tc>
          <w:tcPr>
            <w:tcW w:w="5219" w:type="dxa"/>
            <w:vAlign w:val="center"/>
          </w:tcPr>
          <w:p w:rsidR="005A1D0B" w:rsidRPr="001A1EEA" w:rsidRDefault="005A1D0B" w:rsidP="00093796">
            <w:r w:rsidRPr="001A1EEA">
              <w:t>Write a program to find maximum number from block of data.</w:t>
            </w:r>
          </w:p>
        </w:tc>
        <w:tc>
          <w:tcPr>
            <w:tcW w:w="973" w:type="dxa"/>
          </w:tcPr>
          <w:p w:rsidR="005A1D0B" w:rsidRDefault="005A1D0B" w:rsidP="00093796"/>
        </w:tc>
        <w:tc>
          <w:tcPr>
            <w:tcW w:w="1176" w:type="dxa"/>
          </w:tcPr>
          <w:p w:rsidR="005A1D0B" w:rsidRDefault="005A1D0B" w:rsidP="00093796"/>
        </w:tc>
        <w:tc>
          <w:tcPr>
            <w:tcW w:w="1416" w:type="dxa"/>
          </w:tcPr>
          <w:p w:rsidR="005A1D0B" w:rsidRDefault="005A1D0B" w:rsidP="00093796"/>
        </w:tc>
      </w:tr>
      <w:tr w:rsidR="005A1D0B" w:rsidTr="005A1D0B">
        <w:tc>
          <w:tcPr>
            <w:tcW w:w="667" w:type="dxa"/>
            <w:vAlign w:val="center"/>
          </w:tcPr>
          <w:p w:rsidR="005A1D0B" w:rsidRPr="00404D83" w:rsidRDefault="005A1D0B" w:rsidP="00093796">
            <w:pPr>
              <w:jc w:val="center"/>
              <w:rPr>
                <w:sz w:val="20"/>
                <w:szCs w:val="20"/>
              </w:rPr>
            </w:pPr>
            <w:r w:rsidRPr="00404D83">
              <w:rPr>
                <w:sz w:val="20"/>
                <w:szCs w:val="20"/>
              </w:rPr>
              <w:t>11</w:t>
            </w:r>
          </w:p>
        </w:tc>
        <w:tc>
          <w:tcPr>
            <w:tcW w:w="5219" w:type="dxa"/>
            <w:vAlign w:val="center"/>
          </w:tcPr>
          <w:p w:rsidR="005A1D0B" w:rsidRPr="001A1EEA" w:rsidRDefault="005A1D0B" w:rsidP="00093796">
            <w:r w:rsidRPr="001A1EEA">
              <w:t>Write a program to find minimum number from block of data.</w:t>
            </w:r>
          </w:p>
        </w:tc>
        <w:tc>
          <w:tcPr>
            <w:tcW w:w="973" w:type="dxa"/>
          </w:tcPr>
          <w:p w:rsidR="005A1D0B" w:rsidRDefault="005A1D0B" w:rsidP="00093796"/>
        </w:tc>
        <w:tc>
          <w:tcPr>
            <w:tcW w:w="1176" w:type="dxa"/>
          </w:tcPr>
          <w:p w:rsidR="005A1D0B" w:rsidRDefault="005A1D0B" w:rsidP="00093796"/>
        </w:tc>
        <w:tc>
          <w:tcPr>
            <w:tcW w:w="1416" w:type="dxa"/>
          </w:tcPr>
          <w:p w:rsidR="005A1D0B" w:rsidRDefault="005A1D0B" w:rsidP="00093796"/>
        </w:tc>
      </w:tr>
      <w:tr w:rsidR="005A1D0B" w:rsidTr="005A1D0B">
        <w:tc>
          <w:tcPr>
            <w:tcW w:w="667" w:type="dxa"/>
            <w:vAlign w:val="center"/>
          </w:tcPr>
          <w:p w:rsidR="005A1D0B" w:rsidRPr="00404D83" w:rsidRDefault="005A1D0B" w:rsidP="00093796">
            <w:pPr>
              <w:jc w:val="center"/>
              <w:rPr>
                <w:sz w:val="20"/>
                <w:szCs w:val="20"/>
              </w:rPr>
            </w:pPr>
            <w:r w:rsidRPr="00404D83">
              <w:rPr>
                <w:sz w:val="20"/>
                <w:szCs w:val="20"/>
              </w:rPr>
              <w:t>12</w:t>
            </w:r>
          </w:p>
        </w:tc>
        <w:tc>
          <w:tcPr>
            <w:tcW w:w="5219" w:type="dxa"/>
            <w:vAlign w:val="center"/>
          </w:tcPr>
          <w:p w:rsidR="005A1D0B" w:rsidRPr="001A1EEA" w:rsidRDefault="005A1D0B" w:rsidP="00093796">
            <w:r w:rsidRPr="001A1EEA">
              <w:t>Write a program to transfer a block of ten bytes</w:t>
            </w:r>
            <w:r>
              <w:t xml:space="preserve"> from source to destination </w:t>
            </w:r>
            <w:r w:rsidRPr="001A1EEA">
              <w:t>memory location.</w:t>
            </w:r>
          </w:p>
        </w:tc>
        <w:tc>
          <w:tcPr>
            <w:tcW w:w="973" w:type="dxa"/>
          </w:tcPr>
          <w:p w:rsidR="005A1D0B" w:rsidRDefault="005A1D0B" w:rsidP="00093796"/>
        </w:tc>
        <w:tc>
          <w:tcPr>
            <w:tcW w:w="1176" w:type="dxa"/>
          </w:tcPr>
          <w:p w:rsidR="005A1D0B" w:rsidRDefault="005A1D0B" w:rsidP="00093796"/>
        </w:tc>
        <w:tc>
          <w:tcPr>
            <w:tcW w:w="1416" w:type="dxa"/>
          </w:tcPr>
          <w:p w:rsidR="005A1D0B" w:rsidRDefault="005A1D0B" w:rsidP="00093796"/>
        </w:tc>
      </w:tr>
      <w:tr w:rsidR="005A1D0B" w:rsidTr="005A1D0B">
        <w:tc>
          <w:tcPr>
            <w:tcW w:w="667" w:type="dxa"/>
            <w:vAlign w:val="center"/>
          </w:tcPr>
          <w:p w:rsidR="005A1D0B" w:rsidRPr="00404D83" w:rsidRDefault="005A1D0B" w:rsidP="00093796">
            <w:pPr>
              <w:jc w:val="center"/>
              <w:rPr>
                <w:sz w:val="20"/>
                <w:szCs w:val="20"/>
              </w:rPr>
            </w:pPr>
            <w:r w:rsidRPr="00404D83">
              <w:rPr>
                <w:sz w:val="20"/>
                <w:szCs w:val="20"/>
              </w:rPr>
              <w:t>13</w:t>
            </w:r>
          </w:p>
        </w:tc>
        <w:tc>
          <w:tcPr>
            <w:tcW w:w="5219" w:type="dxa"/>
            <w:vAlign w:val="center"/>
          </w:tcPr>
          <w:p w:rsidR="005A1D0B" w:rsidRPr="001A1EEA" w:rsidRDefault="005A1D0B" w:rsidP="00093796">
            <w:r w:rsidRPr="001A1EEA">
              <w:t>Write a Program to sort the number in ascending order.</w:t>
            </w:r>
          </w:p>
        </w:tc>
        <w:tc>
          <w:tcPr>
            <w:tcW w:w="973" w:type="dxa"/>
          </w:tcPr>
          <w:p w:rsidR="005A1D0B" w:rsidRDefault="005A1D0B" w:rsidP="00093796"/>
        </w:tc>
        <w:tc>
          <w:tcPr>
            <w:tcW w:w="1176" w:type="dxa"/>
          </w:tcPr>
          <w:p w:rsidR="005A1D0B" w:rsidRDefault="005A1D0B" w:rsidP="00093796"/>
        </w:tc>
        <w:tc>
          <w:tcPr>
            <w:tcW w:w="1416" w:type="dxa"/>
          </w:tcPr>
          <w:p w:rsidR="005A1D0B" w:rsidRDefault="005A1D0B" w:rsidP="00093796"/>
        </w:tc>
      </w:tr>
      <w:tr w:rsidR="005A1D0B" w:rsidTr="005A1D0B">
        <w:tc>
          <w:tcPr>
            <w:tcW w:w="667" w:type="dxa"/>
            <w:vAlign w:val="center"/>
          </w:tcPr>
          <w:p w:rsidR="005A1D0B" w:rsidRPr="00404D83" w:rsidRDefault="005A1D0B" w:rsidP="00093796">
            <w:pPr>
              <w:jc w:val="center"/>
              <w:rPr>
                <w:sz w:val="20"/>
                <w:szCs w:val="20"/>
              </w:rPr>
            </w:pPr>
            <w:r w:rsidRPr="00404D83">
              <w:rPr>
                <w:sz w:val="20"/>
                <w:szCs w:val="20"/>
              </w:rPr>
              <w:t>14</w:t>
            </w:r>
          </w:p>
        </w:tc>
        <w:tc>
          <w:tcPr>
            <w:tcW w:w="5219" w:type="dxa"/>
            <w:vAlign w:val="center"/>
          </w:tcPr>
          <w:p w:rsidR="005A1D0B" w:rsidRPr="001A1EEA" w:rsidRDefault="005A1D0B" w:rsidP="00093796">
            <w:r w:rsidRPr="001A1EEA">
              <w:t xml:space="preserve">Write a </w:t>
            </w:r>
            <w:r>
              <w:t>Program to sort the number in de</w:t>
            </w:r>
            <w:r w:rsidRPr="001A1EEA">
              <w:t>scending order.</w:t>
            </w:r>
          </w:p>
        </w:tc>
        <w:tc>
          <w:tcPr>
            <w:tcW w:w="973" w:type="dxa"/>
          </w:tcPr>
          <w:p w:rsidR="005A1D0B" w:rsidRDefault="005A1D0B" w:rsidP="00093796"/>
        </w:tc>
        <w:tc>
          <w:tcPr>
            <w:tcW w:w="1176" w:type="dxa"/>
          </w:tcPr>
          <w:p w:rsidR="005A1D0B" w:rsidRDefault="005A1D0B" w:rsidP="00093796"/>
        </w:tc>
        <w:tc>
          <w:tcPr>
            <w:tcW w:w="1416" w:type="dxa"/>
          </w:tcPr>
          <w:p w:rsidR="005A1D0B" w:rsidRDefault="005A1D0B" w:rsidP="00093796"/>
        </w:tc>
      </w:tr>
      <w:tr w:rsidR="005A1D0B" w:rsidTr="005A1D0B">
        <w:tc>
          <w:tcPr>
            <w:tcW w:w="667" w:type="dxa"/>
            <w:vAlign w:val="center"/>
          </w:tcPr>
          <w:p w:rsidR="005A1D0B" w:rsidRPr="00404D83" w:rsidRDefault="005A1D0B" w:rsidP="00093796">
            <w:pPr>
              <w:jc w:val="center"/>
              <w:rPr>
                <w:sz w:val="20"/>
                <w:szCs w:val="20"/>
              </w:rPr>
            </w:pPr>
            <w:r>
              <w:rPr>
                <w:sz w:val="20"/>
                <w:szCs w:val="20"/>
              </w:rPr>
              <w:t>15</w:t>
            </w:r>
          </w:p>
        </w:tc>
        <w:tc>
          <w:tcPr>
            <w:tcW w:w="5219" w:type="dxa"/>
            <w:vAlign w:val="center"/>
          </w:tcPr>
          <w:p w:rsidR="005A1D0B" w:rsidRPr="001A1EEA" w:rsidRDefault="005A1D0B" w:rsidP="006E538F">
            <w:r w:rsidRPr="001A1EEA">
              <w:t xml:space="preserve">Write a program to </w:t>
            </w:r>
            <w:r>
              <w:t>find sum of Block of Numbers stores in memory.</w:t>
            </w:r>
          </w:p>
        </w:tc>
        <w:tc>
          <w:tcPr>
            <w:tcW w:w="973" w:type="dxa"/>
          </w:tcPr>
          <w:p w:rsidR="005A1D0B" w:rsidRDefault="005A1D0B" w:rsidP="00093796"/>
        </w:tc>
        <w:tc>
          <w:tcPr>
            <w:tcW w:w="1176" w:type="dxa"/>
          </w:tcPr>
          <w:p w:rsidR="005A1D0B" w:rsidRDefault="005A1D0B" w:rsidP="00093796"/>
        </w:tc>
        <w:tc>
          <w:tcPr>
            <w:tcW w:w="1416" w:type="dxa"/>
          </w:tcPr>
          <w:p w:rsidR="005A1D0B" w:rsidRDefault="005A1D0B" w:rsidP="00093796"/>
        </w:tc>
      </w:tr>
    </w:tbl>
    <w:p w:rsidR="0057760E" w:rsidRDefault="0057760E" w:rsidP="0015416E">
      <w:pPr>
        <w:pStyle w:val="Title"/>
        <w:tabs>
          <w:tab w:val="left" w:pos="3090"/>
        </w:tabs>
      </w:pPr>
    </w:p>
    <w:p w:rsidR="0057760E" w:rsidRDefault="0057760E">
      <w:pPr>
        <w:rPr>
          <w:rFonts w:asciiTheme="majorHAnsi" w:eastAsiaTheme="majorEastAsia" w:hAnsiTheme="majorHAnsi" w:cstheme="majorBidi"/>
          <w:spacing w:val="-10"/>
          <w:kern w:val="28"/>
          <w:sz w:val="56"/>
          <w:szCs w:val="56"/>
        </w:rPr>
      </w:pPr>
      <w:r>
        <w:br w:type="page"/>
      </w:r>
    </w:p>
    <w:p w:rsidR="0015416E" w:rsidRDefault="000A6E17" w:rsidP="0015416E">
      <w:pPr>
        <w:pStyle w:val="Title"/>
        <w:tabs>
          <w:tab w:val="left" w:pos="3090"/>
        </w:tabs>
      </w:pPr>
      <w:r>
        <w:lastRenderedPageBreak/>
        <w:t>Practical-1</w:t>
      </w:r>
      <w:r w:rsidR="0015416E">
        <w:tab/>
      </w:r>
    </w:p>
    <w:p w:rsidR="0015416E" w:rsidRDefault="0015416E" w:rsidP="0015416E">
      <w:pPr>
        <w:pStyle w:val="Heading1"/>
        <w:tabs>
          <w:tab w:val="left" w:pos="1530"/>
        </w:tabs>
      </w:pPr>
      <w:r>
        <w:t>Aim:</w:t>
      </w:r>
      <w:r>
        <w:tab/>
      </w:r>
    </w:p>
    <w:p w:rsidR="0015416E" w:rsidRPr="008666F0" w:rsidRDefault="00555E72" w:rsidP="0015416E">
      <w:r>
        <w:rPr>
          <w:bCs/>
        </w:rPr>
        <w:t xml:space="preserve">Introduction to </w:t>
      </w:r>
      <w:r w:rsidR="002F5DA1">
        <w:rPr>
          <w:bCs/>
        </w:rPr>
        <w:t>8085 Simulator GNUSim8085.</w:t>
      </w:r>
    </w:p>
    <w:p w:rsidR="0015416E" w:rsidRDefault="00450970" w:rsidP="0015416E">
      <w:pPr>
        <w:pStyle w:val="Heading1"/>
      </w:pPr>
      <w:r>
        <w:t>Features</w:t>
      </w:r>
      <w:r w:rsidR="0015416E">
        <w:t>:</w:t>
      </w:r>
    </w:p>
    <w:p w:rsidR="00BD6A59" w:rsidRDefault="00BD6A59" w:rsidP="00BD6A59">
      <w:r w:rsidRPr="00BD6A59">
        <w:t>GNUSim8085 is a graphical simulator, assembler and debugger for the Intel 8085 microprocessor in Linux and Windows.</w:t>
      </w:r>
      <w:r w:rsidR="003E7479">
        <w:t xml:space="preserve"> Some of the features of GNUSim8085 are:</w:t>
      </w:r>
    </w:p>
    <w:p w:rsidR="00BD6A59" w:rsidRDefault="00F85CB1" w:rsidP="00F85CB1">
      <w:pPr>
        <w:pStyle w:val="ListParagraph"/>
        <w:numPr>
          <w:ilvl w:val="0"/>
          <w:numId w:val="10"/>
        </w:numPr>
      </w:pPr>
      <w:r w:rsidRPr="00F85CB1">
        <w:t>A simple editor component with syntax highlighting.</w:t>
      </w:r>
    </w:p>
    <w:p w:rsidR="00F85CB1" w:rsidRDefault="00F85CB1" w:rsidP="00F85CB1">
      <w:pPr>
        <w:pStyle w:val="ListParagraph"/>
        <w:numPr>
          <w:ilvl w:val="0"/>
          <w:numId w:val="10"/>
        </w:numPr>
      </w:pPr>
      <w:r w:rsidRPr="00F85CB1">
        <w:t>A keypad to input assembly language instructions with appropriate arguments.</w:t>
      </w:r>
    </w:p>
    <w:p w:rsidR="00F85CB1" w:rsidRDefault="00F85CB1" w:rsidP="00F85CB1">
      <w:pPr>
        <w:pStyle w:val="ListParagraph"/>
        <w:numPr>
          <w:ilvl w:val="0"/>
          <w:numId w:val="10"/>
        </w:numPr>
      </w:pPr>
      <w:r w:rsidRPr="00F85CB1">
        <w:t>Easy view of register contents</w:t>
      </w:r>
    </w:p>
    <w:p w:rsidR="00F85CB1" w:rsidRDefault="00F85CB1" w:rsidP="00F85CB1">
      <w:pPr>
        <w:pStyle w:val="ListParagraph"/>
        <w:numPr>
          <w:ilvl w:val="0"/>
          <w:numId w:val="10"/>
        </w:numPr>
      </w:pPr>
      <w:r w:rsidRPr="00F85CB1">
        <w:t>Easy view of flag contents.</w:t>
      </w:r>
    </w:p>
    <w:p w:rsidR="00F85CB1" w:rsidRDefault="00F85CB1" w:rsidP="00F85CB1">
      <w:pPr>
        <w:pStyle w:val="ListParagraph"/>
        <w:numPr>
          <w:ilvl w:val="0"/>
          <w:numId w:val="10"/>
        </w:numPr>
      </w:pPr>
      <w:r w:rsidRPr="00F85CB1">
        <w:t>Hexadecimal &lt;–&gt; Decimal converter.</w:t>
      </w:r>
    </w:p>
    <w:p w:rsidR="00F85CB1" w:rsidRDefault="00F85CB1" w:rsidP="00F85CB1">
      <w:pPr>
        <w:pStyle w:val="ListParagraph"/>
        <w:numPr>
          <w:ilvl w:val="0"/>
          <w:numId w:val="10"/>
        </w:numPr>
      </w:pPr>
      <w:r w:rsidRPr="00F85CB1">
        <w:t>View of stack, memory and I/O contents.</w:t>
      </w:r>
    </w:p>
    <w:p w:rsidR="00F85CB1" w:rsidRDefault="00F85CB1" w:rsidP="00F85CB1">
      <w:pPr>
        <w:pStyle w:val="ListParagraph"/>
        <w:numPr>
          <w:ilvl w:val="0"/>
          <w:numId w:val="10"/>
        </w:numPr>
      </w:pPr>
      <w:r w:rsidRPr="00F85CB1">
        <w:t>Support for breakpoints for program debugging.</w:t>
      </w:r>
    </w:p>
    <w:p w:rsidR="00F85CB1" w:rsidRDefault="00397097" w:rsidP="00397097">
      <w:pPr>
        <w:pStyle w:val="ListParagraph"/>
        <w:numPr>
          <w:ilvl w:val="0"/>
          <w:numId w:val="10"/>
        </w:numPr>
      </w:pPr>
      <w:r w:rsidRPr="00397097">
        <w:t>Stepwise program execution.</w:t>
      </w:r>
    </w:p>
    <w:p w:rsidR="004C283C" w:rsidRDefault="004C283C" w:rsidP="004C283C">
      <w:pPr>
        <w:pStyle w:val="ListParagraph"/>
        <w:numPr>
          <w:ilvl w:val="0"/>
          <w:numId w:val="10"/>
        </w:numPr>
      </w:pPr>
      <w:r w:rsidRPr="004C283C">
        <w:t>One click conversion of assembly program to Opcode listing.</w:t>
      </w:r>
    </w:p>
    <w:p w:rsidR="003E7479" w:rsidRDefault="003E7479" w:rsidP="003E7479">
      <w:pPr>
        <w:pStyle w:val="ListParagraph"/>
        <w:numPr>
          <w:ilvl w:val="0"/>
          <w:numId w:val="10"/>
        </w:numPr>
      </w:pPr>
      <w:r>
        <w:t>Printing support.</w:t>
      </w:r>
    </w:p>
    <w:p w:rsidR="003E7479" w:rsidRDefault="00450970" w:rsidP="00450970">
      <w:pPr>
        <w:pStyle w:val="Heading1"/>
      </w:pPr>
      <w:r>
        <w:t>Introduction:</w:t>
      </w:r>
    </w:p>
    <w:p w:rsidR="00C46339" w:rsidRDefault="00C46339" w:rsidP="00E00591">
      <w:r>
        <w:t xml:space="preserve">Now we will go through some important sections of the tool. </w:t>
      </w:r>
      <w:r w:rsidR="00FA5EEA">
        <w:t xml:space="preserve">The below </w:t>
      </w:r>
      <w:r w:rsidR="00450970">
        <w:t>i</w:t>
      </w:r>
      <w:r>
        <w:t>s screenshot of the GNUSim8085 Workspace.</w:t>
      </w:r>
    </w:p>
    <w:p w:rsidR="00C46339" w:rsidRDefault="00C46339" w:rsidP="00E00591"/>
    <w:p w:rsidR="00FA5EEA" w:rsidRDefault="00FA5EEA" w:rsidP="00E00591">
      <w:r>
        <w:rPr>
          <w:noProof/>
          <w:lang w:eastAsia="zh-CN" w:bidi="hi-IN"/>
        </w:rPr>
        <w:drawing>
          <wp:inline distT="0" distB="0" distL="0" distR="0" wp14:anchorId="59208268" wp14:editId="4F37A43A">
            <wp:extent cx="6007735" cy="3116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 Whole.jpg"/>
                    <pic:cNvPicPr/>
                  </pic:nvPicPr>
                  <pic:blipFill>
                    <a:blip r:embed="rId10">
                      <a:extLst>
                        <a:ext uri="{28A0092B-C50C-407E-A947-70E740481C1C}">
                          <a14:useLocalDpi xmlns:a14="http://schemas.microsoft.com/office/drawing/2010/main" val="0"/>
                        </a:ext>
                      </a:extLst>
                    </a:blip>
                    <a:stretch>
                      <a:fillRect/>
                    </a:stretch>
                  </pic:blipFill>
                  <pic:spPr>
                    <a:xfrm>
                      <a:off x="0" y="0"/>
                      <a:ext cx="6007735" cy="3116580"/>
                    </a:xfrm>
                    <a:prstGeom prst="rect">
                      <a:avLst/>
                    </a:prstGeom>
                  </pic:spPr>
                </pic:pic>
              </a:graphicData>
            </a:graphic>
          </wp:inline>
        </w:drawing>
      </w:r>
    </w:p>
    <w:p w:rsidR="00FA5EEA" w:rsidRDefault="00FA5EEA" w:rsidP="00E00591"/>
    <w:p w:rsidR="00FA5EEA" w:rsidRDefault="00C46339" w:rsidP="008C2AF9">
      <w:pPr>
        <w:jc w:val="both"/>
      </w:pPr>
      <w:r>
        <w:t>It contains below listed main sections:</w:t>
      </w:r>
    </w:p>
    <w:p w:rsidR="00C46339" w:rsidRPr="00E86499" w:rsidRDefault="00C46339" w:rsidP="008C2AF9">
      <w:pPr>
        <w:pStyle w:val="ListParagraph"/>
        <w:numPr>
          <w:ilvl w:val="0"/>
          <w:numId w:val="14"/>
        </w:numPr>
        <w:jc w:val="both"/>
        <w:rPr>
          <w:b/>
          <w:bCs/>
        </w:rPr>
      </w:pPr>
      <w:r w:rsidRPr="00E86499">
        <w:rPr>
          <w:b/>
          <w:bCs/>
        </w:rPr>
        <w:t>Editor</w:t>
      </w:r>
      <w:r w:rsidR="00E86499" w:rsidRPr="00E86499">
        <w:rPr>
          <w:b/>
          <w:bCs/>
        </w:rPr>
        <w:t>:</w:t>
      </w:r>
      <w:r w:rsidR="00E86499">
        <w:rPr>
          <w:b/>
          <w:bCs/>
        </w:rPr>
        <w:t xml:space="preserve"> </w:t>
      </w:r>
      <w:r w:rsidR="00E86499">
        <w:t>The editor is a part of workspace that lets user enter the code in assembly language. After editing the code user need to save the file in ‘.</w:t>
      </w:r>
      <w:proofErr w:type="spellStart"/>
      <w:r w:rsidR="00E86499">
        <w:t>asm</w:t>
      </w:r>
      <w:proofErr w:type="spellEnd"/>
      <w:r w:rsidR="00E86499">
        <w:t>’ format.</w:t>
      </w:r>
    </w:p>
    <w:p w:rsidR="00C46339" w:rsidRPr="00E86499" w:rsidRDefault="00C46339" w:rsidP="008C2AF9">
      <w:pPr>
        <w:pStyle w:val="ListParagraph"/>
        <w:numPr>
          <w:ilvl w:val="0"/>
          <w:numId w:val="14"/>
        </w:numPr>
        <w:jc w:val="both"/>
        <w:rPr>
          <w:b/>
          <w:bCs/>
        </w:rPr>
      </w:pPr>
      <w:r w:rsidRPr="00E86499">
        <w:rPr>
          <w:b/>
          <w:bCs/>
        </w:rPr>
        <w:t>Registers &amp; Flags Monitor</w:t>
      </w:r>
      <w:r w:rsidR="00530819">
        <w:rPr>
          <w:b/>
          <w:bCs/>
        </w:rPr>
        <w:t xml:space="preserve">: </w:t>
      </w:r>
      <w:r w:rsidR="00530819">
        <w:t>This pane contains all the register of 8085 A, BC, DE, HL, PSW, PC, SP, and Flags: S</w:t>
      </w:r>
      <w:r w:rsidR="003E4BD0">
        <w:t>, Z, AC, P</w:t>
      </w:r>
      <w:r w:rsidR="00530819">
        <w:t xml:space="preserve"> and C.</w:t>
      </w:r>
      <w:r w:rsidR="003E4BD0">
        <w:t xml:space="preserve"> We can monitor the status of each of them during debugging as and when they are updated.</w:t>
      </w:r>
    </w:p>
    <w:p w:rsidR="00C46339" w:rsidRPr="00E86499" w:rsidRDefault="00C46339" w:rsidP="008C2AF9">
      <w:pPr>
        <w:pStyle w:val="ListParagraph"/>
        <w:numPr>
          <w:ilvl w:val="0"/>
          <w:numId w:val="14"/>
        </w:numPr>
        <w:jc w:val="both"/>
        <w:rPr>
          <w:b/>
          <w:bCs/>
        </w:rPr>
      </w:pPr>
      <w:r w:rsidRPr="00E86499">
        <w:rPr>
          <w:b/>
          <w:bCs/>
        </w:rPr>
        <w:lastRenderedPageBreak/>
        <w:t xml:space="preserve">Decimal </w:t>
      </w:r>
      <w:r w:rsidR="000C45B2" w:rsidRPr="00E86499">
        <w:rPr>
          <w:b/>
          <w:bCs/>
        </w:rPr>
        <w:t>to</w:t>
      </w:r>
      <w:r w:rsidRPr="00E86499">
        <w:rPr>
          <w:b/>
          <w:bCs/>
        </w:rPr>
        <w:t xml:space="preserve"> Hexadecimal and vice versa convertor</w:t>
      </w:r>
      <w:r w:rsidR="000C45B2">
        <w:rPr>
          <w:b/>
          <w:bCs/>
        </w:rPr>
        <w:t xml:space="preserve">: </w:t>
      </w:r>
      <w:r w:rsidR="000C45B2">
        <w:t>We can covert a number from Hexadecimal to Decimal and vice versa using tool provided in GNUSim8085. For doing this we need to enter our Hex number (e.g. 4150H) in Box below HEX and as we press the button ‘To Dec’ we get the number in decimal form in the box below ‘Decimal’. The identical process to be followed for converting a number from decimal to hexadecimal number.</w:t>
      </w:r>
    </w:p>
    <w:p w:rsidR="008F55B0" w:rsidRPr="00E86499" w:rsidRDefault="008F55B0" w:rsidP="008C2AF9">
      <w:pPr>
        <w:pStyle w:val="ListParagraph"/>
        <w:numPr>
          <w:ilvl w:val="0"/>
          <w:numId w:val="14"/>
        </w:numPr>
        <w:jc w:val="both"/>
        <w:rPr>
          <w:b/>
          <w:bCs/>
        </w:rPr>
      </w:pPr>
      <w:r w:rsidRPr="00E86499">
        <w:rPr>
          <w:b/>
          <w:bCs/>
        </w:rPr>
        <w:t>I/O Updater</w:t>
      </w:r>
      <w:r w:rsidR="002043B1">
        <w:rPr>
          <w:b/>
          <w:bCs/>
        </w:rPr>
        <w:t xml:space="preserve">: </w:t>
      </w:r>
      <w:r w:rsidR="002043B1">
        <w:t>We can update data on any I/O port by providing its address and valid desired data by pressing ‘Update Port Value’ button.</w:t>
      </w:r>
    </w:p>
    <w:p w:rsidR="008F55B0" w:rsidRPr="00E86499" w:rsidRDefault="008F55B0" w:rsidP="008C2AF9">
      <w:pPr>
        <w:pStyle w:val="ListParagraph"/>
        <w:numPr>
          <w:ilvl w:val="0"/>
          <w:numId w:val="14"/>
        </w:numPr>
        <w:jc w:val="both"/>
        <w:rPr>
          <w:b/>
          <w:bCs/>
        </w:rPr>
      </w:pPr>
      <w:r w:rsidRPr="00E86499">
        <w:rPr>
          <w:b/>
          <w:bCs/>
        </w:rPr>
        <w:t>Memory Updater</w:t>
      </w:r>
      <w:r w:rsidR="005A4247">
        <w:rPr>
          <w:b/>
          <w:bCs/>
        </w:rPr>
        <w:t xml:space="preserve">: </w:t>
      </w:r>
      <w:r w:rsidR="005A4247">
        <w:t xml:space="preserve">We can update data on any </w:t>
      </w:r>
      <w:r w:rsidR="003612CC">
        <w:t xml:space="preserve">memory address </w:t>
      </w:r>
      <w:r w:rsidR="005A4247">
        <w:t>by providing its address and valid desired data by pressing ‘</w:t>
      </w:r>
      <w:r w:rsidR="004418F7">
        <w:t>Update Memory</w:t>
      </w:r>
      <w:r w:rsidR="005A4247">
        <w:t>’</w:t>
      </w:r>
    </w:p>
    <w:p w:rsidR="008F55B0" w:rsidRPr="00E86499" w:rsidRDefault="008F55B0" w:rsidP="008C2AF9">
      <w:pPr>
        <w:pStyle w:val="ListParagraph"/>
        <w:numPr>
          <w:ilvl w:val="0"/>
          <w:numId w:val="14"/>
        </w:numPr>
        <w:jc w:val="both"/>
        <w:rPr>
          <w:b/>
          <w:bCs/>
        </w:rPr>
      </w:pPr>
      <w:r w:rsidRPr="00E86499">
        <w:rPr>
          <w:b/>
          <w:bCs/>
        </w:rPr>
        <w:t>Data Monitor</w:t>
      </w:r>
      <w:r w:rsidR="005C66D2">
        <w:rPr>
          <w:b/>
          <w:bCs/>
        </w:rPr>
        <w:t xml:space="preserve">: </w:t>
      </w:r>
      <w:r w:rsidR="00923073">
        <w:t>This pane display all the local and global variables declared and defined if any.</w:t>
      </w:r>
    </w:p>
    <w:p w:rsidR="008F55B0" w:rsidRPr="00E86499" w:rsidRDefault="00306111" w:rsidP="008C2AF9">
      <w:pPr>
        <w:pStyle w:val="ListParagraph"/>
        <w:numPr>
          <w:ilvl w:val="0"/>
          <w:numId w:val="14"/>
        </w:numPr>
        <w:jc w:val="both"/>
        <w:rPr>
          <w:b/>
          <w:bCs/>
        </w:rPr>
      </w:pPr>
      <w:r w:rsidRPr="00E86499">
        <w:rPr>
          <w:b/>
          <w:bCs/>
        </w:rPr>
        <w:t>Stack Monitor</w:t>
      </w:r>
      <w:r w:rsidR="00923073">
        <w:rPr>
          <w:b/>
          <w:bCs/>
        </w:rPr>
        <w:t xml:space="preserve">: </w:t>
      </w:r>
      <w:r w:rsidR="00923073">
        <w:t>It shows the content of the Stack in real time.</w:t>
      </w:r>
    </w:p>
    <w:p w:rsidR="00306111" w:rsidRPr="00E86499" w:rsidRDefault="00306111" w:rsidP="008C2AF9">
      <w:pPr>
        <w:pStyle w:val="ListParagraph"/>
        <w:numPr>
          <w:ilvl w:val="0"/>
          <w:numId w:val="14"/>
        </w:numPr>
        <w:jc w:val="both"/>
        <w:rPr>
          <w:b/>
          <w:bCs/>
        </w:rPr>
      </w:pPr>
      <w:r w:rsidRPr="00E86499">
        <w:rPr>
          <w:b/>
          <w:bCs/>
        </w:rPr>
        <w:t>Keypad</w:t>
      </w:r>
      <w:r w:rsidR="00923073">
        <w:rPr>
          <w:b/>
          <w:bCs/>
        </w:rPr>
        <w:t xml:space="preserve">: </w:t>
      </w:r>
      <w:r w:rsidR="00923073">
        <w:t>This Part of workspace contains all the assembly language instructions. We can select the instruction that we want to use into editor, the tool also guides with proper operand to the instruction.</w:t>
      </w:r>
    </w:p>
    <w:p w:rsidR="00306111" w:rsidRPr="00E86499" w:rsidRDefault="00306111" w:rsidP="008C2AF9">
      <w:pPr>
        <w:pStyle w:val="ListParagraph"/>
        <w:numPr>
          <w:ilvl w:val="0"/>
          <w:numId w:val="14"/>
        </w:numPr>
        <w:jc w:val="both"/>
        <w:rPr>
          <w:b/>
          <w:bCs/>
        </w:rPr>
      </w:pPr>
      <w:r w:rsidRPr="00E86499">
        <w:rPr>
          <w:b/>
          <w:bCs/>
        </w:rPr>
        <w:t>Memory Monitor</w:t>
      </w:r>
      <w:r w:rsidR="00923073">
        <w:rPr>
          <w:b/>
          <w:bCs/>
        </w:rPr>
        <w:t xml:space="preserve">: </w:t>
      </w:r>
      <w:r w:rsidR="00923073">
        <w:t>This sections shows the whole memory of the 8085. We can go to any memory location by entering the address of that particular location. We can enter the address either in Hexadecimal or in decimal form.</w:t>
      </w:r>
    </w:p>
    <w:p w:rsidR="00306111" w:rsidRPr="00E86499" w:rsidRDefault="00306111" w:rsidP="008C2AF9">
      <w:pPr>
        <w:pStyle w:val="ListParagraph"/>
        <w:numPr>
          <w:ilvl w:val="0"/>
          <w:numId w:val="14"/>
        </w:numPr>
        <w:jc w:val="both"/>
        <w:rPr>
          <w:b/>
          <w:bCs/>
        </w:rPr>
      </w:pPr>
      <w:r w:rsidRPr="00E86499">
        <w:rPr>
          <w:b/>
          <w:bCs/>
        </w:rPr>
        <w:t>I/O Monitor</w:t>
      </w:r>
      <w:r w:rsidR="00923073">
        <w:rPr>
          <w:b/>
          <w:bCs/>
        </w:rPr>
        <w:t xml:space="preserve">: </w:t>
      </w:r>
      <w:r w:rsidR="00541AE0">
        <w:t>This sections shows all I/O Ports</w:t>
      </w:r>
      <w:r w:rsidR="00541AE0">
        <w:t xml:space="preserve"> of the 8085. We can go to any </w:t>
      </w:r>
      <w:r w:rsidR="00541AE0">
        <w:t>I/O port</w:t>
      </w:r>
      <w:r w:rsidR="00541AE0">
        <w:t xml:space="preserve"> by entering the address of that particular location. We can enter the address either in Hexadecimal or in decimal form.</w:t>
      </w:r>
    </w:p>
    <w:p w:rsidR="00541AE0" w:rsidRPr="00153EFE" w:rsidRDefault="003D56E8" w:rsidP="008C2AF9">
      <w:pPr>
        <w:pStyle w:val="ListParagraph"/>
        <w:numPr>
          <w:ilvl w:val="0"/>
          <w:numId w:val="14"/>
        </w:numPr>
        <w:jc w:val="both"/>
        <w:rPr>
          <w:b/>
          <w:bCs/>
        </w:rPr>
      </w:pPr>
      <w:r w:rsidRPr="00153EFE">
        <w:rPr>
          <w:b/>
          <w:bCs/>
        </w:rPr>
        <w:t>Assembler and Debugger</w:t>
      </w:r>
      <w:r w:rsidR="00541AE0" w:rsidRPr="00153EFE">
        <w:rPr>
          <w:b/>
          <w:bCs/>
        </w:rPr>
        <w:t xml:space="preserve">: </w:t>
      </w:r>
      <w:r w:rsidR="00541AE0">
        <w:t xml:space="preserve">GNUSim8085 converts assembly language code into machine language code. </w:t>
      </w:r>
      <w:r w:rsidR="00D5641D">
        <w:t xml:space="preserve">We can assemble our code by pressing shortcut key ‘F8’. </w:t>
      </w:r>
      <w:r w:rsidR="00C1661D">
        <w:t xml:space="preserve">For Executing the program at once press key ‘F9’. </w:t>
      </w:r>
      <w:r w:rsidR="00776AC6">
        <w:t xml:space="preserve">We can also </w:t>
      </w:r>
      <w:r w:rsidR="00853CE1">
        <w:t>debug the program by executing program one line at a time by pressing key ‘F5’. GNUSim8085 also provide functionality of using breakpoints.</w:t>
      </w:r>
      <w:r w:rsidR="00153EFE">
        <w:t xml:space="preserve"> Finally we can get the machine codes </w:t>
      </w:r>
      <w:r w:rsidR="00E1740B">
        <w:t>by the option ‘Show Listing’, shortcut key for the same is ‘CTRL+L’</w:t>
      </w:r>
    </w:p>
    <w:p w:rsidR="00C46339" w:rsidRDefault="00C46339" w:rsidP="004B3D0B">
      <w:r>
        <w:t xml:space="preserve"> </w:t>
      </w:r>
    </w:p>
    <w:p w:rsidR="00E86499" w:rsidRDefault="00E86499">
      <w:r>
        <w:br w:type="page"/>
      </w:r>
    </w:p>
    <w:p w:rsidR="00E14977" w:rsidRDefault="00175310" w:rsidP="0015416E">
      <w:pPr>
        <w:pStyle w:val="Title"/>
        <w:tabs>
          <w:tab w:val="left" w:pos="3090"/>
        </w:tabs>
      </w:pPr>
      <w:r>
        <w:lastRenderedPageBreak/>
        <w:t>Practical-2</w:t>
      </w:r>
      <w:r w:rsidR="0015416E">
        <w:tab/>
      </w:r>
    </w:p>
    <w:p w:rsidR="00E14977" w:rsidRDefault="00E14977" w:rsidP="00E14977">
      <w:pPr>
        <w:pStyle w:val="Heading1"/>
        <w:tabs>
          <w:tab w:val="left" w:pos="1530"/>
        </w:tabs>
      </w:pPr>
      <w:r>
        <w:t>Aim:</w:t>
      </w:r>
      <w:r>
        <w:tab/>
      </w:r>
    </w:p>
    <w:p w:rsidR="00E14977" w:rsidRPr="008666F0" w:rsidRDefault="00864C9F" w:rsidP="00E14977">
      <w:r w:rsidRPr="00404D83">
        <w:rPr>
          <w:bCs/>
        </w:rPr>
        <w:t xml:space="preserve">To study </w:t>
      </w:r>
      <w:r>
        <w:rPr>
          <w:bCs/>
        </w:rPr>
        <w:t>Micro Processor 8085 trainer kit (DYNA)</w:t>
      </w:r>
    </w:p>
    <w:p w:rsidR="00E14977" w:rsidRDefault="00DA5C6C" w:rsidP="00E14977">
      <w:pPr>
        <w:pStyle w:val="Heading1"/>
      </w:pPr>
      <w:r>
        <w:t>Theory</w:t>
      </w:r>
      <w:r w:rsidR="00E14977">
        <w:t>:</w:t>
      </w:r>
    </w:p>
    <w:p w:rsidR="00E14977" w:rsidRDefault="003450C6" w:rsidP="00DA1E79">
      <w:pPr>
        <w:jc w:val="both"/>
        <w:rPr>
          <w:bCs/>
        </w:rPr>
      </w:pPr>
      <w:r w:rsidRPr="008046E2">
        <w:rPr>
          <w:bCs/>
        </w:rPr>
        <w:t>The Dyna-85 is a low-cost, easy-to-use, entry level, Microprocessor trainer kit. The Dyna-85 kit has Intel's 8085 microprocessor @ 3 MHz together with 8255 as well as 8155 chips onboard. This allows the user to learn all the required peripheral chips together with its 4Kb powerful firmware, it is one of the best products to learn microprocessors especially the 8085 chip. The Dyna-85</w:t>
      </w:r>
      <w:r w:rsidR="00CD3BEB">
        <w:rPr>
          <w:bCs/>
        </w:rPr>
        <w:t xml:space="preserve"> </w:t>
      </w:r>
      <w:r w:rsidRPr="008046E2">
        <w:rPr>
          <w:bCs/>
        </w:rPr>
        <w:t>allows you to expand your system using its powerful buffered 50 pin expansion bus by buildin</w:t>
      </w:r>
      <w:r w:rsidR="00CD3BEB">
        <w:rPr>
          <w:bCs/>
        </w:rPr>
        <w:t>g/adding study cards. The Dyna-</w:t>
      </w:r>
      <w:r w:rsidRPr="008046E2">
        <w:rPr>
          <w:bCs/>
        </w:rPr>
        <w:t>85 also can be connected to a host PC through the serial port.</w:t>
      </w:r>
    </w:p>
    <w:p w:rsidR="007567C9" w:rsidRDefault="007567C9" w:rsidP="00DA1E79">
      <w:pPr>
        <w:jc w:val="both"/>
        <w:rPr>
          <w:bCs/>
        </w:rPr>
      </w:pPr>
    </w:p>
    <w:p w:rsidR="007567C9" w:rsidRDefault="007567C9" w:rsidP="007567C9">
      <w:pPr>
        <w:keepNext/>
        <w:jc w:val="both"/>
      </w:pPr>
      <w:r>
        <w:rPr>
          <w:bCs/>
          <w:noProof/>
          <w:lang w:eastAsia="zh-CN" w:bidi="hi-IN"/>
        </w:rPr>
        <w:drawing>
          <wp:inline distT="0" distB="0" distL="0" distR="0" wp14:anchorId="18F2E2D9" wp14:editId="38F56C29">
            <wp:extent cx="6007735" cy="43580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yna85.png"/>
                    <pic:cNvPicPr/>
                  </pic:nvPicPr>
                  <pic:blipFill>
                    <a:blip r:embed="rId11">
                      <a:extLst>
                        <a:ext uri="{28A0092B-C50C-407E-A947-70E740481C1C}">
                          <a14:useLocalDpi xmlns:a14="http://schemas.microsoft.com/office/drawing/2010/main" val="0"/>
                        </a:ext>
                      </a:extLst>
                    </a:blip>
                    <a:stretch>
                      <a:fillRect/>
                    </a:stretch>
                  </pic:blipFill>
                  <pic:spPr>
                    <a:xfrm>
                      <a:off x="0" y="0"/>
                      <a:ext cx="6007735" cy="4358005"/>
                    </a:xfrm>
                    <a:prstGeom prst="rect">
                      <a:avLst/>
                    </a:prstGeom>
                  </pic:spPr>
                </pic:pic>
              </a:graphicData>
            </a:graphic>
          </wp:inline>
        </w:drawing>
      </w:r>
    </w:p>
    <w:p w:rsidR="007567C9" w:rsidRDefault="007567C9" w:rsidP="007567C9">
      <w:pPr>
        <w:pStyle w:val="Caption"/>
        <w:jc w:val="both"/>
        <w:rPr>
          <w:bCs/>
        </w:rPr>
      </w:pPr>
      <w:r>
        <w:t xml:space="preserve">Figure </w:t>
      </w:r>
      <w:r>
        <w:fldChar w:fldCharType="begin"/>
      </w:r>
      <w:r>
        <w:instrText xml:space="preserve"> SEQ Figure \* ARABIC </w:instrText>
      </w:r>
      <w:r>
        <w:fldChar w:fldCharType="separate"/>
      </w:r>
      <w:r w:rsidR="003A3518">
        <w:rPr>
          <w:noProof/>
        </w:rPr>
        <w:t>1</w:t>
      </w:r>
      <w:r>
        <w:fldChar w:fldCharType="end"/>
      </w:r>
      <w:r>
        <w:t>Dyna-85 Kit</w:t>
      </w:r>
    </w:p>
    <w:p w:rsidR="005B74C8" w:rsidRDefault="005B74C8" w:rsidP="005B74C8">
      <w:pPr>
        <w:pStyle w:val="Heading1"/>
      </w:pPr>
      <w:r>
        <w:t>Features:</w:t>
      </w:r>
    </w:p>
    <w:p w:rsidR="005B74C8" w:rsidRPr="005B74C8" w:rsidRDefault="005B74C8" w:rsidP="005B74C8">
      <w:pPr>
        <w:pStyle w:val="ListParagraph"/>
        <w:numPr>
          <w:ilvl w:val="0"/>
          <w:numId w:val="8"/>
        </w:numPr>
      </w:pPr>
      <w:r>
        <w:rPr>
          <w:color w:val="000000"/>
        </w:rPr>
        <w:t xml:space="preserve">High performance 8085A CPU @ 3 </w:t>
      </w:r>
      <w:r w:rsidR="00CA6910">
        <w:rPr>
          <w:color w:val="000000"/>
        </w:rPr>
        <w:t>MHz</w:t>
      </w:r>
    </w:p>
    <w:p w:rsidR="005B74C8" w:rsidRPr="005B74C8" w:rsidRDefault="005B74C8" w:rsidP="005B74C8">
      <w:pPr>
        <w:pStyle w:val="ListParagraph"/>
        <w:numPr>
          <w:ilvl w:val="0"/>
          <w:numId w:val="8"/>
        </w:numPr>
      </w:pPr>
      <w:r>
        <w:rPr>
          <w:color w:val="000000"/>
        </w:rPr>
        <w:t>4 K powerful monitor FIRMWARE. Including all standard commands, codes, functions and utility subroutines.</w:t>
      </w:r>
    </w:p>
    <w:p w:rsidR="005B74C8" w:rsidRPr="005B74C8" w:rsidRDefault="005B74C8" w:rsidP="005B74C8">
      <w:pPr>
        <w:pStyle w:val="ListParagraph"/>
        <w:numPr>
          <w:ilvl w:val="0"/>
          <w:numId w:val="8"/>
        </w:numPr>
      </w:pPr>
      <w:r>
        <w:rPr>
          <w:color w:val="000000"/>
        </w:rPr>
        <w:t>2 K user RAM 6116.</w:t>
      </w:r>
    </w:p>
    <w:p w:rsidR="005B74C8" w:rsidRPr="005B74C8" w:rsidRDefault="005B74C8" w:rsidP="005B74C8">
      <w:pPr>
        <w:pStyle w:val="ListParagraph"/>
        <w:numPr>
          <w:ilvl w:val="0"/>
          <w:numId w:val="8"/>
        </w:numPr>
      </w:pPr>
      <w:r>
        <w:rPr>
          <w:color w:val="000000"/>
        </w:rPr>
        <w:t>Three 28 pin sockets provided for memory expansion up to a maximum of 56 K.</w:t>
      </w:r>
    </w:p>
    <w:p w:rsidR="005B74C8" w:rsidRPr="005B74C8" w:rsidRDefault="005B74C8" w:rsidP="005B74C8">
      <w:pPr>
        <w:pStyle w:val="ListParagraph"/>
        <w:numPr>
          <w:ilvl w:val="0"/>
          <w:numId w:val="8"/>
        </w:numPr>
      </w:pPr>
      <w:r>
        <w:rPr>
          <w:color w:val="000000"/>
        </w:rPr>
        <w:t>Versatile Keyboard/Display controller using 8279.</w:t>
      </w:r>
    </w:p>
    <w:p w:rsidR="005B74C8" w:rsidRPr="005B74C8" w:rsidRDefault="005B74C8" w:rsidP="005B74C8">
      <w:pPr>
        <w:pStyle w:val="ListParagraph"/>
        <w:numPr>
          <w:ilvl w:val="0"/>
          <w:numId w:val="8"/>
        </w:numPr>
      </w:pPr>
      <w:r>
        <w:rPr>
          <w:color w:val="000000"/>
        </w:rPr>
        <w:t>46 parallel I/O lines, 22 from 8155 and 24 from 8255.</w:t>
      </w:r>
    </w:p>
    <w:p w:rsidR="005B74C8" w:rsidRPr="005B74C8" w:rsidRDefault="005B74C8" w:rsidP="005B74C8">
      <w:pPr>
        <w:pStyle w:val="ListParagraph"/>
        <w:numPr>
          <w:ilvl w:val="0"/>
          <w:numId w:val="8"/>
        </w:numPr>
      </w:pPr>
      <w:r>
        <w:rPr>
          <w:color w:val="000000"/>
        </w:rPr>
        <w:t>Serial I/O through auto adjusting type RS -232 channel.</w:t>
      </w:r>
    </w:p>
    <w:p w:rsidR="005B74C8" w:rsidRPr="005B74C8" w:rsidRDefault="005B74C8" w:rsidP="005B74C8">
      <w:pPr>
        <w:pStyle w:val="ListParagraph"/>
        <w:numPr>
          <w:ilvl w:val="0"/>
          <w:numId w:val="8"/>
        </w:numPr>
      </w:pPr>
      <w:r>
        <w:rPr>
          <w:color w:val="000000"/>
        </w:rPr>
        <w:lastRenderedPageBreak/>
        <w:t>Built-in audio cassette interface.</w:t>
      </w:r>
    </w:p>
    <w:p w:rsidR="005B74C8" w:rsidRPr="0036253B" w:rsidRDefault="0036253B" w:rsidP="005B74C8">
      <w:pPr>
        <w:pStyle w:val="ListParagraph"/>
        <w:numPr>
          <w:ilvl w:val="0"/>
          <w:numId w:val="8"/>
        </w:numPr>
      </w:pPr>
      <w:r>
        <w:rPr>
          <w:color w:val="000000"/>
        </w:rPr>
        <w:t>Programmable timer.</w:t>
      </w:r>
    </w:p>
    <w:p w:rsidR="0036253B" w:rsidRPr="0036253B" w:rsidRDefault="0036253B" w:rsidP="005B74C8">
      <w:pPr>
        <w:pStyle w:val="ListParagraph"/>
        <w:numPr>
          <w:ilvl w:val="0"/>
          <w:numId w:val="8"/>
        </w:numPr>
      </w:pPr>
      <w:r>
        <w:rPr>
          <w:color w:val="000000"/>
        </w:rPr>
        <w:t>Powerful 8085 interrupt capabilities.</w:t>
      </w:r>
    </w:p>
    <w:p w:rsidR="0036253B" w:rsidRPr="0036253B" w:rsidRDefault="0036253B" w:rsidP="005B74C8">
      <w:pPr>
        <w:pStyle w:val="ListParagraph"/>
        <w:numPr>
          <w:ilvl w:val="0"/>
          <w:numId w:val="8"/>
        </w:numPr>
      </w:pPr>
      <w:r>
        <w:rPr>
          <w:color w:val="000000"/>
        </w:rPr>
        <w:t>6 digit seven segment LED display.</w:t>
      </w:r>
    </w:p>
    <w:p w:rsidR="0036253B" w:rsidRPr="0036253B" w:rsidRDefault="0036253B" w:rsidP="005B74C8">
      <w:pPr>
        <w:pStyle w:val="ListParagraph"/>
        <w:numPr>
          <w:ilvl w:val="0"/>
          <w:numId w:val="8"/>
        </w:numPr>
      </w:pPr>
      <w:r>
        <w:rPr>
          <w:color w:val="000000"/>
        </w:rPr>
        <w:t>Highly reliable multi-function keypad.</w:t>
      </w:r>
    </w:p>
    <w:p w:rsidR="0036253B" w:rsidRPr="0036253B" w:rsidRDefault="0036253B" w:rsidP="005B74C8">
      <w:pPr>
        <w:pStyle w:val="ListParagraph"/>
        <w:numPr>
          <w:ilvl w:val="0"/>
          <w:numId w:val="8"/>
        </w:numPr>
      </w:pPr>
      <w:r>
        <w:rPr>
          <w:color w:val="000000"/>
        </w:rPr>
        <w:t>All address, data and control and hardware interrupt lines are brought out on a 50 pin FRC connector for system interfacing and expansion.</w:t>
      </w:r>
    </w:p>
    <w:p w:rsidR="0036253B" w:rsidRPr="0036253B" w:rsidRDefault="0036253B" w:rsidP="005B74C8">
      <w:pPr>
        <w:pStyle w:val="ListParagraph"/>
        <w:numPr>
          <w:ilvl w:val="0"/>
          <w:numId w:val="8"/>
        </w:numPr>
      </w:pPr>
      <w:r>
        <w:rPr>
          <w:color w:val="000000"/>
        </w:rPr>
        <w:t>Three 16 bit Timer/Counter channels are available on-board, using 8253.</w:t>
      </w:r>
    </w:p>
    <w:p w:rsidR="0036253B" w:rsidRPr="0036253B" w:rsidRDefault="0036253B" w:rsidP="005B74C8">
      <w:pPr>
        <w:pStyle w:val="ListParagraph"/>
        <w:numPr>
          <w:ilvl w:val="0"/>
          <w:numId w:val="8"/>
        </w:numPr>
      </w:pPr>
      <w:r>
        <w:rPr>
          <w:color w:val="000000"/>
        </w:rPr>
        <w:t>These channels are available on a 10 pin FRC connector.</w:t>
      </w:r>
    </w:p>
    <w:p w:rsidR="0036253B" w:rsidRPr="00C43FB4" w:rsidRDefault="0036253B" w:rsidP="005B74C8">
      <w:pPr>
        <w:pStyle w:val="ListParagraph"/>
        <w:numPr>
          <w:ilvl w:val="0"/>
          <w:numId w:val="8"/>
        </w:numPr>
      </w:pPr>
      <w:r>
        <w:rPr>
          <w:color w:val="000000"/>
        </w:rPr>
        <w:t>RAM sockets are provided with battery backup.</w:t>
      </w:r>
    </w:p>
    <w:p w:rsidR="00BD05BF" w:rsidRPr="00AF5EA8" w:rsidRDefault="00892BFD" w:rsidP="00EB200D">
      <w:pPr>
        <w:pStyle w:val="ListParagraph"/>
        <w:numPr>
          <w:ilvl w:val="0"/>
          <w:numId w:val="8"/>
        </w:numPr>
      </w:pPr>
      <w:r w:rsidRPr="00325BA6">
        <w:rPr>
          <w:color w:val="000000"/>
        </w:rPr>
        <w:t>Supplied in attractive polished wooden enclosure.</w:t>
      </w:r>
    </w:p>
    <w:p w:rsidR="00AF5EA8" w:rsidRPr="005B74C8" w:rsidRDefault="00AF5EA8" w:rsidP="00AF5EA8">
      <w:pPr>
        <w:pStyle w:val="Heading1"/>
      </w:pPr>
      <w:r>
        <w:t>Program:</w:t>
      </w:r>
    </w:p>
    <w:p w:rsidR="003450C6" w:rsidRPr="00B83DC6" w:rsidRDefault="003450C6" w:rsidP="00E14977"/>
    <w:tbl>
      <w:tblPr>
        <w:tblStyle w:val="TableGrid"/>
        <w:tblW w:w="9821" w:type="dxa"/>
        <w:tblLook w:val="04A0" w:firstRow="1" w:lastRow="0" w:firstColumn="1" w:lastColumn="0" w:noHBand="0" w:noVBand="1"/>
      </w:tblPr>
      <w:tblGrid>
        <w:gridCol w:w="1123"/>
        <w:gridCol w:w="1836"/>
        <w:gridCol w:w="1017"/>
        <w:gridCol w:w="1577"/>
        <w:gridCol w:w="4268"/>
      </w:tblGrid>
      <w:tr w:rsidR="00E14977" w:rsidTr="002F5E29">
        <w:tc>
          <w:tcPr>
            <w:tcW w:w="1123" w:type="dxa"/>
          </w:tcPr>
          <w:p w:rsidR="00E14977" w:rsidRPr="0063146C" w:rsidRDefault="00E14977" w:rsidP="005B74C8">
            <w:pPr>
              <w:rPr>
                <w:b/>
                <w:bCs/>
              </w:rPr>
            </w:pPr>
            <w:r w:rsidRPr="0063146C">
              <w:rPr>
                <w:b/>
                <w:bCs/>
              </w:rPr>
              <w:t>Address</w:t>
            </w:r>
          </w:p>
        </w:tc>
        <w:tc>
          <w:tcPr>
            <w:tcW w:w="1836" w:type="dxa"/>
          </w:tcPr>
          <w:p w:rsidR="00E14977" w:rsidRPr="0063146C" w:rsidRDefault="00E14977" w:rsidP="005B74C8">
            <w:pPr>
              <w:rPr>
                <w:b/>
                <w:bCs/>
              </w:rPr>
            </w:pPr>
            <w:r w:rsidRPr="0063146C">
              <w:rPr>
                <w:b/>
                <w:bCs/>
              </w:rPr>
              <w:t>Machine Codes</w:t>
            </w:r>
          </w:p>
        </w:tc>
        <w:tc>
          <w:tcPr>
            <w:tcW w:w="1017" w:type="dxa"/>
          </w:tcPr>
          <w:p w:rsidR="00E14977" w:rsidRPr="0063146C" w:rsidRDefault="00E14977" w:rsidP="005B74C8">
            <w:pPr>
              <w:rPr>
                <w:b/>
                <w:bCs/>
              </w:rPr>
            </w:pPr>
            <w:r w:rsidRPr="0063146C">
              <w:rPr>
                <w:b/>
                <w:bCs/>
              </w:rPr>
              <w:t>Labels</w:t>
            </w:r>
          </w:p>
        </w:tc>
        <w:tc>
          <w:tcPr>
            <w:tcW w:w="1577" w:type="dxa"/>
          </w:tcPr>
          <w:p w:rsidR="00E14977" w:rsidRPr="0063146C" w:rsidRDefault="00E14977" w:rsidP="005B74C8">
            <w:pPr>
              <w:rPr>
                <w:b/>
                <w:bCs/>
              </w:rPr>
            </w:pPr>
            <w:r w:rsidRPr="0063146C">
              <w:rPr>
                <w:b/>
                <w:bCs/>
              </w:rPr>
              <w:t>Instructions</w:t>
            </w:r>
          </w:p>
        </w:tc>
        <w:tc>
          <w:tcPr>
            <w:tcW w:w="4268" w:type="dxa"/>
          </w:tcPr>
          <w:p w:rsidR="00E14977" w:rsidRPr="0063146C" w:rsidRDefault="00E14977" w:rsidP="005B74C8">
            <w:pPr>
              <w:rPr>
                <w:b/>
                <w:bCs/>
              </w:rPr>
            </w:pPr>
            <w:r w:rsidRPr="0063146C">
              <w:rPr>
                <w:b/>
                <w:bCs/>
              </w:rPr>
              <w:t>Comments</w:t>
            </w:r>
          </w:p>
        </w:tc>
      </w:tr>
      <w:tr w:rsidR="00E14977" w:rsidTr="002F5E29">
        <w:tc>
          <w:tcPr>
            <w:tcW w:w="1123" w:type="dxa"/>
          </w:tcPr>
          <w:p w:rsidR="00E14977" w:rsidRDefault="00325BA6" w:rsidP="005B74C8">
            <w:r>
              <w:t>C0</w:t>
            </w:r>
            <w:r w:rsidR="00E14977">
              <w:t>00</w:t>
            </w:r>
          </w:p>
        </w:tc>
        <w:tc>
          <w:tcPr>
            <w:tcW w:w="1836" w:type="dxa"/>
          </w:tcPr>
          <w:p w:rsidR="00E14977" w:rsidRDefault="006F734A" w:rsidP="005B74C8">
            <w:r>
              <w:t>3E 02</w:t>
            </w:r>
          </w:p>
        </w:tc>
        <w:tc>
          <w:tcPr>
            <w:tcW w:w="1017" w:type="dxa"/>
          </w:tcPr>
          <w:p w:rsidR="00E14977" w:rsidRDefault="00E14977" w:rsidP="005B74C8"/>
        </w:tc>
        <w:tc>
          <w:tcPr>
            <w:tcW w:w="1577" w:type="dxa"/>
          </w:tcPr>
          <w:p w:rsidR="00E14977" w:rsidRDefault="00DB6EA4" w:rsidP="005B74C8">
            <w:r>
              <w:t>MVI A,02H</w:t>
            </w:r>
          </w:p>
        </w:tc>
        <w:tc>
          <w:tcPr>
            <w:tcW w:w="4268" w:type="dxa"/>
          </w:tcPr>
          <w:p w:rsidR="00E14977" w:rsidRDefault="002F5E29" w:rsidP="005B74C8">
            <w:r>
              <w:t>Get 02H in Accumulator</w:t>
            </w:r>
          </w:p>
        </w:tc>
      </w:tr>
      <w:tr w:rsidR="00E14977" w:rsidTr="002F5E29">
        <w:tc>
          <w:tcPr>
            <w:tcW w:w="1123" w:type="dxa"/>
          </w:tcPr>
          <w:p w:rsidR="00E14977" w:rsidRDefault="00325BA6" w:rsidP="005B74C8">
            <w:r>
              <w:t>C0</w:t>
            </w:r>
            <w:r w:rsidR="00E14977">
              <w:t>02</w:t>
            </w:r>
          </w:p>
        </w:tc>
        <w:tc>
          <w:tcPr>
            <w:tcW w:w="1836" w:type="dxa"/>
          </w:tcPr>
          <w:p w:rsidR="00E14977" w:rsidRDefault="006F734A" w:rsidP="005B74C8">
            <w:r>
              <w:t>06 03</w:t>
            </w:r>
          </w:p>
        </w:tc>
        <w:tc>
          <w:tcPr>
            <w:tcW w:w="1017" w:type="dxa"/>
          </w:tcPr>
          <w:p w:rsidR="00E14977" w:rsidRDefault="00E14977" w:rsidP="005B74C8"/>
        </w:tc>
        <w:tc>
          <w:tcPr>
            <w:tcW w:w="1577" w:type="dxa"/>
          </w:tcPr>
          <w:p w:rsidR="00E14977" w:rsidRDefault="005854E4" w:rsidP="005B74C8">
            <w:r>
              <w:t>MVI B,03H</w:t>
            </w:r>
          </w:p>
        </w:tc>
        <w:tc>
          <w:tcPr>
            <w:tcW w:w="4268" w:type="dxa"/>
          </w:tcPr>
          <w:p w:rsidR="00E14977" w:rsidRDefault="002F5E29" w:rsidP="005B74C8">
            <w:r>
              <w:t>Get 03H in Register B</w:t>
            </w:r>
          </w:p>
        </w:tc>
      </w:tr>
      <w:tr w:rsidR="00E14977" w:rsidTr="002F5E29">
        <w:tc>
          <w:tcPr>
            <w:tcW w:w="1123" w:type="dxa"/>
          </w:tcPr>
          <w:p w:rsidR="00E14977" w:rsidRDefault="00325BA6" w:rsidP="005B74C8">
            <w:r>
              <w:t>C0</w:t>
            </w:r>
            <w:r w:rsidR="00BA092F">
              <w:t>04</w:t>
            </w:r>
          </w:p>
        </w:tc>
        <w:tc>
          <w:tcPr>
            <w:tcW w:w="1836" w:type="dxa"/>
          </w:tcPr>
          <w:p w:rsidR="00E14977" w:rsidRDefault="006F734A" w:rsidP="005B74C8">
            <w:r>
              <w:t>80</w:t>
            </w:r>
          </w:p>
        </w:tc>
        <w:tc>
          <w:tcPr>
            <w:tcW w:w="1017" w:type="dxa"/>
          </w:tcPr>
          <w:p w:rsidR="00E14977" w:rsidRDefault="00E14977" w:rsidP="005B74C8"/>
        </w:tc>
        <w:tc>
          <w:tcPr>
            <w:tcW w:w="1577" w:type="dxa"/>
          </w:tcPr>
          <w:p w:rsidR="00E14977" w:rsidRDefault="00C60590" w:rsidP="005B74C8">
            <w:r>
              <w:t>ADD B</w:t>
            </w:r>
          </w:p>
        </w:tc>
        <w:tc>
          <w:tcPr>
            <w:tcW w:w="4268" w:type="dxa"/>
          </w:tcPr>
          <w:p w:rsidR="00E14977" w:rsidRDefault="002F5E29" w:rsidP="005B74C8">
            <w:r>
              <w:t>Add Content of Register B with that of A</w:t>
            </w:r>
          </w:p>
        </w:tc>
      </w:tr>
      <w:tr w:rsidR="00E14977" w:rsidTr="002F5E29">
        <w:tc>
          <w:tcPr>
            <w:tcW w:w="1123" w:type="dxa"/>
          </w:tcPr>
          <w:p w:rsidR="00E14977" w:rsidRDefault="00325BA6" w:rsidP="005B74C8">
            <w:r>
              <w:t>C0</w:t>
            </w:r>
            <w:r w:rsidR="00BA092F">
              <w:t>07</w:t>
            </w:r>
          </w:p>
        </w:tc>
        <w:tc>
          <w:tcPr>
            <w:tcW w:w="1836" w:type="dxa"/>
          </w:tcPr>
          <w:p w:rsidR="00E14977" w:rsidRDefault="00063F4D" w:rsidP="005B74C8">
            <w:r>
              <w:t>32 50 C0</w:t>
            </w:r>
          </w:p>
        </w:tc>
        <w:tc>
          <w:tcPr>
            <w:tcW w:w="1017" w:type="dxa"/>
          </w:tcPr>
          <w:p w:rsidR="00E14977" w:rsidRDefault="00E14977" w:rsidP="005B74C8"/>
        </w:tc>
        <w:tc>
          <w:tcPr>
            <w:tcW w:w="1577" w:type="dxa"/>
          </w:tcPr>
          <w:p w:rsidR="00E14977" w:rsidRDefault="00C60590" w:rsidP="005B74C8">
            <w:r>
              <w:t>STA C050</w:t>
            </w:r>
          </w:p>
        </w:tc>
        <w:tc>
          <w:tcPr>
            <w:tcW w:w="4268" w:type="dxa"/>
          </w:tcPr>
          <w:p w:rsidR="00E14977" w:rsidRDefault="005C5C63" w:rsidP="005B74C8">
            <w:r>
              <w:t>Store Result from Accumulator to Memory Location C050H</w:t>
            </w:r>
          </w:p>
        </w:tc>
      </w:tr>
      <w:tr w:rsidR="00E14977" w:rsidTr="002F5E29">
        <w:tc>
          <w:tcPr>
            <w:tcW w:w="1123" w:type="dxa"/>
          </w:tcPr>
          <w:p w:rsidR="00E14977" w:rsidRDefault="00325BA6" w:rsidP="005B74C8">
            <w:r>
              <w:t>C0</w:t>
            </w:r>
            <w:r w:rsidR="00BA092F">
              <w:t>08</w:t>
            </w:r>
          </w:p>
        </w:tc>
        <w:tc>
          <w:tcPr>
            <w:tcW w:w="1836" w:type="dxa"/>
          </w:tcPr>
          <w:p w:rsidR="00E14977" w:rsidRDefault="007E7F50" w:rsidP="005B74C8">
            <w:r>
              <w:t>CF</w:t>
            </w:r>
          </w:p>
        </w:tc>
        <w:tc>
          <w:tcPr>
            <w:tcW w:w="1017" w:type="dxa"/>
          </w:tcPr>
          <w:p w:rsidR="00E14977" w:rsidRDefault="00E14977" w:rsidP="005B74C8"/>
        </w:tc>
        <w:tc>
          <w:tcPr>
            <w:tcW w:w="1577" w:type="dxa"/>
          </w:tcPr>
          <w:p w:rsidR="00E14977" w:rsidRDefault="00C60590" w:rsidP="005B74C8">
            <w:r>
              <w:t>RST 1</w:t>
            </w:r>
          </w:p>
        </w:tc>
        <w:tc>
          <w:tcPr>
            <w:tcW w:w="4268" w:type="dxa"/>
          </w:tcPr>
          <w:p w:rsidR="00E14977" w:rsidRDefault="005843AF" w:rsidP="005B74C8">
            <w:r>
              <w:t>Stop Execution</w:t>
            </w:r>
          </w:p>
        </w:tc>
      </w:tr>
    </w:tbl>
    <w:p w:rsidR="00AF5EA8" w:rsidRDefault="00AF5EA8" w:rsidP="00E14977">
      <w:pPr>
        <w:pStyle w:val="Heading1"/>
      </w:pPr>
      <w:r>
        <w:t>Procedure:</w:t>
      </w:r>
    </w:p>
    <w:p w:rsidR="007A569B" w:rsidRPr="007A569B" w:rsidRDefault="007A569B" w:rsidP="007A569B"/>
    <w:p w:rsidR="006B6CFE" w:rsidRDefault="007E3BB5" w:rsidP="008C2AF9">
      <w:pPr>
        <w:pStyle w:val="ListParagraph"/>
        <w:numPr>
          <w:ilvl w:val="0"/>
          <w:numId w:val="9"/>
        </w:numPr>
        <w:jc w:val="both"/>
      </w:pPr>
      <w:r>
        <w:t>Conn</w:t>
      </w:r>
      <w:r w:rsidR="0015047A">
        <w:t xml:space="preserve">ect Power Supply to Dyna-85 Kit and </w:t>
      </w:r>
      <w:r w:rsidR="006B6CFE">
        <w:t>Switch it ON.</w:t>
      </w:r>
    </w:p>
    <w:p w:rsidR="00D044BB" w:rsidRDefault="00D044BB" w:rsidP="008C2AF9">
      <w:pPr>
        <w:pStyle w:val="ListParagraph"/>
        <w:numPr>
          <w:ilvl w:val="0"/>
          <w:numId w:val="9"/>
        </w:numPr>
        <w:jc w:val="both"/>
      </w:pPr>
      <w:r>
        <w:t>Check that FRIEND is displayed on the SSD LED Display in Dyna-85 Kit, It indicates that the kit is in working condition.</w:t>
      </w:r>
    </w:p>
    <w:p w:rsidR="00A104EF" w:rsidRDefault="003A1CDC" w:rsidP="008C2AF9">
      <w:pPr>
        <w:pStyle w:val="ListParagraph"/>
        <w:numPr>
          <w:ilvl w:val="0"/>
          <w:numId w:val="9"/>
        </w:numPr>
        <w:jc w:val="both"/>
      </w:pPr>
      <w:r>
        <w:t xml:space="preserve">For Loading the program, </w:t>
      </w:r>
      <w:r w:rsidR="00A104EF">
        <w:t>Reset the kit using key ‘RES’.</w:t>
      </w:r>
    </w:p>
    <w:p w:rsidR="00174C23" w:rsidRDefault="00174C23" w:rsidP="008C2AF9">
      <w:pPr>
        <w:pStyle w:val="ListParagraph"/>
        <w:numPr>
          <w:ilvl w:val="0"/>
          <w:numId w:val="9"/>
        </w:numPr>
        <w:jc w:val="both"/>
      </w:pPr>
      <w:r>
        <w:t xml:space="preserve">Press SET key followed by </w:t>
      </w:r>
      <w:r>
        <w:t>Starting Address of the Code (e.g. C000H) and press INR Key.</w:t>
      </w:r>
    </w:p>
    <w:p w:rsidR="004A7237" w:rsidRDefault="004A7237" w:rsidP="008C2AF9">
      <w:pPr>
        <w:pStyle w:val="ListParagraph"/>
        <w:numPr>
          <w:ilvl w:val="0"/>
          <w:numId w:val="9"/>
        </w:numPr>
        <w:jc w:val="both"/>
      </w:pPr>
      <w:r>
        <w:t>Enter 1</w:t>
      </w:r>
      <w:r w:rsidRPr="004A7237">
        <w:rPr>
          <w:vertAlign w:val="superscript"/>
        </w:rPr>
        <w:t>st</w:t>
      </w:r>
      <w:r>
        <w:t xml:space="preserve"> Machine Code (e.g. 3EH)</w:t>
      </w:r>
      <w:r w:rsidR="009F6BDB">
        <w:t xml:space="preserve"> and again press INR key to enter the next machine code.</w:t>
      </w:r>
    </w:p>
    <w:p w:rsidR="00B60115" w:rsidRDefault="00A33BEE" w:rsidP="008C2AF9">
      <w:pPr>
        <w:pStyle w:val="ListParagraph"/>
        <w:numPr>
          <w:ilvl w:val="0"/>
          <w:numId w:val="9"/>
        </w:numPr>
        <w:jc w:val="both"/>
      </w:pPr>
      <w:r>
        <w:t>Enter rest of the machine codes in the same manner by pressing INR key each time.</w:t>
      </w:r>
    </w:p>
    <w:p w:rsidR="00A33BEE" w:rsidRDefault="00A33BEE" w:rsidP="008C2AF9">
      <w:pPr>
        <w:pStyle w:val="ListParagraph"/>
        <w:numPr>
          <w:ilvl w:val="0"/>
          <w:numId w:val="9"/>
        </w:numPr>
        <w:jc w:val="both"/>
      </w:pPr>
      <w:r>
        <w:t>Press RES after code is loaded into 8085 memory.</w:t>
      </w:r>
    </w:p>
    <w:p w:rsidR="007A569B" w:rsidRDefault="007A569B" w:rsidP="008C2AF9">
      <w:pPr>
        <w:pStyle w:val="ListParagraph"/>
        <w:numPr>
          <w:ilvl w:val="0"/>
          <w:numId w:val="9"/>
        </w:numPr>
        <w:jc w:val="both"/>
      </w:pPr>
      <w:r>
        <w:t xml:space="preserve">For </w:t>
      </w:r>
      <w:r w:rsidR="00B0690C">
        <w:t>executing</w:t>
      </w:r>
      <w:r>
        <w:t xml:space="preserve"> the program, </w:t>
      </w:r>
      <w:r w:rsidR="005E63B3">
        <w:t>Press GO key followed by Starting Address of the Code (e.g. C000H)</w:t>
      </w:r>
      <w:r w:rsidR="00E1512C">
        <w:t xml:space="preserve"> and then press EXEC key.</w:t>
      </w:r>
      <w:r w:rsidR="00B0690C">
        <w:t xml:space="preserve"> FRIEND message is displayed if the program is executed successfully.</w:t>
      </w:r>
    </w:p>
    <w:p w:rsidR="00F817FE" w:rsidRDefault="00EB200D" w:rsidP="008C2AF9">
      <w:pPr>
        <w:pStyle w:val="ListParagraph"/>
        <w:numPr>
          <w:ilvl w:val="0"/>
          <w:numId w:val="9"/>
        </w:numPr>
        <w:jc w:val="both"/>
      </w:pPr>
      <w:r>
        <w:t>For Checking Results,</w:t>
      </w:r>
    </w:p>
    <w:p w:rsidR="00B0690C" w:rsidRDefault="00BC627D" w:rsidP="008C2AF9">
      <w:pPr>
        <w:pStyle w:val="ListParagraph"/>
        <w:numPr>
          <w:ilvl w:val="1"/>
          <w:numId w:val="9"/>
        </w:numPr>
        <w:jc w:val="both"/>
      </w:pPr>
      <w:r>
        <w:t xml:space="preserve">For Checking contents of specific registers, </w:t>
      </w:r>
      <w:r w:rsidR="00EB200D">
        <w:t xml:space="preserve">Press REG key followed by </w:t>
      </w:r>
      <w:r w:rsidR="001746EC">
        <w:t>register name (e.g. A) of which you want to check content.</w:t>
      </w:r>
    </w:p>
    <w:p w:rsidR="00B0690C" w:rsidRPr="00AF5EA8" w:rsidRDefault="00F817FE" w:rsidP="008C2AF9">
      <w:pPr>
        <w:pStyle w:val="ListParagraph"/>
        <w:numPr>
          <w:ilvl w:val="1"/>
          <w:numId w:val="9"/>
        </w:numPr>
        <w:jc w:val="both"/>
      </w:pPr>
      <w:r>
        <w:t>For Checking Contents of Specific memory location</w:t>
      </w:r>
      <w:r w:rsidR="009014F2">
        <w:t>, Press RES key, Press SET Key, followed by Address of Memory location, Press INR Key in the end. The contents are displayed on LED Display.</w:t>
      </w:r>
    </w:p>
    <w:p w:rsidR="00E14977" w:rsidRDefault="00E14977" w:rsidP="006333AE">
      <w:pPr>
        <w:pStyle w:val="Heading1"/>
        <w:rPr>
          <w:spacing w:val="-10"/>
          <w:kern w:val="28"/>
          <w:sz w:val="56"/>
          <w:szCs w:val="56"/>
        </w:rPr>
      </w:pPr>
      <w:r>
        <w:t>Conclusion:</w:t>
      </w:r>
      <w:r>
        <w:br w:type="page"/>
      </w:r>
    </w:p>
    <w:p w:rsidR="001341E0" w:rsidRDefault="00686D71" w:rsidP="001341E0">
      <w:pPr>
        <w:pStyle w:val="Title"/>
      </w:pPr>
      <w:r>
        <w:lastRenderedPageBreak/>
        <w:t>Practical-3</w:t>
      </w:r>
    </w:p>
    <w:p w:rsidR="00BC6B5D" w:rsidRDefault="001721A2" w:rsidP="00B767B6">
      <w:pPr>
        <w:pStyle w:val="Heading1"/>
        <w:tabs>
          <w:tab w:val="left" w:pos="1530"/>
        </w:tabs>
      </w:pPr>
      <w:r>
        <w:t>Aim:</w:t>
      </w:r>
      <w:r w:rsidR="00B767B6">
        <w:tab/>
      </w:r>
    </w:p>
    <w:p w:rsidR="008666F0" w:rsidRPr="008666F0" w:rsidRDefault="00305ED7" w:rsidP="008666F0">
      <w:r w:rsidRPr="001A1EEA">
        <w:t>Write a program to add two 8 bit numbers.</w:t>
      </w:r>
    </w:p>
    <w:p w:rsidR="001721A2" w:rsidRDefault="001721A2" w:rsidP="001721A2">
      <w:pPr>
        <w:pStyle w:val="Heading1"/>
      </w:pPr>
      <w:r>
        <w:t>Program:</w:t>
      </w:r>
    </w:p>
    <w:p w:rsidR="00B83DC6" w:rsidRPr="00B83DC6" w:rsidRDefault="00B83DC6" w:rsidP="00B83DC6"/>
    <w:tbl>
      <w:tblPr>
        <w:tblStyle w:val="TableGrid"/>
        <w:tblW w:w="9564" w:type="dxa"/>
        <w:tblLook w:val="04A0" w:firstRow="1" w:lastRow="0" w:firstColumn="1" w:lastColumn="0" w:noHBand="0" w:noVBand="1"/>
      </w:tblPr>
      <w:tblGrid>
        <w:gridCol w:w="1123"/>
        <w:gridCol w:w="1836"/>
        <w:gridCol w:w="1030"/>
        <w:gridCol w:w="1543"/>
        <w:gridCol w:w="4032"/>
      </w:tblGrid>
      <w:tr w:rsidR="00C21FE5" w:rsidTr="003B3C71">
        <w:tc>
          <w:tcPr>
            <w:tcW w:w="1123" w:type="dxa"/>
          </w:tcPr>
          <w:p w:rsidR="00C21FE5" w:rsidRPr="0063146C" w:rsidRDefault="00C21FE5" w:rsidP="00C21FE5">
            <w:pPr>
              <w:rPr>
                <w:b/>
                <w:bCs/>
              </w:rPr>
            </w:pPr>
            <w:r w:rsidRPr="0063146C">
              <w:rPr>
                <w:b/>
                <w:bCs/>
              </w:rPr>
              <w:t>Address</w:t>
            </w:r>
          </w:p>
        </w:tc>
        <w:tc>
          <w:tcPr>
            <w:tcW w:w="1836" w:type="dxa"/>
          </w:tcPr>
          <w:p w:rsidR="00C21FE5" w:rsidRPr="0063146C" w:rsidRDefault="00C21FE5" w:rsidP="00C21FE5">
            <w:pPr>
              <w:rPr>
                <w:b/>
                <w:bCs/>
              </w:rPr>
            </w:pPr>
            <w:r w:rsidRPr="0063146C">
              <w:rPr>
                <w:b/>
                <w:bCs/>
              </w:rPr>
              <w:t>Machine Codes</w:t>
            </w:r>
          </w:p>
        </w:tc>
        <w:tc>
          <w:tcPr>
            <w:tcW w:w="1030" w:type="dxa"/>
          </w:tcPr>
          <w:p w:rsidR="00C21FE5" w:rsidRPr="0063146C" w:rsidRDefault="00C21FE5" w:rsidP="00C21FE5">
            <w:pPr>
              <w:rPr>
                <w:b/>
                <w:bCs/>
              </w:rPr>
            </w:pPr>
            <w:r w:rsidRPr="0063146C">
              <w:rPr>
                <w:b/>
                <w:bCs/>
              </w:rPr>
              <w:t>Labels</w:t>
            </w:r>
          </w:p>
        </w:tc>
        <w:tc>
          <w:tcPr>
            <w:tcW w:w="1543" w:type="dxa"/>
          </w:tcPr>
          <w:p w:rsidR="00C21FE5" w:rsidRPr="0063146C" w:rsidRDefault="00C21FE5" w:rsidP="00C21FE5">
            <w:pPr>
              <w:rPr>
                <w:b/>
                <w:bCs/>
              </w:rPr>
            </w:pPr>
            <w:r w:rsidRPr="0063146C">
              <w:rPr>
                <w:b/>
                <w:bCs/>
              </w:rPr>
              <w:t>Instructions</w:t>
            </w:r>
          </w:p>
        </w:tc>
        <w:tc>
          <w:tcPr>
            <w:tcW w:w="4032" w:type="dxa"/>
          </w:tcPr>
          <w:p w:rsidR="00C21FE5" w:rsidRPr="0063146C" w:rsidRDefault="00C21FE5" w:rsidP="00C21FE5">
            <w:pPr>
              <w:rPr>
                <w:b/>
                <w:bCs/>
              </w:rPr>
            </w:pPr>
            <w:r w:rsidRPr="0063146C">
              <w:rPr>
                <w:b/>
                <w:bCs/>
              </w:rPr>
              <w:t>Comments</w:t>
            </w:r>
          </w:p>
        </w:tc>
      </w:tr>
      <w:tr w:rsidR="003928D7" w:rsidTr="003B3C71">
        <w:tc>
          <w:tcPr>
            <w:tcW w:w="1123" w:type="dxa"/>
          </w:tcPr>
          <w:p w:rsidR="003928D7" w:rsidRDefault="003928D7" w:rsidP="003928D7">
            <w:r>
              <w:t>4200</w:t>
            </w:r>
          </w:p>
        </w:tc>
        <w:tc>
          <w:tcPr>
            <w:tcW w:w="1836" w:type="dxa"/>
          </w:tcPr>
          <w:p w:rsidR="003928D7" w:rsidRDefault="003928D7" w:rsidP="003928D7">
            <w:r>
              <w:t>0E 00</w:t>
            </w:r>
          </w:p>
        </w:tc>
        <w:tc>
          <w:tcPr>
            <w:tcW w:w="1030" w:type="dxa"/>
          </w:tcPr>
          <w:p w:rsidR="003928D7" w:rsidRDefault="003928D7" w:rsidP="003928D7"/>
        </w:tc>
        <w:tc>
          <w:tcPr>
            <w:tcW w:w="1543" w:type="dxa"/>
          </w:tcPr>
          <w:p w:rsidR="003928D7" w:rsidRDefault="003928D7" w:rsidP="003928D7">
            <w:r>
              <w:t>MVI C,00H</w:t>
            </w:r>
          </w:p>
        </w:tc>
        <w:tc>
          <w:tcPr>
            <w:tcW w:w="4032" w:type="dxa"/>
          </w:tcPr>
          <w:p w:rsidR="003928D7" w:rsidRDefault="003928D7" w:rsidP="003928D7">
            <w:r>
              <w:t>Initialize C register to 00.</w:t>
            </w:r>
          </w:p>
        </w:tc>
      </w:tr>
      <w:tr w:rsidR="003928D7" w:rsidTr="003B3C71">
        <w:tc>
          <w:tcPr>
            <w:tcW w:w="1123" w:type="dxa"/>
          </w:tcPr>
          <w:p w:rsidR="003928D7" w:rsidRDefault="003928D7" w:rsidP="003928D7">
            <w:r>
              <w:t>4202</w:t>
            </w:r>
          </w:p>
        </w:tc>
        <w:tc>
          <w:tcPr>
            <w:tcW w:w="1836" w:type="dxa"/>
          </w:tcPr>
          <w:p w:rsidR="003928D7" w:rsidRDefault="003928D7" w:rsidP="003928D7">
            <w:r>
              <w:t>3A 50 41</w:t>
            </w:r>
          </w:p>
        </w:tc>
        <w:tc>
          <w:tcPr>
            <w:tcW w:w="1030" w:type="dxa"/>
          </w:tcPr>
          <w:p w:rsidR="003928D7" w:rsidRDefault="003928D7" w:rsidP="003928D7"/>
        </w:tc>
        <w:tc>
          <w:tcPr>
            <w:tcW w:w="1543" w:type="dxa"/>
          </w:tcPr>
          <w:p w:rsidR="003928D7" w:rsidRDefault="003928D7" w:rsidP="003928D7">
            <w:r w:rsidRPr="00DE3E62">
              <w:t>LDA 4150H</w:t>
            </w:r>
          </w:p>
        </w:tc>
        <w:tc>
          <w:tcPr>
            <w:tcW w:w="4032" w:type="dxa"/>
          </w:tcPr>
          <w:p w:rsidR="003928D7" w:rsidRDefault="003928D7" w:rsidP="003928D7">
            <w:r>
              <w:t>Load the value to Accumulator.</w:t>
            </w:r>
          </w:p>
        </w:tc>
      </w:tr>
      <w:tr w:rsidR="003928D7" w:rsidTr="003B3C71">
        <w:tc>
          <w:tcPr>
            <w:tcW w:w="1123" w:type="dxa"/>
          </w:tcPr>
          <w:p w:rsidR="003928D7" w:rsidRDefault="003928D7" w:rsidP="003928D7">
            <w:r>
              <w:t>4205</w:t>
            </w:r>
          </w:p>
        </w:tc>
        <w:tc>
          <w:tcPr>
            <w:tcW w:w="1836" w:type="dxa"/>
          </w:tcPr>
          <w:p w:rsidR="003928D7" w:rsidRDefault="003928D7" w:rsidP="003928D7">
            <w:r>
              <w:t xml:space="preserve">47  </w:t>
            </w:r>
          </w:p>
        </w:tc>
        <w:tc>
          <w:tcPr>
            <w:tcW w:w="1030" w:type="dxa"/>
          </w:tcPr>
          <w:p w:rsidR="003928D7" w:rsidRDefault="003928D7" w:rsidP="003928D7"/>
        </w:tc>
        <w:tc>
          <w:tcPr>
            <w:tcW w:w="1543" w:type="dxa"/>
          </w:tcPr>
          <w:p w:rsidR="003928D7" w:rsidRDefault="003928D7" w:rsidP="003928D7">
            <w:r w:rsidRPr="00DE3E62">
              <w:t>MOV B,A</w:t>
            </w:r>
          </w:p>
        </w:tc>
        <w:tc>
          <w:tcPr>
            <w:tcW w:w="4032" w:type="dxa"/>
          </w:tcPr>
          <w:p w:rsidR="003928D7" w:rsidRDefault="003928D7" w:rsidP="003928D7">
            <w:r>
              <w:t>Move the content of Accumulator to B register.</w:t>
            </w:r>
          </w:p>
        </w:tc>
      </w:tr>
      <w:tr w:rsidR="003928D7" w:rsidTr="003B3C71">
        <w:tc>
          <w:tcPr>
            <w:tcW w:w="1123" w:type="dxa"/>
          </w:tcPr>
          <w:p w:rsidR="003928D7" w:rsidRDefault="003928D7" w:rsidP="003928D7">
            <w:r>
              <w:t>4206</w:t>
            </w:r>
          </w:p>
        </w:tc>
        <w:tc>
          <w:tcPr>
            <w:tcW w:w="1836" w:type="dxa"/>
          </w:tcPr>
          <w:p w:rsidR="003928D7" w:rsidRDefault="003928D7" w:rsidP="003928D7">
            <w:r>
              <w:t>3A 51 41</w:t>
            </w:r>
          </w:p>
        </w:tc>
        <w:tc>
          <w:tcPr>
            <w:tcW w:w="1030" w:type="dxa"/>
          </w:tcPr>
          <w:p w:rsidR="003928D7" w:rsidRDefault="003928D7" w:rsidP="003928D7"/>
        </w:tc>
        <w:tc>
          <w:tcPr>
            <w:tcW w:w="1543" w:type="dxa"/>
          </w:tcPr>
          <w:p w:rsidR="003928D7" w:rsidRDefault="003928D7" w:rsidP="003928D7">
            <w:r>
              <w:t>LDA 4151H</w:t>
            </w:r>
          </w:p>
        </w:tc>
        <w:tc>
          <w:tcPr>
            <w:tcW w:w="4032" w:type="dxa"/>
          </w:tcPr>
          <w:p w:rsidR="003928D7" w:rsidRDefault="003928D7" w:rsidP="003928D7">
            <w:r>
              <w:t>Load the value to Accumulator.</w:t>
            </w:r>
          </w:p>
        </w:tc>
      </w:tr>
      <w:tr w:rsidR="003928D7" w:rsidTr="003B3C71">
        <w:tc>
          <w:tcPr>
            <w:tcW w:w="1123" w:type="dxa"/>
          </w:tcPr>
          <w:p w:rsidR="003928D7" w:rsidRDefault="003928D7" w:rsidP="003928D7">
            <w:r>
              <w:t>4209</w:t>
            </w:r>
          </w:p>
        </w:tc>
        <w:tc>
          <w:tcPr>
            <w:tcW w:w="1836" w:type="dxa"/>
          </w:tcPr>
          <w:p w:rsidR="003928D7" w:rsidRDefault="003928D7" w:rsidP="003928D7">
            <w:r>
              <w:t xml:space="preserve">80  </w:t>
            </w:r>
          </w:p>
        </w:tc>
        <w:tc>
          <w:tcPr>
            <w:tcW w:w="1030" w:type="dxa"/>
          </w:tcPr>
          <w:p w:rsidR="003928D7" w:rsidRDefault="003928D7" w:rsidP="003928D7"/>
        </w:tc>
        <w:tc>
          <w:tcPr>
            <w:tcW w:w="1543" w:type="dxa"/>
          </w:tcPr>
          <w:p w:rsidR="003928D7" w:rsidRDefault="003928D7" w:rsidP="003928D7">
            <w:r>
              <w:t>ADD B</w:t>
            </w:r>
          </w:p>
        </w:tc>
        <w:tc>
          <w:tcPr>
            <w:tcW w:w="4032" w:type="dxa"/>
          </w:tcPr>
          <w:p w:rsidR="003928D7" w:rsidRDefault="003928D7" w:rsidP="003928D7">
            <w:r>
              <w:t>Add the value of register B to Accumulator.</w:t>
            </w:r>
          </w:p>
        </w:tc>
      </w:tr>
      <w:tr w:rsidR="003928D7" w:rsidTr="003B3C71">
        <w:tc>
          <w:tcPr>
            <w:tcW w:w="1123" w:type="dxa"/>
          </w:tcPr>
          <w:p w:rsidR="003928D7" w:rsidRDefault="003928D7" w:rsidP="003928D7">
            <w:r>
              <w:t>420A</w:t>
            </w:r>
          </w:p>
        </w:tc>
        <w:tc>
          <w:tcPr>
            <w:tcW w:w="1836" w:type="dxa"/>
          </w:tcPr>
          <w:p w:rsidR="003928D7" w:rsidRDefault="003928D7" w:rsidP="003928D7">
            <w:r>
              <w:t>D2 0E 050</w:t>
            </w:r>
          </w:p>
        </w:tc>
        <w:tc>
          <w:tcPr>
            <w:tcW w:w="1030" w:type="dxa"/>
          </w:tcPr>
          <w:p w:rsidR="003928D7" w:rsidRDefault="003928D7" w:rsidP="003928D7"/>
        </w:tc>
        <w:tc>
          <w:tcPr>
            <w:tcW w:w="1543" w:type="dxa"/>
          </w:tcPr>
          <w:p w:rsidR="003928D7" w:rsidRDefault="003928D7" w:rsidP="003928D7">
            <w:r>
              <w:t>JNC LOOP</w:t>
            </w:r>
          </w:p>
        </w:tc>
        <w:tc>
          <w:tcPr>
            <w:tcW w:w="4032" w:type="dxa"/>
          </w:tcPr>
          <w:p w:rsidR="003928D7" w:rsidRDefault="003928D7" w:rsidP="003928D7">
            <w:r>
              <w:t>Jump on no carry.</w:t>
            </w:r>
          </w:p>
        </w:tc>
      </w:tr>
      <w:tr w:rsidR="003928D7" w:rsidTr="003B3C71">
        <w:tc>
          <w:tcPr>
            <w:tcW w:w="1123" w:type="dxa"/>
          </w:tcPr>
          <w:p w:rsidR="003928D7" w:rsidRDefault="003928D7" w:rsidP="003928D7">
            <w:r>
              <w:t>420D</w:t>
            </w:r>
          </w:p>
        </w:tc>
        <w:tc>
          <w:tcPr>
            <w:tcW w:w="1836" w:type="dxa"/>
          </w:tcPr>
          <w:p w:rsidR="003928D7" w:rsidRDefault="003928D7" w:rsidP="003928D7">
            <w:r>
              <w:t xml:space="preserve">0C  </w:t>
            </w:r>
          </w:p>
        </w:tc>
        <w:tc>
          <w:tcPr>
            <w:tcW w:w="1030" w:type="dxa"/>
          </w:tcPr>
          <w:p w:rsidR="003928D7" w:rsidRDefault="003928D7" w:rsidP="003928D7"/>
        </w:tc>
        <w:tc>
          <w:tcPr>
            <w:tcW w:w="1543" w:type="dxa"/>
          </w:tcPr>
          <w:p w:rsidR="003928D7" w:rsidRDefault="003928D7" w:rsidP="003928D7">
            <w:r>
              <w:t>INR C</w:t>
            </w:r>
          </w:p>
        </w:tc>
        <w:tc>
          <w:tcPr>
            <w:tcW w:w="4032" w:type="dxa"/>
          </w:tcPr>
          <w:p w:rsidR="003928D7" w:rsidRDefault="003928D7" w:rsidP="003928D7">
            <w:r>
              <w:t>Increment value of register C.</w:t>
            </w:r>
          </w:p>
        </w:tc>
      </w:tr>
      <w:tr w:rsidR="003928D7" w:rsidTr="003B3C71">
        <w:tc>
          <w:tcPr>
            <w:tcW w:w="1123" w:type="dxa"/>
          </w:tcPr>
          <w:p w:rsidR="003928D7" w:rsidRDefault="003928D7" w:rsidP="003928D7">
            <w:r>
              <w:t>420E</w:t>
            </w:r>
          </w:p>
        </w:tc>
        <w:tc>
          <w:tcPr>
            <w:tcW w:w="1836" w:type="dxa"/>
          </w:tcPr>
          <w:p w:rsidR="003928D7" w:rsidRDefault="003928D7" w:rsidP="003928D7">
            <w:r>
              <w:t>32 52 41</w:t>
            </w:r>
          </w:p>
        </w:tc>
        <w:tc>
          <w:tcPr>
            <w:tcW w:w="1030" w:type="dxa"/>
          </w:tcPr>
          <w:p w:rsidR="003928D7" w:rsidRDefault="003928D7" w:rsidP="003928D7">
            <w:r>
              <w:t>LOOP:</w:t>
            </w:r>
          </w:p>
        </w:tc>
        <w:tc>
          <w:tcPr>
            <w:tcW w:w="1543" w:type="dxa"/>
          </w:tcPr>
          <w:p w:rsidR="003928D7" w:rsidRDefault="003928D7" w:rsidP="003928D7">
            <w:r>
              <w:t>STA 4152H</w:t>
            </w:r>
          </w:p>
        </w:tc>
        <w:tc>
          <w:tcPr>
            <w:tcW w:w="4032" w:type="dxa"/>
          </w:tcPr>
          <w:p w:rsidR="003928D7" w:rsidRDefault="003928D7" w:rsidP="003928D7">
            <w:r>
              <w:t>Store the value of Accumulator.</w:t>
            </w:r>
          </w:p>
        </w:tc>
      </w:tr>
      <w:tr w:rsidR="003928D7" w:rsidTr="003B3C71">
        <w:tc>
          <w:tcPr>
            <w:tcW w:w="1123" w:type="dxa"/>
          </w:tcPr>
          <w:p w:rsidR="003928D7" w:rsidRDefault="003928D7" w:rsidP="003928D7">
            <w:r>
              <w:t>4211</w:t>
            </w:r>
          </w:p>
        </w:tc>
        <w:tc>
          <w:tcPr>
            <w:tcW w:w="1836" w:type="dxa"/>
          </w:tcPr>
          <w:p w:rsidR="003928D7" w:rsidRDefault="003928D7" w:rsidP="003928D7">
            <w:r>
              <w:t xml:space="preserve">79  </w:t>
            </w:r>
          </w:p>
        </w:tc>
        <w:tc>
          <w:tcPr>
            <w:tcW w:w="1030" w:type="dxa"/>
          </w:tcPr>
          <w:p w:rsidR="003928D7" w:rsidRDefault="003928D7" w:rsidP="003928D7"/>
        </w:tc>
        <w:tc>
          <w:tcPr>
            <w:tcW w:w="1543" w:type="dxa"/>
          </w:tcPr>
          <w:p w:rsidR="003928D7" w:rsidRDefault="003928D7" w:rsidP="003928D7">
            <w:r>
              <w:t>MOV A,C</w:t>
            </w:r>
          </w:p>
        </w:tc>
        <w:tc>
          <w:tcPr>
            <w:tcW w:w="4032" w:type="dxa"/>
          </w:tcPr>
          <w:p w:rsidR="003928D7" w:rsidRDefault="003928D7" w:rsidP="003928D7">
            <w:r>
              <w:t>Move content of Register C to Accumulator.</w:t>
            </w:r>
          </w:p>
        </w:tc>
      </w:tr>
      <w:tr w:rsidR="003928D7" w:rsidTr="003B3C71">
        <w:tc>
          <w:tcPr>
            <w:tcW w:w="1123" w:type="dxa"/>
          </w:tcPr>
          <w:p w:rsidR="003928D7" w:rsidRDefault="003928D7" w:rsidP="003928D7">
            <w:r>
              <w:t>4212</w:t>
            </w:r>
          </w:p>
        </w:tc>
        <w:tc>
          <w:tcPr>
            <w:tcW w:w="1836" w:type="dxa"/>
          </w:tcPr>
          <w:p w:rsidR="003928D7" w:rsidRDefault="003928D7" w:rsidP="003928D7">
            <w:r>
              <w:t>32 53 41</w:t>
            </w:r>
          </w:p>
        </w:tc>
        <w:tc>
          <w:tcPr>
            <w:tcW w:w="1030" w:type="dxa"/>
          </w:tcPr>
          <w:p w:rsidR="003928D7" w:rsidRDefault="003928D7" w:rsidP="003928D7"/>
        </w:tc>
        <w:tc>
          <w:tcPr>
            <w:tcW w:w="1543" w:type="dxa"/>
          </w:tcPr>
          <w:p w:rsidR="003928D7" w:rsidRDefault="003928D7" w:rsidP="003928D7">
            <w:r>
              <w:t>STA 4153H</w:t>
            </w:r>
          </w:p>
        </w:tc>
        <w:tc>
          <w:tcPr>
            <w:tcW w:w="4032" w:type="dxa"/>
          </w:tcPr>
          <w:p w:rsidR="003928D7" w:rsidRDefault="003928D7" w:rsidP="003928D7">
            <w:r>
              <w:t>Store the value of Accumulator.</w:t>
            </w:r>
          </w:p>
        </w:tc>
      </w:tr>
      <w:tr w:rsidR="003928D7" w:rsidTr="003B3C71">
        <w:tc>
          <w:tcPr>
            <w:tcW w:w="1123" w:type="dxa"/>
          </w:tcPr>
          <w:p w:rsidR="003928D7" w:rsidRDefault="003928D7" w:rsidP="003928D7">
            <w:r>
              <w:t>4215</w:t>
            </w:r>
          </w:p>
        </w:tc>
        <w:tc>
          <w:tcPr>
            <w:tcW w:w="1836" w:type="dxa"/>
          </w:tcPr>
          <w:p w:rsidR="003928D7" w:rsidRDefault="003928D7" w:rsidP="003928D7">
            <w:r>
              <w:t xml:space="preserve">76  </w:t>
            </w:r>
          </w:p>
        </w:tc>
        <w:tc>
          <w:tcPr>
            <w:tcW w:w="1030" w:type="dxa"/>
          </w:tcPr>
          <w:p w:rsidR="003928D7" w:rsidRDefault="003928D7" w:rsidP="003928D7"/>
        </w:tc>
        <w:tc>
          <w:tcPr>
            <w:tcW w:w="1543" w:type="dxa"/>
          </w:tcPr>
          <w:p w:rsidR="003928D7" w:rsidRDefault="003928D7" w:rsidP="003928D7">
            <w:r>
              <w:t>HLT</w:t>
            </w:r>
          </w:p>
        </w:tc>
        <w:tc>
          <w:tcPr>
            <w:tcW w:w="4032" w:type="dxa"/>
          </w:tcPr>
          <w:p w:rsidR="003928D7" w:rsidRDefault="003928D7" w:rsidP="003928D7">
            <w:r>
              <w:t>Stop Execution.</w:t>
            </w:r>
          </w:p>
        </w:tc>
      </w:tr>
    </w:tbl>
    <w:p w:rsidR="001721A2" w:rsidRDefault="00AD3F2E" w:rsidP="001721A2">
      <w:pPr>
        <w:pStyle w:val="Heading1"/>
      </w:pPr>
      <w:r>
        <w:t>Description</w:t>
      </w:r>
      <w:r w:rsidR="001721A2">
        <w:t>:</w:t>
      </w:r>
    </w:p>
    <w:p w:rsidR="007B5D00" w:rsidRDefault="007B5D00" w:rsidP="001721A2">
      <w:pPr>
        <w:pStyle w:val="ListParagraph"/>
        <w:numPr>
          <w:ilvl w:val="0"/>
          <w:numId w:val="5"/>
        </w:numPr>
      </w:pPr>
      <w:r>
        <w:t>The above program performs addition of two 8 bit numbers stored at memory locations: 4150H and 4151H, and stores the result of addition at 4152H.</w:t>
      </w:r>
    </w:p>
    <w:p w:rsidR="001721A2" w:rsidRDefault="00193422" w:rsidP="001721A2">
      <w:pPr>
        <w:pStyle w:val="ListParagraph"/>
        <w:numPr>
          <w:ilvl w:val="0"/>
          <w:numId w:val="5"/>
        </w:numPr>
      </w:pPr>
      <w:r>
        <w:t>Load 1</w:t>
      </w:r>
      <w:r w:rsidRPr="00193422">
        <w:rPr>
          <w:vertAlign w:val="superscript"/>
        </w:rPr>
        <w:t>st</w:t>
      </w:r>
      <w:r>
        <w:t xml:space="preserve"> 8 bit Number at memory location 4150H and 2</w:t>
      </w:r>
      <w:r w:rsidRPr="00193422">
        <w:rPr>
          <w:vertAlign w:val="superscript"/>
        </w:rPr>
        <w:t>nd</w:t>
      </w:r>
      <w:r>
        <w:t xml:space="preserve"> 8 bit Number at memory location 4151H</w:t>
      </w:r>
      <w:r w:rsidR="00657926">
        <w:t>.</w:t>
      </w:r>
    </w:p>
    <w:p w:rsidR="004552A6" w:rsidRDefault="004552A6" w:rsidP="001721A2">
      <w:pPr>
        <w:pStyle w:val="ListParagraph"/>
        <w:numPr>
          <w:ilvl w:val="0"/>
          <w:numId w:val="5"/>
        </w:numPr>
      </w:pPr>
      <w:r>
        <w:t>Assemble and execute the program</w:t>
      </w:r>
      <w:r w:rsidR="000146DA">
        <w:t>, Debug if Required.</w:t>
      </w:r>
    </w:p>
    <w:p w:rsidR="000C2BC6" w:rsidRDefault="00BF5CC6" w:rsidP="000540AB">
      <w:pPr>
        <w:pStyle w:val="ListParagraph"/>
        <w:numPr>
          <w:ilvl w:val="0"/>
          <w:numId w:val="5"/>
        </w:numPr>
      </w:pPr>
      <w:r>
        <w:t>Check for Result at memory location 4152H.</w:t>
      </w:r>
    </w:p>
    <w:p w:rsidR="000F6B29" w:rsidRDefault="000F6B29" w:rsidP="000F6B29">
      <w:pPr>
        <w:pStyle w:val="Heading1"/>
      </w:pPr>
      <w:r>
        <w:t>Observations:</w:t>
      </w:r>
    </w:p>
    <w:p w:rsidR="005359F8" w:rsidRDefault="005359F8" w:rsidP="005359F8">
      <w:pPr>
        <w:pStyle w:val="ListParagraph"/>
        <w:numPr>
          <w:ilvl w:val="0"/>
          <w:numId w:val="6"/>
        </w:numPr>
      </w:pPr>
      <w:r>
        <w:t>Before Execution:</w:t>
      </w:r>
    </w:p>
    <w:p w:rsidR="000F6B29" w:rsidRDefault="005359F8" w:rsidP="005359F8">
      <w:pPr>
        <w:pStyle w:val="ListParagraph"/>
        <w:numPr>
          <w:ilvl w:val="1"/>
          <w:numId w:val="6"/>
        </w:numPr>
      </w:pPr>
      <w:r>
        <w:t>4150H</w:t>
      </w:r>
      <w:r w:rsidR="00C64491">
        <w:t>: 34</w:t>
      </w:r>
      <w:r>
        <w:t>H</w:t>
      </w:r>
    </w:p>
    <w:p w:rsidR="005359F8" w:rsidRDefault="005359F8" w:rsidP="005359F8">
      <w:pPr>
        <w:pStyle w:val="ListParagraph"/>
        <w:numPr>
          <w:ilvl w:val="1"/>
          <w:numId w:val="6"/>
        </w:numPr>
      </w:pPr>
      <w:r>
        <w:t>4151H:</w:t>
      </w:r>
      <w:r w:rsidR="00C64491">
        <w:t>12</w:t>
      </w:r>
      <w:r>
        <w:t>H</w:t>
      </w:r>
    </w:p>
    <w:p w:rsidR="005359F8" w:rsidRDefault="005359F8" w:rsidP="005359F8">
      <w:pPr>
        <w:pStyle w:val="ListParagraph"/>
        <w:numPr>
          <w:ilvl w:val="1"/>
          <w:numId w:val="6"/>
        </w:numPr>
      </w:pPr>
      <w:r>
        <w:t>4152H: XX (Don’t Care)</w:t>
      </w:r>
    </w:p>
    <w:p w:rsidR="00DE56E1" w:rsidRDefault="005359F8" w:rsidP="00DE56E1">
      <w:pPr>
        <w:pStyle w:val="ListParagraph"/>
        <w:numPr>
          <w:ilvl w:val="0"/>
          <w:numId w:val="6"/>
        </w:numPr>
      </w:pPr>
      <w:r>
        <w:t xml:space="preserve"> </w:t>
      </w:r>
      <w:r w:rsidR="00F173A7">
        <w:t>After</w:t>
      </w:r>
      <w:r w:rsidR="00DE56E1">
        <w:t xml:space="preserve"> Execution:</w:t>
      </w:r>
    </w:p>
    <w:p w:rsidR="00DE56E1" w:rsidRDefault="00DE56E1" w:rsidP="00DE56E1">
      <w:pPr>
        <w:pStyle w:val="ListParagraph"/>
        <w:numPr>
          <w:ilvl w:val="1"/>
          <w:numId w:val="6"/>
        </w:numPr>
      </w:pPr>
      <w:r>
        <w:t>4150H</w:t>
      </w:r>
      <w:r w:rsidR="00C64491">
        <w:t>: 34</w:t>
      </w:r>
      <w:r>
        <w:t>H</w:t>
      </w:r>
    </w:p>
    <w:p w:rsidR="00DE56E1" w:rsidRDefault="00DE56E1" w:rsidP="00DE56E1">
      <w:pPr>
        <w:pStyle w:val="ListParagraph"/>
        <w:numPr>
          <w:ilvl w:val="1"/>
          <w:numId w:val="6"/>
        </w:numPr>
      </w:pPr>
      <w:r>
        <w:t>4151H:</w:t>
      </w:r>
      <w:r w:rsidR="00C64491">
        <w:t xml:space="preserve"> 12</w:t>
      </w:r>
      <w:r>
        <w:t>H</w:t>
      </w:r>
    </w:p>
    <w:p w:rsidR="005359F8" w:rsidRDefault="00496CF9" w:rsidP="00496CF9">
      <w:pPr>
        <w:pStyle w:val="ListParagraph"/>
        <w:numPr>
          <w:ilvl w:val="1"/>
          <w:numId w:val="6"/>
        </w:numPr>
      </w:pPr>
      <w:r>
        <w:t>4152H: 46H</w:t>
      </w:r>
    </w:p>
    <w:p w:rsidR="000A4E34" w:rsidRDefault="000A4E34" w:rsidP="000A4E34">
      <w:pPr>
        <w:pStyle w:val="Heading1"/>
        <w:tabs>
          <w:tab w:val="left" w:pos="3075"/>
        </w:tabs>
      </w:pPr>
      <w:r>
        <w:t>Conclusion:</w:t>
      </w:r>
      <w:r>
        <w:tab/>
      </w:r>
    </w:p>
    <w:p w:rsidR="00B767B6" w:rsidRDefault="00B767B6" w:rsidP="00B767B6"/>
    <w:p w:rsidR="00B767B6" w:rsidRDefault="00B767B6">
      <w:r>
        <w:br w:type="page"/>
      </w:r>
    </w:p>
    <w:p w:rsidR="00B767B6" w:rsidRDefault="00686D71" w:rsidP="00B767B6">
      <w:pPr>
        <w:pStyle w:val="Title"/>
      </w:pPr>
      <w:r>
        <w:lastRenderedPageBreak/>
        <w:t>Practical-4</w:t>
      </w:r>
    </w:p>
    <w:p w:rsidR="00B767B6" w:rsidRDefault="00B767B6" w:rsidP="00B767B6">
      <w:pPr>
        <w:pStyle w:val="Heading1"/>
        <w:tabs>
          <w:tab w:val="left" w:pos="1530"/>
        </w:tabs>
      </w:pPr>
      <w:r>
        <w:t>Aim:</w:t>
      </w:r>
      <w:r>
        <w:tab/>
      </w:r>
    </w:p>
    <w:p w:rsidR="00B767B6" w:rsidRPr="008666F0" w:rsidRDefault="00966CEF" w:rsidP="00B767B6">
      <w:r w:rsidRPr="001A1EEA">
        <w:t>Write a program to subtract two 8 bit numbers.</w:t>
      </w:r>
    </w:p>
    <w:p w:rsidR="00B767B6" w:rsidRDefault="00B767B6" w:rsidP="00B767B6">
      <w:pPr>
        <w:pStyle w:val="Heading1"/>
      </w:pPr>
      <w:r>
        <w:t>Program:</w:t>
      </w:r>
    </w:p>
    <w:p w:rsidR="00B767B6" w:rsidRPr="00B83DC6" w:rsidRDefault="00B767B6" w:rsidP="00B767B6"/>
    <w:tbl>
      <w:tblPr>
        <w:tblStyle w:val="TableGrid"/>
        <w:tblW w:w="9564" w:type="dxa"/>
        <w:tblLook w:val="04A0" w:firstRow="1" w:lastRow="0" w:firstColumn="1" w:lastColumn="0" w:noHBand="0" w:noVBand="1"/>
      </w:tblPr>
      <w:tblGrid>
        <w:gridCol w:w="1123"/>
        <w:gridCol w:w="1836"/>
        <w:gridCol w:w="1030"/>
        <w:gridCol w:w="1543"/>
        <w:gridCol w:w="4032"/>
      </w:tblGrid>
      <w:tr w:rsidR="00B767B6" w:rsidTr="000540AB">
        <w:tc>
          <w:tcPr>
            <w:tcW w:w="1123" w:type="dxa"/>
          </w:tcPr>
          <w:p w:rsidR="00B767B6" w:rsidRPr="0063146C" w:rsidRDefault="00B767B6" w:rsidP="000540AB">
            <w:pPr>
              <w:rPr>
                <w:b/>
                <w:bCs/>
              </w:rPr>
            </w:pPr>
            <w:r w:rsidRPr="0063146C">
              <w:rPr>
                <w:b/>
                <w:bCs/>
              </w:rPr>
              <w:t>Address</w:t>
            </w:r>
          </w:p>
        </w:tc>
        <w:tc>
          <w:tcPr>
            <w:tcW w:w="1836" w:type="dxa"/>
          </w:tcPr>
          <w:p w:rsidR="00B767B6" w:rsidRPr="0063146C" w:rsidRDefault="00B767B6" w:rsidP="000540AB">
            <w:pPr>
              <w:rPr>
                <w:b/>
                <w:bCs/>
              </w:rPr>
            </w:pPr>
            <w:r w:rsidRPr="0063146C">
              <w:rPr>
                <w:b/>
                <w:bCs/>
              </w:rPr>
              <w:t>Machine Codes</w:t>
            </w:r>
          </w:p>
        </w:tc>
        <w:tc>
          <w:tcPr>
            <w:tcW w:w="1030" w:type="dxa"/>
          </w:tcPr>
          <w:p w:rsidR="00B767B6" w:rsidRPr="0063146C" w:rsidRDefault="00B767B6" w:rsidP="000540AB">
            <w:pPr>
              <w:rPr>
                <w:b/>
                <w:bCs/>
              </w:rPr>
            </w:pPr>
            <w:r w:rsidRPr="0063146C">
              <w:rPr>
                <w:b/>
                <w:bCs/>
              </w:rPr>
              <w:t>Labels</w:t>
            </w:r>
          </w:p>
        </w:tc>
        <w:tc>
          <w:tcPr>
            <w:tcW w:w="1543" w:type="dxa"/>
          </w:tcPr>
          <w:p w:rsidR="00B767B6" w:rsidRPr="0063146C" w:rsidRDefault="00B767B6" w:rsidP="000540AB">
            <w:pPr>
              <w:rPr>
                <w:b/>
                <w:bCs/>
              </w:rPr>
            </w:pPr>
            <w:r w:rsidRPr="0063146C">
              <w:rPr>
                <w:b/>
                <w:bCs/>
              </w:rPr>
              <w:t>Instructions</w:t>
            </w:r>
          </w:p>
        </w:tc>
        <w:tc>
          <w:tcPr>
            <w:tcW w:w="4032" w:type="dxa"/>
          </w:tcPr>
          <w:p w:rsidR="00B767B6" w:rsidRPr="0063146C" w:rsidRDefault="00B767B6" w:rsidP="000540AB">
            <w:pPr>
              <w:rPr>
                <w:b/>
                <w:bCs/>
              </w:rPr>
            </w:pPr>
            <w:r w:rsidRPr="0063146C">
              <w:rPr>
                <w:b/>
                <w:bCs/>
              </w:rPr>
              <w:t>Comments</w:t>
            </w:r>
          </w:p>
        </w:tc>
      </w:tr>
      <w:tr w:rsidR="00B767B6" w:rsidTr="000540AB">
        <w:tc>
          <w:tcPr>
            <w:tcW w:w="1123" w:type="dxa"/>
          </w:tcPr>
          <w:p w:rsidR="00B767B6" w:rsidRDefault="007C51EA" w:rsidP="000540AB">
            <w:r>
              <w:t>4200</w:t>
            </w:r>
          </w:p>
        </w:tc>
        <w:tc>
          <w:tcPr>
            <w:tcW w:w="1836" w:type="dxa"/>
          </w:tcPr>
          <w:p w:rsidR="00B767B6" w:rsidRDefault="00B767B6" w:rsidP="000540AB">
            <w:r>
              <w:t>0E 00</w:t>
            </w:r>
          </w:p>
        </w:tc>
        <w:tc>
          <w:tcPr>
            <w:tcW w:w="1030" w:type="dxa"/>
          </w:tcPr>
          <w:p w:rsidR="00B767B6" w:rsidRDefault="00B767B6" w:rsidP="000540AB"/>
        </w:tc>
        <w:tc>
          <w:tcPr>
            <w:tcW w:w="1543" w:type="dxa"/>
          </w:tcPr>
          <w:p w:rsidR="00B767B6" w:rsidRDefault="00B767B6" w:rsidP="000540AB">
            <w:r>
              <w:t>MVI C,00H</w:t>
            </w:r>
          </w:p>
        </w:tc>
        <w:tc>
          <w:tcPr>
            <w:tcW w:w="4032" w:type="dxa"/>
          </w:tcPr>
          <w:p w:rsidR="00B767B6" w:rsidRDefault="00B767B6" w:rsidP="000540AB">
            <w:r>
              <w:t>Initialize C register to 00.</w:t>
            </w:r>
          </w:p>
        </w:tc>
      </w:tr>
      <w:tr w:rsidR="00B767B6" w:rsidTr="000540AB">
        <w:tc>
          <w:tcPr>
            <w:tcW w:w="1123" w:type="dxa"/>
          </w:tcPr>
          <w:p w:rsidR="00B767B6" w:rsidRDefault="007C51EA" w:rsidP="000540AB">
            <w:r>
              <w:t>42</w:t>
            </w:r>
            <w:r w:rsidR="00B767B6">
              <w:t>02</w:t>
            </w:r>
          </w:p>
        </w:tc>
        <w:tc>
          <w:tcPr>
            <w:tcW w:w="1836" w:type="dxa"/>
          </w:tcPr>
          <w:p w:rsidR="00B767B6" w:rsidRDefault="00B767B6" w:rsidP="000540AB">
            <w:r>
              <w:t>3A 50 41</w:t>
            </w:r>
          </w:p>
        </w:tc>
        <w:tc>
          <w:tcPr>
            <w:tcW w:w="1030" w:type="dxa"/>
          </w:tcPr>
          <w:p w:rsidR="00B767B6" w:rsidRDefault="00B767B6" w:rsidP="000540AB"/>
        </w:tc>
        <w:tc>
          <w:tcPr>
            <w:tcW w:w="1543" w:type="dxa"/>
          </w:tcPr>
          <w:p w:rsidR="00B767B6" w:rsidRDefault="00B767B6" w:rsidP="000540AB">
            <w:r w:rsidRPr="00DE3E62">
              <w:t>LDA 4150H</w:t>
            </w:r>
          </w:p>
        </w:tc>
        <w:tc>
          <w:tcPr>
            <w:tcW w:w="4032" w:type="dxa"/>
          </w:tcPr>
          <w:p w:rsidR="00B767B6" w:rsidRDefault="00B767B6" w:rsidP="000540AB">
            <w:r>
              <w:t>Load the value to Accumulator.</w:t>
            </w:r>
          </w:p>
        </w:tc>
      </w:tr>
      <w:tr w:rsidR="00B767B6" w:rsidTr="000540AB">
        <w:tc>
          <w:tcPr>
            <w:tcW w:w="1123" w:type="dxa"/>
          </w:tcPr>
          <w:p w:rsidR="00B767B6" w:rsidRDefault="007C51EA" w:rsidP="007C51EA">
            <w:r>
              <w:t>42</w:t>
            </w:r>
            <w:r w:rsidR="00B767B6">
              <w:t>05</w:t>
            </w:r>
          </w:p>
        </w:tc>
        <w:tc>
          <w:tcPr>
            <w:tcW w:w="1836" w:type="dxa"/>
          </w:tcPr>
          <w:p w:rsidR="00B767B6" w:rsidRDefault="00B767B6" w:rsidP="000540AB">
            <w:r>
              <w:t xml:space="preserve">47  </w:t>
            </w:r>
          </w:p>
        </w:tc>
        <w:tc>
          <w:tcPr>
            <w:tcW w:w="1030" w:type="dxa"/>
          </w:tcPr>
          <w:p w:rsidR="00B767B6" w:rsidRDefault="00B767B6" w:rsidP="000540AB"/>
        </w:tc>
        <w:tc>
          <w:tcPr>
            <w:tcW w:w="1543" w:type="dxa"/>
          </w:tcPr>
          <w:p w:rsidR="00B767B6" w:rsidRDefault="00B767B6" w:rsidP="000540AB">
            <w:r w:rsidRPr="00DE3E62">
              <w:t>MOV B,A</w:t>
            </w:r>
          </w:p>
        </w:tc>
        <w:tc>
          <w:tcPr>
            <w:tcW w:w="4032" w:type="dxa"/>
          </w:tcPr>
          <w:p w:rsidR="00B767B6" w:rsidRDefault="00B767B6" w:rsidP="000540AB">
            <w:r>
              <w:t>Move the content of Accumulator to B register.</w:t>
            </w:r>
          </w:p>
        </w:tc>
      </w:tr>
      <w:tr w:rsidR="00B767B6" w:rsidTr="000540AB">
        <w:tc>
          <w:tcPr>
            <w:tcW w:w="1123" w:type="dxa"/>
          </w:tcPr>
          <w:p w:rsidR="00B767B6" w:rsidRDefault="007C51EA" w:rsidP="000540AB">
            <w:r>
              <w:t>42</w:t>
            </w:r>
            <w:r w:rsidR="00B767B6">
              <w:t>06</w:t>
            </w:r>
          </w:p>
        </w:tc>
        <w:tc>
          <w:tcPr>
            <w:tcW w:w="1836" w:type="dxa"/>
          </w:tcPr>
          <w:p w:rsidR="00B767B6" w:rsidRDefault="00B767B6" w:rsidP="000540AB">
            <w:r>
              <w:t>3A 51 41</w:t>
            </w:r>
          </w:p>
        </w:tc>
        <w:tc>
          <w:tcPr>
            <w:tcW w:w="1030" w:type="dxa"/>
          </w:tcPr>
          <w:p w:rsidR="00B767B6" w:rsidRDefault="00B767B6" w:rsidP="000540AB"/>
        </w:tc>
        <w:tc>
          <w:tcPr>
            <w:tcW w:w="1543" w:type="dxa"/>
          </w:tcPr>
          <w:p w:rsidR="00B767B6" w:rsidRDefault="00B767B6" w:rsidP="000540AB">
            <w:r>
              <w:t>LDA 4151H</w:t>
            </w:r>
          </w:p>
        </w:tc>
        <w:tc>
          <w:tcPr>
            <w:tcW w:w="4032" w:type="dxa"/>
          </w:tcPr>
          <w:p w:rsidR="00B767B6" w:rsidRDefault="00B767B6" w:rsidP="000540AB">
            <w:r>
              <w:t>Load the value to Accumulator.</w:t>
            </w:r>
          </w:p>
        </w:tc>
      </w:tr>
      <w:tr w:rsidR="00B767B6" w:rsidTr="000540AB">
        <w:tc>
          <w:tcPr>
            <w:tcW w:w="1123" w:type="dxa"/>
          </w:tcPr>
          <w:p w:rsidR="00B767B6" w:rsidRDefault="007C51EA" w:rsidP="000540AB">
            <w:r>
              <w:t>42</w:t>
            </w:r>
            <w:r w:rsidR="00B767B6">
              <w:t>09</w:t>
            </w:r>
          </w:p>
        </w:tc>
        <w:tc>
          <w:tcPr>
            <w:tcW w:w="1836" w:type="dxa"/>
          </w:tcPr>
          <w:p w:rsidR="00B767B6" w:rsidRDefault="00FB2B58" w:rsidP="000540AB">
            <w:r w:rsidRPr="00FB2B58">
              <w:t>90</w:t>
            </w:r>
          </w:p>
        </w:tc>
        <w:tc>
          <w:tcPr>
            <w:tcW w:w="1030" w:type="dxa"/>
          </w:tcPr>
          <w:p w:rsidR="00B767B6" w:rsidRDefault="00B767B6" w:rsidP="000540AB"/>
        </w:tc>
        <w:tc>
          <w:tcPr>
            <w:tcW w:w="1543" w:type="dxa"/>
          </w:tcPr>
          <w:p w:rsidR="00B767B6" w:rsidRDefault="004D1F38" w:rsidP="000540AB">
            <w:r w:rsidRPr="004D1F38">
              <w:t>SUB B</w:t>
            </w:r>
          </w:p>
        </w:tc>
        <w:tc>
          <w:tcPr>
            <w:tcW w:w="4032" w:type="dxa"/>
          </w:tcPr>
          <w:p w:rsidR="00B767B6" w:rsidRDefault="003C4193" w:rsidP="000540AB">
            <w:r>
              <w:t>Subtract</w:t>
            </w:r>
            <w:r w:rsidR="00B767B6">
              <w:t xml:space="preserve"> th</w:t>
            </w:r>
            <w:r>
              <w:t xml:space="preserve">e value of register B from </w:t>
            </w:r>
            <w:r w:rsidR="00B767B6">
              <w:t>Accumulator.</w:t>
            </w:r>
          </w:p>
        </w:tc>
      </w:tr>
      <w:tr w:rsidR="00B767B6" w:rsidTr="000540AB">
        <w:tc>
          <w:tcPr>
            <w:tcW w:w="1123" w:type="dxa"/>
          </w:tcPr>
          <w:p w:rsidR="00B767B6" w:rsidRDefault="007C51EA" w:rsidP="000540AB">
            <w:r>
              <w:t>42</w:t>
            </w:r>
            <w:r w:rsidR="00B767B6">
              <w:t>0A</w:t>
            </w:r>
          </w:p>
        </w:tc>
        <w:tc>
          <w:tcPr>
            <w:tcW w:w="1836" w:type="dxa"/>
          </w:tcPr>
          <w:p w:rsidR="00B767B6" w:rsidRDefault="00B767B6" w:rsidP="000540AB">
            <w:r>
              <w:t>D2 0E 050</w:t>
            </w:r>
          </w:p>
        </w:tc>
        <w:tc>
          <w:tcPr>
            <w:tcW w:w="1030" w:type="dxa"/>
          </w:tcPr>
          <w:p w:rsidR="00B767B6" w:rsidRDefault="00B767B6" w:rsidP="000540AB"/>
        </w:tc>
        <w:tc>
          <w:tcPr>
            <w:tcW w:w="1543" w:type="dxa"/>
          </w:tcPr>
          <w:p w:rsidR="00B767B6" w:rsidRDefault="00B767B6" w:rsidP="000540AB">
            <w:r>
              <w:t>JNC LOOP</w:t>
            </w:r>
          </w:p>
        </w:tc>
        <w:tc>
          <w:tcPr>
            <w:tcW w:w="4032" w:type="dxa"/>
          </w:tcPr>
          <w:p w:rsidR="00B767B6" w:rsidRDefault="00B767B6" w:rsidP="000540AB">
            <w:r>
              <w:t>Jump on no carry.</w:t>
            </w:r>
          </w:p>
        </w:tc>
      </w:tr>
      <w:tr w:rsidR="00BC59A8" w:rsidTr="000540AB">
        <w:tc>
          <w:tcPr>
            <w:tcW w:w="1123" w:type="dxa"/>
          </w:tcPr>
          <w:p w:rsidR="00BC59A8" w:rsidRDefault="00337D62" w:rsidP="000540AB">
            <w:r w:rsidRPr="00337D62">
              <w:t>420D</w:t>
            </w:r>
          </w:p>
        </w:tc>
        <w:tc>
          <w:tcPr>
            <w:tcW w:w="1836" w:type="dxa"/>
          </w:tcPr>
          <w:p w:rsidR="00BC59A8" w:rsidRDefault="00337D62" w:rsidP="000540AB">
            <w:r w:rsidRPr="00337D62">
              <w:t>2F</w:t>
            </w:r>
          </w:p>
        </w:tc>
        <w:tc>
          <w:tcPr>
            <w:tcW w:w="1030" w:type="dxa"/>
          </w:tcPr>
          <w:p w:rsidR="00BC59A8" w:rsidRDefault="00BC59A8" w:rsidP="000540AB"/>
        </w:tc>
        <w:tc>
          <w:tcPr>
            <w:tcW w:w="1543" w:type="dxa"/>
          </w:tcPr>
          <w:p w:rsidR="00BC59A8" w:rsidRDefault="00BC59A8" w:rsidP="000540AB">
            <w:r w:rsidRPr="00BC59A8">
              <w:t>CMA</w:t>
            </w:r>
          </w:p>
        </w:tc>
        <w:tc>
          <w:tcPr>
            <w:tcW w:w="4032" w:type="dxa"/>
          </w:tcPr>
          <w:p w:rsidR="00BC59A8" w:rsidRDefault="00BC59A8" w:rsidP="000540AB">
            <w:r w:rsidRPr="00BC59A8">
              <w:t>Complement Accumulator Content</w:t>
            </w:r>
          </w:p>
        </w:tc>
      </w:tr>
      <w:tr w:rsidR="00F9337F" w:rsidTr="000540AB">
        <w:tc>
          <w:tcPr>
            <w:tcW w:w="1123" w:type="dxa"/>
          </w:tcPr>
          <w:p w:rsidR="00F9337F" w:rsidRDefault="00F9337F" w:rsidP="00F9337F">
            <w:r>
              <w:t>420</w:t>
            </w:r>
            <w:r w:rsidR="00AD14ED">
              <w:t>E</w:t>
            </w:r>
          </w:p>
        </w:tc>
        <w:tc>
          <w:tcPr>
            <w:tcW w:w="1836" w:type="dxa"/>
          </w:tcPr>
          <w:p w:rsidR="00F9337F" w:rsidRDefault="00BF4982" w:rsidP="00F9337F">
            <w:r>
              <w:t>3</w:t>
            </w:r>
            <w:r w:rsidR="00F9337F">
              <w:t xml:space="preserve">C  </w:t>
            </w:r>
          </w:p>
        </w:tc>
        <w:tc>
          <w:tcPr>
            <w:tcW w:w="1030" w:type="dxa"/>
          </w:tcPr>
          <w:p w:rsidR="00F9337F" w:rsidRDefault="00F9337F" w:rsidP="00F9337F"/>
        </w:tc>
        <w:tc>
          <w:tcPr>
            <w:tcW w:w="1543" w:type="dxa"/>
          </w:tcPr>
          <w:p w:rsidR="00F9337F" w:rsidRDefault="00F9337F" w:rsidP="00F9337F">
            <w:r>
              <w:t xml:space="preserve">INR </w:t>
            </w:r>
            <w:r w:rsidR="00EE46E4">
              <w:t>A</w:t>
            </w:r>
          </w:p>
        </w:tc>
        <w:tc>
          <w:tcPr>
            <w:tcW w:w="4032" w:type="dxa"/>
          </w:tcPr>
          <w:p w:rsidR="00F9337F" w:rsidRDefault="002E5871" w:rsidP="00F9337F">
            <w:r>
              <w:t>Increment value of register A</w:t>
            </w:r>
            <w:r w:rsidR="00F9337F">
              <w:t>.</w:t>
            </w:r>
          </w:p>
        </w:tc>
      </w:tr>
      <w:tr w:rsidR="00F9337F" w:rsidTr="000540AB">
        <w:tc>
          <w:tcPr>
            <w:tcW w:w="1123" w:type="dxa"/>
          </w:tcPr>
          <w:p w:rsidR="00F9337F" w:rsidRDefault="00F9337F" w:rsidP="00F9337F">
            <w:r>
              <w:t>420</w:t>
            </w:r>
            <w:r w:rsidR="00AD14ED">
              <w:t>F</w:t>
            </w:r>
          </w:p>
        </w:tc>
        <w:tc>
          <w:tcPr>
            <w:tcW w:w="1836" w:type="dxa"/>
          </w:tcPr>
          <w:p w:rsidR="00F9337F" w:rsidRDefault="00F9337F" w:rsidP="00F9337F">
            <w:r>
              <w:t xml:space="preserve">0C  </w:t>
            </w:r>
          </w:p>
        </w:tc>
        <w:tc>
          <w:tcPr>
            <w:tcW w:w="1030" w:type="dxa"/>
          </w:tcPr>
          <w:p w:rsidR="00F9337F" w:rsidRDefault="00F9337F" w:rsidP="00F9337F"/>
        </w:tc>
        <w:tc>
          <w:tcPr>
            <w:tcW w:w="1543" w:type="dxa"/>
          </w:tcPr>
          <w:p w:rsidR="00F9337F" w:rsidRDefault="00F9337F" w:rsidP="00F9337F">
            <w:r>
              <w:t>INR C</w:t>
            </w:r>
          </w:p>
        </w:tc>
        <w:tc>
          <w:tcPr>
            <w:tcW w:w="4032" w:type="dxa"/>
          </w:tcPr>
          <w:p w:rsidR="00F9337F" w:rsidRDefault="00F9337F" w:rsidP="00F9337F">
            <w:r>
              <w:t>Increment value of register C.</w:t>
            </w:r>
          </w:p>
        </w:tc>
      </w:tr>
      <w:tr w:rsidR="00F9337F" w:rsidTr="000540AB">
        <w:tc>
          <w:tcPr>
            <w:tcW w:w="1123" w:type="dxa"/>
          </w:tcPr>
          <w:p w:rsidR="00F9337F" w:rsidRDefault="00F9337F" w:rsidP="00F9337F">
            <w:r>
              <w:t>42</w:t>
            </w:r>
            <w:r w:rsidR="009C08D5">
              <w:t>10</w:t>
            </w:r>
          </w:p>
        </w:tc>
        <w:tc>
          <w:tcPr>
            <w:tcW w:w="1836" w:type="dxa"/>
          </w:tcPr>
          <w:p w:rsidR="00F9337F" w:rsidRDefault="00F9337F" w:rsidP="00F9337F">
            <w:r>
              <w:t>32 52 41</w:t>
            </w:r>
          </w:p>
        </w:tc>
        <w:tc>
          <w:tcPr>
            <w:tcW w:w="1030" w:type="dxa"/>
          </w:tcPr>
          <w:p w:rsidR="00F9337F" w:rsidRDefault="00F9337F" w:rsidP="00F9337F">
            <w:r>
              <w:t>LOOP:</w:t>
            </w:r>
          </w:p>
        </w:tc>
        <w:tc>
          <w:tcPr>
            <w:tcW w:w="1543" w:type="dxa"/>
          </w:tcPr>
          <w:p w:rsidR="00F9337F" w:rsidRDefault="00F9337F" w:rsidP="00F9337F">
            <w:r>
              <w:t>STA 4152H</w:t>
            </w:r>
          </w:p>
        </w:tc>
        <w:tc>
          <w:tcPr>
            <w:tcW w:w="4032" w:type="dxa"/>
          </w:tcPr>
          <w:p w:rsidR="00F9337F" w:rsidRDefault="00F9337F" w:rsidP="00F9337F">
            <w:r>
              <w:t>Store the value of Accumulator.</w:t>
            </w:r>
          </w:p>
        </w:tc>
      </w:tr>
      <w:tr w:rsidR="00F9337F" w:rsidTr="000540AB">
        <w:tc>
          <w:tcPr>
            <w:tcW w:w="1123" w:type="dxa"/>
          </w:tcPr>
          <w:p w:rsidR="00F9337F" w:rsidRDefault="00F9337F" w:rsidP="00F9337F">
            <w:r>
              <w:t>421</w:t>
            </w:r>
            <w:r w:rsidR="009C08D5">
              <w:t>3</w:t>
            </w:r>
          </w:p>
        </w:tc>
        <w:tc>
          <w:tcPr>
            <w:tcW w:w="1836" w:type="dxa"/>
          </w:tcPr>
          <w:p w:rsidR="00F9337F" w:rsidRDefault="00F9337F" w:rsidP="00F9337F">
            <w:r>
              <w:t xml:space="preserve">79  </w:t>
            </w:r>
          </w:p>
        </w:tc>
        <w:tc>
          <w:tcPr>
            <w:tcW w:w="1030" w:type="dxa"/>
          </w:tcPr>
          <w:p w:rsidR="00F9337F" w:rsidRDefault="00F9337F" w:rsidP="00F9337F"/>
        </w:tc>
        <w:tc>
          <w:tcPr>
            <w:tcW w:w="1543" w:type="dxa"/>
          </w:tcPr>
          <w:p w:rsidR="00F9337F" w:rsidRDefault="00F9337F" w:rsidP="00F9337F">
            <w:r>
              <w:t>MOV A,C</w:t>
            </w:r>
          </w:p>
        </w:tc>
        <w:tc>
          <w:tcPr>
            <w:tcW w:w="4032" w:type="dxa"/>
          </w:tcPr>
          <w:p w:rsidR="00F9337F" w:rsidRDefault="00F9337F" w:rsidP="00F9337F">
            <w:r>
              <w:t>Move content of Register C to Accumulator.</w:t>
            </w:r>
          </w:p>
        </w:tc>
      </w:tr>
      <w:tr w:rsidR="00F9337F" w:rsidTr="000540AB">
        <w:tc>
          <w:tcPr>
            <w:tcW w:w="1123" w:type="dxa"/>
          </w:tcPr>
          <w:p w:rsidR="00F9337F" w:rsidRDefault="00F9337F" w:rsidP="00F9337F">
            <w:r>
              <w:t>421</w:t>
            </w:r>
            <w:r w:rsidR="009C08D5">
              <w:t>4</w:t>
            </w:r>
          </w:p>
        </w:tc>
        <w:tc>
          <w:tcPr>
            <w:tcW w:w="1836" w:type="dxa"/>
          </w:tcPr>
          <w:p w:rsidR="00F9337F" w:rsidRDefault="00F9337F" w:rsidP="00F9337F">
            <w:r>
              <w:t>32 53 41</w:t>
            </w:r>
          </w:p>
        </w:tc>
        <w:tc>
          <w:tcPr>
            <w:tcW w:w="1030" w:type="dxa"/>
          </w:tcPr>
          <w:p w:rsidR="00F9337F" w:rsidRDefault="00F9337F" w:rsidP="00F9337F"/>
        </w:tc>
        <w:tc>
          <w:tcPr>
            <w:tcW w:w="1543" w:type="dxa"/>
          </w:tcPr>
          <w:p w:rsidR="00F9337F" w:rsidRDefault="00F9337F" w:rsidP="00F9337F">
            <w:r>
              <w:t>STA 4153H</w:t>
            </w:r>
          </w:p>
        </w:tc>
        <w:tc>
          <w:tcPr>
            <w:tcW w:w="4032" w:type="dxa"/>
          </w:tcPr>
          <w:p w:rsidR="00F9337F" w:rsidRDefault="00F9337F" w:rsidP="00F9337F">
            <w:r>
              <w:t>Store the value of Accumulator.</w:t>
            </w:r>
          </w:p>
        </w:tc>
      </w:tr>
      <w:tr w:rsidR="00F9337F" w:rsidTr="000540AB">
        <w:tc>
          <w:tcPr>
            <w:tcW w:w="1123" w:type="dxa"/>
          </w:tcPr>
          <w:p w:rsidR="00F9337F" w:rsidRDefault="00F9337F" w:rsidP="00F9337F">
            <w:r>
              <w:t>421</w:t>
            </w:r>
            <w:r w:rsidR="009C08D5">
              <w:t>7</w:t>
            </w:r>
          </w:p>
        </w:tc>
        <w:tc>
          <w:tcPr>
            <w:tcW w:w="1836" w:type="dxa"/>
          </w:tcPr>
          <w:p w:rsidR="00F9337F" w:rsidRDefault="00F9337F" w:rsidP="00F9337F">
            <w:r>
              <w:t xml:space="preserve">76  </w:t>
            </w:r>
          </w:p>
        </w:tc>
        <w:tc>
          <w:tcPr>
            <w:tcW w:w="1030" w:type="dxa"/>
          </w:tcPr>
          <w:p w:rsidR="00F9337F" w:rsidRDefault="00F9337F" w:rsidP="00F9337F"/>
        </w:tc>
        <w:tc>
          <w:tcPr>
            <w:tcW w:w="1543" w:type="dxa"/>
          </w:tcPr>
          <w:p w:rsidR="00F9337F" w:rsidRDefault="00F9337F" w:rsidP="00F9337F">
            <w:r>
              <w:t>HLT</w:t>
            </w:r>
          </w:p>
        </w:tc>
        <w:tc>
          <w:tcPr>
            <w:tcW w:w="4032" w:type="dxa"/>
          </w:tcPr>
          <w:p w:rsidR="00F9337F" w:rsidRDefault="00F9337F" w:rsidP="00F9337F">
            <w:r>
              <w:t>Stop Execution.</w:t>
            </w:r>
          </w:p>
        </w:tc>
      </w:tr>
    </w:tbl>
    <w:p w:rsidR="00B767B6" w:rsidRDefault="00B767B6" w:rsidP="00B767B6">
      <w:pPr>
        <w:pStyle w:val="Heading1"/>
      </w:pPr>
      <w:r>
        <w:t>Description:</w:t>
      </w:r>
    </w:p>
    <w:p w:rsidR="00B767B6" w:rsidRDefault="00B767B6" w:rsidP="00B767B6">
      <w:pPr>
        <w:pStyle w:val="ListParagraph"/>
        <w:numPr>
          <w:ilvl w:val="0"/>
          <w:numId w:val="5"/>
        </w:numPr>
      </w:pPr>
      <w:r>
        <w:t xml:space="preserve">The above program performs </w:t>
      </w:r>
      <w:r w:rsidR="004A0570">
        <w:t>subtraction</w:t>
      </w:r>
      <w:r>
        <w:t xml:space="preserve"> of two 8 bit numbers stored at memory locations: 4150H and 4151H, and stores the result of addition at 4152H.</w:t>
      </w:r>
    </w:p>
    <w:p w:rsidR="00B767B6" w:rsidRDefault="00B767B6" w:rsidP="00B767B6">
      <w:pPr>
        <w:pStyle w:val="ListParagraph"/>
        <w:numPr>
          <w:ilvl w:val="0"/>
          <w:numId w:val="5"/>
        </w:numPr>
      </w:pPr>
      <w:r>
        <w:t>Load 1</w:t>
      </w:r>
      <w:r w:rsidRPr="00193422">
        <w:rPr>
          <w:vertAlign w:val="superscript"/>
        </w:rPr>
        <w:t>st</w:t>
      </w:r>
      <w:r>
        <w:t xml:space="preserve"> 8 bit Number at memory location 4150H and 2</w:t>
      </w:r>
      <w:r w:rsidRPr="00193422">
        <w:rPr>
          <w:vertAlign w:val="superscript"/>
        </w:rPr>
        <w:t>nd</w:t>
      </w:r>
      <w:r>
        <w:t xml:space="preserve"> 8 bit Number at memory location 4151H.</w:t>
      </w:r>
    </w:p>
    <w:p w:rsidR="00B767B6" w:rsidRDefault="00B767B6" w:rsidP="00B767B6">
      <w:pPr>
        <w:pStyle w:val="ListParagraph"/>
        <w:numPr>
          <w:ilvl w:val="0"/>
          <w:numId w:val="5"/>
        </w:numPr>
      </w:pPr>
      <w:r>
        <w:t>Assemble and execute the program, Debug if Required.</w:t>
      </w:r>
    </w:p>
    <w:p w:rsidR="00B767B6" w:rsidRDefault="00B767B6" w:rsidP="00B767B6">
      <w:pPr>
        <w:pStyle w:val="ListParagraph"/>
        <w:numPr>
          <w:ilvl w:val="0"/>
          <w:numId w:val="5"/>
        </w:numPr>
      </w:pPr>
      <w:r>
        <w:t>Check for Result at memory location 4152H.</w:t>
      </w:r>
    </w:p>
    <w:p w:rsidR="00B767B6" w:rsidRDefault="00B767B6" w:rsidP="00B767B6">
      <w:pPr>
        <w:pStyle w:val="Heading1"/>
      </w:pPr>
      <w:r>
        <w:t>Observations:</w:t>
      </w:r>
    </w:p>
    <w:p w:rsidR="00B767B6" w:rsidRDefault="00B767B6" w:rsidP="00B767B6">
      <w:pPr>
        <w:pStyle w:val="ListParagraph"/>
        <w:numPr>
          <w:ilvl w:val="0"/>
          <w:numId w:val="6"/>
        </w:numPr>
      </w:pPr>
      <w:r>
        <w:t>Before Execution:</w:t>
      </w:r>
    </w:p>
    <w:p w:rsidR="00B767B6" w:rsidRDefault="00B767B6" w:rsidP="00B767B6">
      <w:pPr>
        <w:pStyle w:val="ListParagraph"/>
        <w:numPr>
          <w:ilvl w:val="1"/>
          <w:numId w:val="6"/>
        </w:numPr>
      </w:pPr>
      <w:r>
        <w:t>4150H</w:t>
      </w:r>
      <w:r w:rsidR="00C64491">
        <w:t>: 34</w:t>
      </w:r>
      <w:r>
        <w:t>H</w:t>
      </w:r>
    </w:p>
    <w:p w:rsidR="00B767B6" w:rsidRDefault="00B767B6" w:rsidP="00B767B6">
      <w:pPr>
        <w:pStyle w:val="ListParagraph"/>
        <w:numPr>
          <w:ilvl w:val="1"/>
          <w:numId w:val="6"/>
        </w:numPr>
      </w:pPr>
      <w:r>
        <w:t>4151H:</w:t>
      </w:r>
      <w:r w:rsidR="00C64491">
        <w:t xml:space="preserve"> 12</w:t>
      </w:r>
      <w:r>
        <w:t>H</w:t>
      </w:r>
    </w:p>
    <w:p w:rsidR="00B767B6" w:rsidRDefault="00B767B6" w:rsidP="00B767B6">
      <w:pPr>
        <w:pStyle w:val="ListParagraph"/>
        <w:numPr>
          <w:ilvl w:val="1"/>
          <w:numId w:val="6"/>
        </w:numPr>
      </w:pPr>
      <w:r>
        <w:t>4152H: XX (Don’t Care)</w:t>
      </w:r>
    </w:p>
    <w:p w:rsidR="00B767B6" w:rsidRDefault="00B767B6" w:rsidP="00B767B6">
      <w:pPr>
        <w:pStyle w:val="ListParagraph"/>
        <w:numPr>
          <w:ilvl w:val="0"/>
          <w:numId w:val="6"/>
        </w:numPr>
      </w:pPr>
      <w:r>
        <w:t xml:space="preserve"> After Execution:</w:t>
      </w:r>
    </w:p>
    <w:p w:rsidR="00B767B6" w:rsidRDefault="00B767B6" w:rsidP="00B767B6">
      <w:pPr>
        <w:pStyle w:val="ListParagraph"/>
        <w:numPr>
          <w:ilvl w:val="1"/>
          <w:numId w:val="6"/>
        </w:numPr>
      </w:pPr>
      <w:r>
        <w:t>4150H</w:t>
      </w:r>
      <w:r w:rsidR="00C64491">
        <w:t>: 34</w:t>
      </w:r>
      <w:r>
        <w:t>H</w:t>
      </w:r>
    </w:p>
    <w:p w:rsidR="00B767B6" w:rsidRDefault="00B767B6" w:rsidP="00B767B6">
      <w:pPr>
        <w:pStyle w:val="ListParagraph"/>
        <w:numPr>
          <w:ilvl w:val="1"/>
          <w:numId w:val="6"/>
        </w:numPr>
      </w:pPr>
      <w:r>
        <w:t>4151H:</w:t>
      </w:r>
      <w:r w:rsidR="00C64491">
        <w:t xml:space="preserve"> 12</w:t>
      </w:r>
      <w:r>
        <w:t>H</w:t>
      </w:r>
    </w:p>
    <w:p w:rsidR="00B01CF2" w:rsidRDefault="003413B2" w:rsidP="00B767B6">
      <w:pPr>
        <w:pStyle w:val="ListParagraph"/>
        <w:numPr>
          <w:ilvl w:val="1"/>
          <w:numId w:val="6"/>
        </w:numPr>
      </w:pPr>
      <w:r>
        <w:t>4152H: 22</w:t>
      </w:r>
      <w:r w:rsidR="00B767B6">
        <w:t>H</w:t>
      </w:r>
    </w:p>
    <w:p w:rsidR="00B01CF2" w:rsidRDefault="00EE51F9" w:rsidP="00EE51F9">
      <w:pPr>
        <w:pStyle w:val="Heading1"/>
      </w:pPr>
      <w:r>
        <w:t>Conclusion:</w:t>
      </w:r>
      <w:r w:rsidR="00B01CF2">
        <w:br w:type="page"/>
      </w:r>
    </w:p>
    <w:p w:rsidR="00B01CF2" w:rsidRDefault="00936FCF" w:rsidP="00B01CF2">
      <w:pPr>
        <w:pStyle w:val="Title"/>
      </w:pPr>
      <w:r>
        <w:lastRenderedPageBreak/>
        <w:t>Practical-5</w:t>
      </w:r>
    </w:p>
    <w:p w:rsidR="00B01CF2" w:rsidRDefault="00B01CF2" w:rsidP="00B01CF2">
      <w:pPr>
        <w:pStyle w:val="Heading1"/>
        <w:tabs>
          <w:tab w:val="left" w:pos="1530"/>
        </w:tabs>
      </w:pPr>
      <w:r>
        <w:t>Aim:</w:t>
      </w:r>
      <w:r>
        <w:tab/>
      </w:r>
    </w:p>
    <w:p w:rsidR="00B01CF2" w:rsidRPr="008666F0" w:rsidRDefault="0099735D" w:rsidP="00B01CF2">
      <w:r>
        <w:t>Write a program to add two 16</w:t>
      </w:r>
      <w:r w:rsidR="00B01CF2" w:rsidRPr="001A1EEA">
        <w:t xml:space="preserve"> bit numbers.</w:t>
      </w:r>
    </w:p>
    <w:p w:rsidR="00B01CF2" w:rsidRDefault="00B01CF2" w:rsidP="00B01CF2">
      <w:pPr>
        <w:pStyle w:val="Heading1"/>
      </w:pPr>
      <w:r>
        <w:t>Program:</w:t>
      </w:r>
    </w:p>
    <w:p w:rsidR="00B01CF2" w:rsidRPr="00B83DC6" w:rsidRDefault="00B01CF2" w:rsidP="00B01CF2"/>
    <w:tbl>
      <w:tblPr>
        <w:tblStyle w:val="TableGrid"/>
        <w:tblW w:w="9711" w:type="dxa"/>
        <w:tblLook w:val="04A0" w:firstRow="1" w:lastRow="0" w:firstColumn="1" w:lastColumn="0" w:noHBand="0" w:noVBand="1"/>
      </w:tblPr>
      <w:tblGrid>
        <w:gridCol w:w="1123"/>
        <w:gridCol w:w="1836"/>
        <w:gridCol w:w="1030"/>
        <w:gridCol w:w="1690"/>
        <w:gridCol w:w="4032"/>
      </w:tblGrid>
      <w:tr w:rsidR="00B01CF2" w:rsidTr="00213CEF">
        <w:tc>
          <w:tcPr>
            <w:tcW w:w="1123" w:type="dxa"/>
          </w:tcPr>
          <w:p w:rsidR="00B01CF2" w:rsidRPr="0063146C" w:rsidRDefault="00B01CF2" w:rsidP="000540AB">
            <w:pPr>
              <w:rPr>
                <w:b/>
                <w:bCs/>
              </w:rPr>
            </w:pPr>
            <w:r w:rsidRPr="0063146C">
              <w:rPr>
                <w:b/>
                <w:bCs/>
              </w:rPr>
              <w:t>Address</w:t>
            </w:r>
          </w:p>
        </w:tc>
        <w:tc>
          <w:tcPr>
            <w:tcW w:w="1836" w:type="dxa"/>
          </w:tcPr>
          <w:p w:rsidR="00B01CF2" w:rsidRPr="0063146C" w:rsidRDefault="00B01CF2" w:rsidP="000540AB">
            <w:pPr>
              <w:rPr>
                <w:b/>
                <w:bCs/>
              </w:rPr>
            </w:pPr>
            <w:r w:rsidRPr="0063146C">
              <w:rPr>
                <w:b/>
                <w:bCs/>
              </w:rPr>
              <w:t>Machine Codes</w:t>
            </w:r>
          </w:p>
        </w:tc>
        <w:tc>
          <w:tcPr>
            <w:tcW w:w="1030" w:type="dxa"/>
          </w:tcPr>
          <w:p w:rsidR="00B01CF2" w:rsidRPr="0063146C" w:rsidRDefault="00B01CF2" w:rsidP="000540AB">
            <w:pPr>
              <w:rPr>
                <w:b/>
                <w:bCs/>
              </w:rPr>
            </w:pPr>
            <w:r w:rsidRPr="0063146C">
              <w:rPr>
                <w:b/>
                <w:bCs/>
              </w:rPr>
              <w:t>Labels</w:t>
            </w:r>
          </w:p>
        </w:tc>
        <w:tc>
          <w:tcPr>
            <w:tcW w:w="1690" w:type="dxa"/>
          </w:tcPr>
          <w:p w:rsidR="00B01CF2" w:rsidRPr="0063146C" w:rsidRDefault="00B01CF2" w:rsidP="000540AB">
            <w:pPr>
              <w:rPr>
                <w:b/>
                <w:bCs/>
              </w:rPr>
            </w:pPr>
            <w:r w:rsidRPr="0063146C">
              <w:rPr>
                <w:b/>
                <w:bCs/>
              </w:rPr>
              <w:t>Instructions</w:t>
            </w:r>
          </w:p>
        </w:tc>
        <w:tc>
          <w:tcPr>
            <w:tcW w:w="4032" w:type="dxa"/>
          </w:tcPr>
          <w:p w:rsidR="00B01CF2" w:rsidRPr="0063146C" w:rsidRDefault="00B01CF2" w:rsidP="000540AB">
            <w:pPr>
              <w:rPr>
                <w:b/>
                <w:bCs/>
              </w:rPr>
            </w:pPr>
            <w:r w:rsidRPr="0063146C">
              <w:rPr>
                <w:b/>
                <w:bCs/>
              </w:rPr>
              <w:t>Comments</w:t>
            </w:r>
          </w:p>
        </w:tc>
      </w:tr>
      <w:tr w:rsidR="00B01CF2" w:rsidTr="00213CEF">
        <w:tc>
          <w:tcPr>
            <w:tcW w:w="1123" w:type="dxa"/>
          </w:tcPr>
          <w:p w:rsidR="00B01CF2" w:rsidRDefault="00B01CF2" w:rsidP="000540AB">
            <w:r>
              <w:t>4200</w:t>
            </w:r>
          </w:p>
        </w:tc>
        <w:tc>
          <w:tcPr>
            <w:tcW w:w="1836" w:type="dxa"/>
          </w:tcPr>
          <w:p w:rsidR="00B01CF2" w:rsidRDefault="00F13394" w:rsidP="000540AB">
            <w:r w:rsidRPr="00F13394">
              <w:t>2A 50 41</w:t>
            </w:r>
          </w:p>
        </w:tc>
        <w:tc>
          <w:tcPr>
            <w:tcW w:w="1030" w:type="dxa"/>
          </w:tcPr>
          <w:p w:rsidR="00B01CF2" w:rsidRDefault="00B01CF2" w:rsidP="000540AB"/>
        </w:tc>
        <w:tc>
          <w:tcPr>
            <w:tcW w:w="1690" w:type="dxa"/>
          </w:tcPr>
          <w:p w:rsidR="00B01CF2" w:rsidRDefault="001925D6" w:rsidP="000540AB">
            <w:r w:rsidRPr="001925D6">
              <w:t>LHLD 4150H</w:t>
            </w:r>
          </w:p>
        </w:tc>
        <w:tc>
          <w:tcPr>
            <w:tcW w:w="4032" w:type="dxa"/>
          </w:tcPr>
          <w:p w:rsidR="00B01CF2" w:rsidRDefault="00984715" w:rsidP="000540AB">
            <w:r w:rsidRPr="00984715">
              <w:t>Get first 16-bit number</w:t>
            </w:r>
          </w:p>
        </w:tc>
      </w:tr>
      <w:tr w:rsidR="00B01CF2" w:rsidTr="00213CEF">
        <w:tc>
          <w:tcPr>
            <w:tcW w:w="1123" w:type="dxa"/>
          </w:tcPr>
          <w:p w:rsidR="00B01CF2" w:rsidRDefault="00F069BF" w:rsidP="000540AB">
            <w:r w:rsidRPr="00F069BF">
              <w:t>4203</w:t>
            </w:r>
          </w:p>
        </w:tc>
        <w:tc>
          <w:tcPr>
            <w:tcW w:w="1836" w:type="dxa"/>
          </w:tcPr>
          <w:p w:rsidR="00B01CF2" w:rsidRDefault="00F069BF" w:rsidP="000540AB">
            <w:r w:rsidRPr="00F069BF">
              <w:t>EB</w:t>
            </w:r>
          </w:p>
        </w:tc>
        <w:tc>
          <w:tcPr>
            <w:tcW w:w="1030" w:type="dxa"/>
          </w:tcPr>
          <w:p w:rsidR="00B01CF2" w:rsidRDefault="00B01CF2" w:rsidP="000540AB"/>
        </w:tc>
        <w:tc>
          <w:tcPr>
            <w:tcW w:w="1690" w:type="dxa"/>
          </w:tcPr>
          <w:p w:rsidR="00B01CF2" w:rsidRDefault="00A61139" w:rsidP="000540AB">
            <w:r w:rsidRPr="00A61139">
              <w:t>XCHG</w:t>
            </w:r>
          </w:p>
        </w:tc>
        <w:tc>
          <w:tcPr>
            <w:tcW w:w="4032" w:type="dxa"/>
          </w:tcPr>
          <w:p w:rsidR="00B01CF2" w:rsidRDefault="00A61139" w:rsidP="000540AB">
            <w:r w:rsidRPr="00A61139">
              <w:t>Save first 16-bit number in DE</w:t>
            </w:r>
          </w:p>
        </w:tc>
      </w:tr>
      <w:tr w:rsidR="00B01CF2" w:rsidTr="00213CEF">
        <w:tc>
          <w:tcPr>
            <w:tcW w:w="1123" w:type="dxa"/>
          </w:tcPr>
          <w:p w:rsidR="00B01CF2" w:rsidRDefault="00B01CF2" w:rsidP="000540AB">
            <w:r>
              <w:t>420</w:t>
            </w:r>
            <w:r w:rsidR="00C8167D">
              <w:t>4</w:t>
            </w:r>
          </w:p>
        </w:tc>
        <w:tc>
          <w:tcPr>
            <w:tcW w:w="1836" w:type="dxa"/>
          </w:tcPr>
          <w:p w:rsidR="00B01CF2" w:rsidRDefault="00C8167D" w:rsidP="000540AB">
            <w:r w:rsidRPr="00C8167D">
              <w:t>2A 52 41</w:t>
            </w:r>
          </w:p>
        </w:tc>
        <w:tc>
          <w:tcPr>
            <w:tcW w:w="1030" w:type="dxa"/>
          </w:tcPr>
          <w:p w:rsidR="00B01CF2" w:rsidRDefault="00B01CF2" w:rsidP="000540AB"/>
        </w:tc>
        <w:tc>
          <w:tcPr>
            <w:tcW w:w="1690" w:type="dxa"/>
          </w:tcPr>
          <w:p w:rsidR="00B01CF2" w:rsidRDefault="00034344" w:rsidP="000540AB">
            <w:r w:rsidRPr="00034344">
              <w:t>LHLD 4152H</w:t>
            </w:r>
          </w:p>
        </w:tc>
        <w:tc>
          <w:tcPr>
            <w:tcW w:w="4032" w:type="dxa"/>
          </w:tcPr>
          <w:p w:rsidR="00B01CF2" w:rsidRDefault="008434E1" w:rsidP="000540AB">
            <w:r w:rsidRPr="008434E1">
              <w:t>Get second 16-bit number in HL</w:t>
            </w:r>
          </w:p>
        </w:tc>
      </w:tr>
      <w:tr w:rsidR="00B01CF2" w:rsidTr="00213CEF">
        <w:tc>
          <w:tcPr>
            <w:tcW w:w="1123" w:type="dxa"/>
          </w:tcPr>
          <w:p w:rsidR="00B01CF2" w:rsidRDefault="00B01CF2" w:rsidP="000540AB">
            <w:r>
              <w:t>420</w:t>
            </w:r>
            <w:r w:rsidR="00FC06DD">
              <w:t>7</w:t>
            </w:r>
          </w:p>
        </w:tc>
        <w:tc>
          <w:tcPr>
            <w:tcW w:w="1836" w:type="dxa"/>
          </w:tcPr>
          <w:p w:rsidR="00B01CF2" w:rsidRDefault="00FC06DD" w:rsidP="000540AB">
            <w:r>
              <w:t>19</w:t>
            </w:r>
          </w:p>
        </w:tc>
        <w:tc>
          <w:tcPr>
            <w:tcW w:w="1030" w:type="dxa"/>
          </w:tcPr>
          <w:p w:rsidR="00B01CF2" w:rsidRDefault="00B01CF2" w:rsidP="000540AB"/>
        </w:tc>
        <w:tc>
          <w:tcPr>
            <w:tcW w:w="1690" w:type="dxa"/>
          </w:tcPr>
          <w:p w:rsidR="00B01CF2" w:rsidRDefault="00FC06DD" w:rsidP="000540AB">
            <w:r w:rsidRPr="00FC06DD">
              <w:t>DAD D</w:t>
            </w:r>
          </w:p>
        </w:tc>
        <w:tc>
          <w:tcPr>
            <w:tcW w:w="4032" w:type="dxa"/>
          </w:tcPr>
          <w:p w:rsidR="00B01CF2" w:rsidRDefault="00244836" w:rsidP="000540AB">
            <w:r w:rsidRPr="00244836">
              <w:t>Add DE and HE</w:t>
            </w:r>
          </w:p>
        </w:tc>
      </w:tr>
      <w:tr w:rsidR="00B01CF2" w:rsidTr="00213CEF">
        <w:tc>
          <w:tcPr>
            <w:tcW w:w="1123" w:type="dxa"/>
          </w:tcPr>
          <w:p w:rsidR="00B01CF2" w:rsidRDefault="00B01CF2" w:rsidP="000540AB">
            <w:r>
              <w:t>420</w:t>
            </w:r>
            <w:r w:rsidR="00DB3625">
              <w:t>8</w:t>
            </w:r>
          </w:p>
        </w:tc>
        <w:tc>
          <w:tcPr>
            <w:tcW w:w="1836" w:type="dxa"/>
          </w:tcPr>
          <w:p w:rsidR="00B01CF2" w:rsidRDefault="003967F7" w:rsidP="000540AB">
            <w:r w:rsidRPr="003967F7">
              <w:t>22 54 41</w:t>
            </w:r>
          </w:p>
        </w:tc>
        <w:tc>
          <w:tcPr>
            <w:tcW w:w="1030" w:type="dxa"/>
          </w:tcPr>
          <w:p w:rsidR="00B01CF2" w:rsidRDefault="00B01CF2" w:rsidP="000540AB"/>
        </w:tc>
        <w:tc>
          <w:tcPr>
            <w:tcW w:w="1690" w:type="dxa"/>
          </w:tcPr>
          <w:p w:rsidR="00B01CF2" w:rsidRDefault="008657EF" w:rsidP="000540AB">
            <w:r w:rsidRPr="008657EF">
              <w:t>SHLD 4154H</w:t>
            </w:r>
          </w:p>
        </w:tc>
        <w:tc>
          <w:tcPr>
            <w:tcW w:w="4032" w:type="dxa"/>
          </w:tcPr>
          <w:p w:rsidR="00B01CF2" w:rsidRDefault="006A57EC" w:rsidP="00015B27">
            <w:r w:rsidRPr="006A57EC">
              <w:t xml:space="preserve">Store 16-bit result in memory locations </w:t>
            </w:r>
            <w:r w:rsidR="00015B27">
              <w:t>4154H</w:t>
            </w:r>
            <w:r w:rsidRPr="006A57EC">
              <w:t xml:space="preserve"> and </w:t>
            </w:r>
            <w:r w:rsidR="00015B27">
              <w:t>4155</w:t>
            </w:r>
            <w:r w:rsidRPr="006A57EC">
              <w:t>H.</w:t>
            </w:r>
          </w:p>
        </w:tc>
      </w:tr>
      <w:tr w:rsidR="00287A46" w:rsidTr="00213CEF">
        <w:tc>
          <w:tcPr>
            <w:tcW w:w="1123" w:type="dxa"/>
          </w:tcPr>
          <w:p w:rsidR="00287A46" w:rsidRDefault="00287A46" w:rsidP="000540AB">
            <w:r w:rsidRPr="00287A46">
              <w:t>420B</w:t>
            </w:r>
          </w:p>
        </w:tc>
        <w:tc>
          <w:tcPr>
            <w:tcW w:w="1836" w:type="dxa"/>
          </w:tcPr>
          <w:p w:rsidR="00287A46" w:rsidRPr="003967F7" w:rsidRDefault="00287A46" w:rsidP="000540AB">
            <w:r w:rsidRPr="00287A46">
              <w:t>76</w:t>
            </w:r>
          </w:p>
        </w:tc>
        <w:tc>
          <w:tcPr>
            <w:tcW w:w="1030" w:type="dxa"/>
          </w:tcPr>
          <w:p w:rsidR="00287A46" w:rsidRDefault="00287A46" w:rsidP="000540AB"/>
        </w:tc>
        <w:tc>
          <w:tcPr>
            <w:tcW w:w="1690" w:type="dxa"/>
          </w:tcPr>
          <w:p w:rsidR="00287A46" w:rsidRPr="008657EF" w:rsidRDefault="00287A46" w:rsidP="000540AB">
            <w:r w:rsidRPr="00287A46">
              <w:t>HLT</w:t>
            </w:r>
          </w:p>
        </w:tc>
        <w:tc>
          <w:tcPr>
            <w:tcW w:w="4032" w:type="dxa"/>
          </w:tcPr>
          <w:p w:rsidR="00287A46" w:rsidRPr="006A57EC" w:rsidRDefault="00244C31" w:rsidP="00015B27">
            <w:r>
              <w:t>Stop Execution.</w:t>
            </w:r>
          </w:p>
        </w:tc>
      </w:tr>
    </w:tbl>
    <w:p w:rsidR="00B01CF2" w:rsidRDefault="00B01CF2" w:rsidP="00B01CF2">
      <w:pPr>
        <w:pStyle w:val="Heading1"/>
      </w:pPr>
      <w:r>
        <w:t>Description:</w:t>
      </w:r>
    </w:p>
    <w:p w:rsidR="00B01CF2" w:rsidRDefault="00B01CF2" w:rsidP="00B01CF2">
      <w:pPr>
        <w:pStyle w:val="ListParagraph"/>
        <w:numPr>
          <w:ilvl w:val="0"/>
          <w:numId w:val="5"/>
        </w:numPr>
      </w:pPr>
      <w:r>
        <w:t>The above pr</w:t>
      </w:r>
      <w:r w:rsidR="00726570">
        <w:t>ogram performs addition of two 16</w:t>
      </w:r>
      <w:r>
        <w:t xml:space="preserve"> bit numbers stored</w:t>
      </w:r>
      <w:r w:rsidR="00726570">
        <w:t xml:space="preserve"> at memory locations: 4150H (Higher Byte), 4151H (Lower Byte)</w:t>
      </w:r>
      <w:r>
        <w:t xml:space="preserve"> </w:t>
      </w:r>
      <w:r w:rsidR="00726570">
        <w:t xml:space="preserve">and </w:t>
      </w:r>
      <w:r w:rsidR="00936EEB">
        <w:t>4152</w:t>
      </w:r>
      <w:r w:rsidR="00726570">
        <w:t>H (Higher Byte)</w:t>
      </w:r>
      <w:r w:rsidR="00936EEB">
        <w:t>, 4153</w:t>
      </w:r>
      <w:r w:rsidR="00726570">
        <w:t xml:space="preserve">H (Lower Byte) </w:t>
      </w:r>
      <w:r>
        <w:t xml:space="preserve">and stores the result of addition at </w:t>
      </w:r>
      <w:r w:rsidR="0027079B">
        <w:t>4154</w:t>
      </w:r>
      <w:r w:rsidR="00936EEB">
        <w:t>H (Higher Byte)</w:t>
      </w:r>
      <w:r w:rsidR="0027079B">
        <w:t>, 4155</w:t>
      </w:r>
      <w:r w:rsidR="00936EEB">
        <w:t>H (Lower Byte)</w:t>
      </w:r>
      <w:r>
        <w:t>.</w:t>
      </w:r>
    </w:p>
    <w:p w:rsidR="00C54211" w:rsidRDefault="00C54211" w:rsidP="00C54211">
      <w:pPr>
        <w:pStyle w:val="ListParagraph"/>
        <w:numPr>
          <w:ilvl w:val="0"/>
          <w:numId w:val="5"/>
        </w:numPr>
      </w:pPr>
      <w:r>
        <w:t>As the numbers are of 16 bit size and 8085 memory width is 8 bit only, each 16 bit number will occupy two memory cells in the memory: one for Higher Byte and another one for Lower Byte.</w:t>
      </w:r>
    </w:p>
    <w:p w:rsidR="00B01CF2" w:rsidRDefault="00B01CF2" w:rsidP="00B01CF2">
      <w:pPr>
        <w:pStyle w:val="ListParagraph"/>
        <w:numPr>
          <w:ilvl w:val="0"/>
          <w:numId w:val="5"/>
        </w:numPr>
      </w:pPr>
      <w:r>
        <w:t>Load 1</w:t>
      </w:r>
      <w:r w:rsidRPr="00193422">
        <w:rPr>
          <w:vertAlign w:val="superscript"/>
        </w:rPr>
        <w:t>st</w:t>
      </w:r>
      <w:r w:rsidR="00C46902">
        <w:t xml:space="preserve"> 16</w:t>
      </w:r>
      <w:r>
        <w:t xml:space="preserve"> bit Number at memory location </w:t>
      </w:r>
      <w:r w:rsidR="00C5651B">
        <w:t>4150H (Higher Byte)</w:t>
      </w:r>
      <w:r w:rsidR="000D298E">
        <w:t xml:space="preserve"> &amp; </w:t>
      </w:r>
      <w:r w:rsidR="00C5651B">
        <w:t xml:space="preserve">4151H (Lower Byte) </w:t>
      </w:r>
      <w:r>
        <w:t>and 2</w:t>
      </w:r>
      <w:r w:rsidRPr="00193422">
        <w:rPr>
          <w:vertAlign w:val="superscript"/>
        </w:rPr>
        <w:t>nd</w:t>
      </w:r>
      <w:r>
        <w:t xml:space="preserve"> </w:t>
      </w:r>
      <w:r w:rsidR="00DE0395">
        <w:t>16</w:t>
      </w:r>
      <w:r>
        <w:t xml:space="preserve"> bit Number at memory location </w:t>
      </w:r>
      <w:r w:rsidR="003B73A7">
        <w:t>415</w:t>
      </w:r>
      <w:r w:rsidR="00EB4B78">
        <w:t>2</w:t>
      </w:r>
      <w:r w:rsidR="003B73A7">
        <w:t>H (Higher Byte)</w:t>
      </w:r>
      <w:r w:rsidR="00567D6D">
        <w:t xml:space="preserve"> &amp; </w:t>
      </w:r>
      <w:r w:rsidR="003B73A7">
        <w:t>4153H (Lower Byte)</w:t>
      </w:r>
      <w:r>
        <w:t>.</w:t>
      </w:r>
    </w:p>
    <w:p w:rsidR="00B01CF2" w:rsidRDefault="00B01CF2" w:rsidP="00B01CF2">
      <w:pPr>
        <w:pStyle w:val="ListParagraph"/>
        <w:numPr>
          <w:ilvl w:val="0"/>
          <w:numId w:val="5"/>
        </w:numPr>
      </w:pPr>
      <w:r>
        <w:t>Assemble and execute the program, Debug if Required.</w:t>
      </w:r>
    </w:p>
    <w:p w:rsidR="00B01CF2" w:rsidRDefault="00B01CF2" w:rsidP="00B01CF2">
      <w:pPr>
        <w:pStyle w:val="ListParagraph"/>
        <w:numPr>
          <w:ilvl w:val="0"/>
          <w:numId w:val="5"/>
        </w:numPr>
      </w:pPr>
      <w:r>
        <w:t xml:space="preserve">Check for Result at memory location </w:t>
      </w:r>
      <w:r w:rsidR="00813711">
        <w:t>4154H (Higher Byte), 4155H (Lower Byte)</w:t>
      </w:r>
      <w:r>
        <w:t>.</w:t>
      </w:r>
    </w:p>
    <w:p w:rsidR="00B01CF2" w:rsidRDefault="00B01CF2" w:rsidP="00B01CF2">
      <w:pPr>
        <w:pStyle w:val="Heading1"/>
      </w:pPr>
      <w:r>
        <w:t>Observations:</w:t>
      </w:r>
    </w:p>
    <w:p w:rsidR="00B01CF2" w:rsidRDefault="00B01CF2" w:rsidP="00B01CF2">
      <w:pPr>
        <w:pStyle w:val="ListParagraph"/>
        <w:numPr>
          <w:ilvl w:val="0"/>
          <w:numId w:val="6"/>
        </w:numPr>
      </w:pPr>
      <w:r>
        <w:t>Before Execution:</w:t>
      </w:r>
    </w:p>
    <w:p w:rsidR="00B01CF2" w:rsidRDefault="00B01CF2" w:rsidP="00B01CF2">
      <w:pPr>
        <w:pStyle w:val="ListParagraph"/>
        <w:numPr>
          <w:ilvl w:val="1"/>
          <w:numId w:val="6"/>
        </w:numPr>
      </w:pPr>
      <w:r>
        <w:t>4150H</w:t>
      </w:r>
      <w:r w:rsidR="00A42D2D">
        <w:t>: 87</w:t>
      </w:r>
      <w:r>
        <w:t>H</w:t>
      </w:r>
    </w:p>
    <w:p w:rsidR="00B01CF2" w:rsidRDefault="00B01CF2" w:rsidP="00B01CF2">
      <w:pPr>
        <w:pStyle w:val="ListParagraph"/>
        <w:numPr>
          <w:ilvl w:val="1"/>
          <w:numId w:val="6"/>
        </w:numPr>
      </w:pPr>
      <w:r>
        <w:t>4151H:</w:t>
      </w:r>
      <w:r w:rsidR="00184279">
        <w:t xml:space="preserve"> </w:t>
      </w:r>
      <w:r w:rsidR="00A42D2D">
        <w:t>65</w:t>
      </w:r>
      <w:r>
        <w:t>H</w:t>
      </w:r>
    </w:p>
    <w:p w:rsidR="00A42D2D" w:rsidRDefault="003D7134" w:rsidP="00A42D2D">
      <w:pPr>
        <w:pStyle w:val="ListParagraph"/>
        <w:numPr>
          <w:ilvl w:val="1"/>
          <w:numId w:val="6"/>
        </w:numPr>
      </w:pPr>
      <w:r>
        <w:t>4152</w:t>
      </w:r>
      <w:r w:rsidR="00A42D2D">
        <w:t>H</w:t>
      </w:r>
      <w:r w:rsidR="007800B6">
        <w:t>: 43</w:t>
      </w:r>
      <w:r w:rsidR="00A42D2D">
        <w:t>H</w:t>
      </w:r>
    </w:p>
    <w:p w:rsidR="00A42D2D" w:rsidRDefault="003D7134" w:rsidP="00A42D2D">
      <w:pPr>
        <w:pStyle w:val="ListParagraph"/>
        <w:numPr>
          <w:ilvl w:val="1"/>
          <w:numId w:val="6"/>
        </w:numPr>
      </w:pPr>
      <w:r>
        <w:t>4153</w:t>
      </w:r>
      <w:r w:rsidR="00A42D2D">
        <w:t xml:space="preserve">H: </w:t>
      </w:r>
      <w:r w:rsidR="007800B6">
        <w:t>21</w:t>
      </w:r>
      <w:r w:rsidR="00A42D2D">
        <w:t>H</w:t>
      </w:r>
    </w:p>
    <w:p w:rsidR="009865AD" w:rsidRDefault="003D7134" w:rsidP="009865AD">
      <w:pPr>
        <w:pStyle w:val="ListParagraph"/>
        <w:numPr>
          <w:ilvl w:val="1"/>
          <w:numId w:val="6"/>
        </w:numPr>
      </w:pPr>
      <w:r>
        <w:t>4154</w:t>
      </w:r>
      <w:r w:rsidR="009865AD">
        <w:t>H: XX (Don’t Care)</w:t>
      </w:r>
    </w:p>
    <w:p w:rsidR="00B01CF2" w:rsidRDefault="003D7134" w:rsidP="00B01CF2">
      <w:pPr>
        <w:pStyle w:val="ListParagraph"/>
        <w:numPr>
          <w:ilvl w:val="1"/>
          <w:numId w:val="6"/>
        </w:numPr>
      </w:pPr>
      <w:r>
        <w:t>4155</w:t>
      </w:r>
      <w:r w:rsidR="00B01CF2">
        <w:t>H: XX (Don’t Care)</w:t>
      </w:r>
    </w:p>
    <w:p w:rsidR="00B01CF2" w:rsidRDefault="00B01CF2" w:rsidP="00B01CF2">
      <w:pPr>
        <w:pStyle w:val="ListParagraph"/>
        <w:numPr>
          <w:ilvl w:val="0"/>
          <w:numId w:val="6"/>
        </w:numPr>
      </w:pPr>
      <w:r>
        <w:t xml:space="preserve"> After Execution:</w:t>
      </w:r>
    </w:p>
    <w:p w:rsidR="007800B6" w:rsidRDefault="007800B6" w:rsidP="007800B6">
      <w:pPr>
        <w:pStyle w:val="ListParagraph"/>
        <w:numPr>
          <w:ilvl w:val="1"/>
          <w:numId w:val="6"/>
        </w:numPr>
      </w:pPr>
      <w:r>
        <w:t>4150H: 87H</w:t>
      </w:r>
    </w:p>
    <w:p w:rsidR="007800B6" w:rsidRDefault="007800B6" w:rsidP="007800B6">
      <w:pPr>
        <w:pStyle w:val="ListParagraph"/>
        <w:numPr>
          <w:ilvl w:val="1"/>
          <w:numId w:val="6"/>
        </w:numPr>
      </w:pPr>
      <w:r>
        <w:t>4151H: 65H</w:t>
      </w:r>
    </w:p>
    <w:p w:rsidR="007800B6" w:rsidRDefault="007800B6" w:rsidP="007800B6">
      <w:pPr>
        <w:pStyle w:val="ListParagraph"/>
        <w:numPr>
          <w:ilvl w:val="1"/>
          <w:numId w:val="6"/>
        </w:numPr>
      </w:pPr>
      <w:r>
        <w:t>4152H: 43H</w:t>
      </w:r>
    </w:p>
    <w:p w:rsidR="007800B6" w:rsidRDefault="007800B6" w:rsidP="007800B6">
      <w:pPr>
        <w:pStyle w:val="ListParagraph"/>
        <w:numPr>
          <w:ilvl w:val="1"/>
          <w:numId w:val="6"/>
        </w:numPr>
      </w:pPr>
      <w:r>
        <w:t>4153H: 21H</w:t>
      </w:r>
    </w:p>
    <w:p w:rsidR="007800B6" w:rsidRDefault="007800B6" w:rsidP="007800B6">
      <w:pPr>
        <w:pStyle w:val="ListParagraph"/>
        <w:numPr>
          <w:ilvl w:val="1"/>
          <w:numId w:val="6"/>
        </w:numPr>
      </w:pPr>
      <w:r>
        <w:t xml:space="preserve">4154H: </w:t>
      </w:r>
      <w:r w:rsidR="007E1A17">
        <w:t>44H</w:t>
      </w:r>
    </w:p>
    <w:p w:rsidR="00B767B6" w:rsidRDefault="007800B6" w:rsidP="000540AB">
      <w:pPr>
        <w:pStyle w:val="ListParagraph"/>
        <w:numPr>
          <w:ilvl w:val="1"/>
          <w:numId w:val="6"/>
        </w:numPr>
      </w:pPr>
      <w:r>
        <w:t>4155</w:t>
      </w:r>
      <w:r w:rsidR="007E1A17">
        <w:t xml:space="preserve">H: 44H </w:t>
      </w:r>
    </w:p>
    <w:p w:rsidR="009616CD" w:rsidRDefault="00EE51F9" w:rsidP="00EE51F9">
      <w:pPr>
        <w:pStyle w:val="Heading1"/>
      </w:pPr>
      <w:r>
        <w:t>Conclusion:</w:t>
      </w:r>
    </w:p>
    <w:p w:rsidR="009616CD" w:rsidRDefault="009616CD">
      <w:pPr>
        <w:rPr>
          <w:rFonts w:asciiTheme="majorHAnsi" w:eastAsiaTheme="majorEastAsia" w:hAnsiTheme="majorHAnsi" w:cstheme="majorBidi"/>
          <w:color w:val="365F91" w:themeColor="accent1" w:themeShade="BF"/>
          <w:sz w:val="32"/>
          <w:szCs w:val="32"/>
        </w:rPr>
      </w:pPr>
      <w:r>
        <w:br w:type="page"/>
      </w:r>
    </w:p>
    <w:p w:rsidR="009616CD" w:rsidRDefault="00F32138" w:rsidP="009616CD">
      <w:pPr>
        <w:pStyle w:val="Title"/>
      </w:pPr>
      <w:r>
        <w:lastRenderedPageBreak/>
        <w:t>Practical-6</w:t>
      </w:r>
    </w:p>
    <w:p w:rsidR="009616CD" w:rsidRDefault="009616CD" w:rsidP="009616CD">
      <w:pPr>
        <w:pStyle w:val="Heading1"/>
        <w:tabs>
          <w:tab w:val="left" w:pos="1530"/>
        </w:tabs>
      </w:pPr>
      <w:r>
        <w:t>Aim:</w:t>
      </w:r>
      <w:r>
        <w:tab/>
      </w:r>
    </w:p>
    <w:p w:rsidR="009616CD" w:rsidRPr="008666F0" w:rsidRDefault="009616CD" w:rsidP="009616CD">
      <w:r>
        <w:t xml:space="preserve">Write a program to add </w:t>
      </w:r>
      <w:r w:rsidR="00CD5534">
        <w:t>subtract</w:t>
      </w:r>
      <w:r>
        <w:t xml:space="preserve"> 16</w:t>
      </w:r>
      <w:r w:rsidRPr="001A1EEA">
        <w:t xml:space="preserve"> bit numbers.</w:t>
      </w:r>
    </w:p>
    <w:p w:rsidR="009616CD" w:rsidRDefault="009616CD" w:rsidP="009616CD">
      <w:pPr>
        <w:pStyle w:val="Heading1"/>
      </w:pPr>
      <w:r>
        <w:t>Program:</w:t>
      </w:r>
    </w:p>
    <w:p w:rsidR="009616CD" w:rsidRPr="00B83DC6" w:rsidRDefault="009616CD" w:rsidP="009616CD"/>
    <w:tbl>
      <w:tblPr>
        <w:tblStyle w:val="TableGrid"/>
        <w:tblW w:w="9711" w:type="dxa"/>
        <w:tblLook w:val="04A0" w:firstRow="1" w:lastRow="0" w:firstColumn="1" w:lastColumn="0" w:noHBand="0" w:noVBand="1"/>
      </w:tblPr>
      <w:tblGrid>
        <w:gridCol w:w="1123"/>
        <w:gridCol w:w="1836"/>
        <w:gridCol w:w="1030"/>
        <w:gridCol w:w="1690"/>
        <w:gridCol w:w="4032"/>
      </w:tblGrid>
      <w:tr w:rsidR="009616CD" w:rsidTr="000540AB">
        <w:tc>
          <w:tcPr>
            <w:tcW w:w="1123" w:type="dxa"/>
          </w:tcPr>
          <w:p w:rsidR="009616CD" w:rsidRPr="0063146C" w:rsidRDefault="009616CD" w:rsidP="000540AB">
            <w:pPr>
              <w:rPr>
                <w:b/>
                <w:bCs/>
              </w:rPr>
            </w:pPr>
            <w:r w:rsidRPr="0063146C">
              <w:rPr>
                <w:b/>
                <w:bCs/>
              </w:rPr>
              <w:t>Address</w:t>
            </w:r>
          </w:p>
        </w:tc>
        <w:tc>
          <w:tcPr>
            <w:tcW w:w="1836" w:type="dxa"/>
          </w:tcPr>
          <w:p w:rsidR="009616CD" w:rsidRPr="0063146C" w:rsidRDefault="009616CD" w:rsidP="000540AB">
            <w:pPr>
              <w:rPr>
                <w:b/>
                <w:bCs/>
              </w:rPr>
            </w:pPr>
            <w:r w:rsidRPr="0063146C">
              <w:rPr>
                <w:b/>
                <w:bCs/>
              </w:rPr>
              <w:t>Machine Codes</w:t>
            </w:r>
          </w:p>
        </w:tc>
        <w:tc>
          <w:tcPr>
            <w:tcW w:w="1030" w:type="dxa"/>
          </w:tcPr>
          <w:p w:rsidR="009616CD" w:rsidRPr="0063146C" w:rsidRDefault="009616CD" w:rsidP="000540AB">
            <w:pPr>
              <w:rPr>
                <w:b/>
                <w:bCs/>
              </w:rPr>
            </w:pPr>
            <w:r w:rsidRPr="0063146C">
              <w:rPr>
                <w:b/>
                <w:bCs/>
              </w:rPr>
              <w:t>Labels</w:t>
            </w:r>
          </w:p>
        </w:tc>
        <w:tc>
          <w:tcPr>
            <w:tcW w:w="1690" w:type="dxa"/>
          </w:tcPr>
          <w:p w:rsidR="009616CD" w:rsidRPr="0063146C" w:rsidRDefault="009616CD" w:rsidP="000540AB">
            <w:pPr>
              <w:rPr>
                <w:b/>
                <w:bCs/>
              </w:rPr>
            </w:pPr>
            <w:r w:rsidRPr="0063146C">
              <w:rPr>
                <w:b/>
                <w:bCs/>
              </w:rPr>
              <w:t>Instructions</w:t>
            </w:r>
          </w:p>
        </w:tc>
        <w:tc>
          <w:tcPr>
            <w:tcW w:w="4032" w:type="dxa"/>
          </w:tcPr>
          <w:p w:rsidR="009616CD" w:rsidRPr="0063146C" w:rsidRDefault="009616CD" w:rsidP="000540AB">
            <w:pPr>
              <w:rPr>
                <w:b/>
                <w:bCs/>
              </w:rPr>
            </w:pPr>
            <w:r w:rsidRPr="0063146C">
              <w:rPr>
                <w:b/>
                <w:bCs/>
              </w:rPr>
              <w:t>Comments</w:t>
            </w:r>
          </w:p>
        </w:tc>
      </w:tr>
      <w:tr w:rsidR="009616CD" w:rsidTr="000540AB">
        <w:tc>
          <w:tcPr>
            <w:tcW w:w="1123" w:type="dxa"/>
          </w:tcPr>
          <w:p w:rsidR="009616CD" w:rsidRDefault="009616CD" w:rsidP="000540AB">
            <w:r>
              <w:t>4200</w:t>
            </w:r>
          </w:p>
        </w:tc>
        <w:tc>
          <w:tcPr>
            <w:tcW w:w="1836" w:type="dxa"/>
          </w:tcPr>
          <w:p w:rsidR="009616CD" w:rsidRDefault="00F32138" w:rsidP="000540AB">
            <w:r w:rsidRPr="00F32138">
              <w:t>21 65 87</w:t>
            </w:r>
          </w:p>
        </w:tc>
        <w:tc>
          <w:tcPr>
            <w:tcW w:w="1030" w:type="dxa"/>
          </w:tcPr>
          <w:p w:rsidR="009616CD" w:rsidRDefault="009616CD" w:rsidP="000540AB"/>
        </w:tc>
        <w:tc>
          <w:tcPr>
            <w:tcW w:w="1690" w:type="dxa"/>
          </w:tcPr>
          <w:p w:rsidR="009616CD" w:rsidRDefault="00A674F2" w:rsidP="000540AB">
            <w:r w:rsidRPr="00A674F2">
              <w:t>LXI H,8765H</w:t>
            </w:r>
          </w:p>
        </w:tc>
        <w:tc>
          <w:tcPr>
            <w:tcW w:w="4032" w:type="dxa"/>
          </w:tcPr>
          <w:p w:rsidR="009616CD" w:rsidRDefault="00875761" w:rsidP="000540AB">
            <w:r>
              <w:t>L</w:t>
            </w:r>
            <w:r w:rsidR="00A674F2" w:rsidRPr="00A674F2">
              <w:t>oad HL with 9876H data</w:t>
            </w:r>
          </w:p>
        </w:tc>
      </w:tr>
      <w:tr w:rsidR="009616CD" w:rsidTr="000540AB">
        <w:tc>
          <w:tcPr>
            <w:tcW w:w="1123" w:type="dxa"/>
          </w:tcPr>
          <w:p w:rsidR="009616CD" w:rsidRDefault="009616CD" w:rsidP="000540AB">
            <w:r w:rsidRPr="00F069BF">
              <w:t>4203</w:t>
            </w:r>
          </w:p>
        </w:tc>
        <w:tc>
          <w:tcPr>
            <w:tcW w:w="1836" w:type="dxa"/>
          </w:tcPr>
          <w:p w:rsidR="009616CD" w:rsidRDefault="006C3CC0" w:rsidP="000540AB">
            <w:r w:rsidRPr="006C3CC0">
              <w:t>01 21 43</w:t>
            </w:r>
          </w:p>
        </w:tc>
        <w:tc>
          <w:tcPr>
            <w:tcW w:w="1030" w:type="dxa"/>
          </w:tcPr>
          <w:p w:rsidR="009616CD" w:rsidRDefault="009616CD" w:rsidP="000540AB"/>
        </w:tc>
        <w:tc>
          <w:tcPr>
            <w:tcW w:w="1690" w:type="dxa"/>
          </w:tcPr>
          <w:p w:rsidR="009616CD" w:rsidRDefault="00113826" w:rsidP="000540AB">
            <w:r w:rsidRPr="00113826">
              <w:t>LXI B,4321H</w:t>
            </w:r>
          </w:p>
        </w:tc>
        <w:tc>
          <w:tcPr>
            <w:tcW w:w="4032" w:type="dxa"/>
          </w:tcPr>
          <w:p w:rsidR="009616CD" w:rsidRDefault="00875761" w:rsidP="000540AB">
            <w:r>
              <w:t>L</w:t>
            </w:r>
            <w:r w:rsidR="00227BD6" w:rsidRPr="00227BD6">
              <w:t>oad BC with 4321H data</w:t>
            </w:r>
          </w:p>
        </w:tc>
      </w:tr>
      <w:tr w:rsidR="009616CD" w:rsidTr="000540AB">
        <w:tc>
          <w:tcPr>
            <w:tcW w:w="1123" w:type="dxa"/>
          </w:tcPr>
          <w:p w:rsidR="009616CD" w:rsidRDefault="009616CD" w:rsidP="000540AB">
            <w:r>
              <w:t>420</w:t>
            </w:r>
            <w:r w:rsidR="00773B0D">
              <w:t>6</w:t>
            </w:r>
          </w:p>
        </w:tc>
        <w:tc>
          <w:tcPr>
            <w:tcW w:w="1836" w:type="dxa"/>
          </w:tcPr>
          <w:p w:rsidR="009616CD" w:rsidRDefault="00773B0D" w:rsidP="000540AB">
            <w:r w:rsidRPr="00773B0D">
              <w:t>7D</w:t>
            </w:r>
          </w:p>
        </w:tc>
        <w:tc>
          <w:tcPr>
            <w:tcW w:w="1030" w:type="dxa"/>
          </w:tcPr>
          <w:p w:rsidR="009616CD" w:rsidRDefault="009616CD" w:rsidP="000540AB"/>
        </w:tc>
        <w:tc>
          <w:tcPr>
            <w:tcW w:w="1690" w:type="dxa"/>
          </w:tcPr>
          <w:p w:rsidR="009616CD" w:rsidRDefault="0089464F" w:rsidP="000540AB">
            <w:r w:rsidRPr="0089464F">
              <w:t>MOV A,L</w:t>
            </w:r>
          </w:p>
        </w:tc>
        <w:tc>
          <w:tcPr>
            <w:tcW w:w="4032" w:type="dxa"/>
          </w:tcPr>
          <w:p w:rsidR="009616CD" w:rsidRDefault="00875761" w:rsidP="000540AB">
            <w:r>
              <w:t>M</w:t>
            </w:r>
            <w:r w:rsidR="009340D6" w:rsidRPr="009340D6">
              <w:t>ove the content of L reg. into Accumulator</w:t>
            </w:r>
          </w:p>
        </w:tc>
      </w:tr>
      <w:tr w:rsidR="009616CD" w:rsidTr="000540AB">
        <w:tc>
          <w:tcPr>
            <w:tcW w:w="1123" w:type="dxa"/>
          </w:tcPr>
          <w:p w:rsidR="009616CD" w:rsidRDefault="009616CD" w:rsidP="000540AB">
            <w:r>
              <w:t>4207</w:t>
            </w:r>
          </w:p>
        </w:tc>
        <w:tc>
          <w:tcPr>
            <w:tcW w:w="1836" w:type="dxa"/>
          </w:tcPr>
          <w:p w:rsidR="009616CD" w:rsidRDefault="001F1ACF" w:rsidP="000540AB">
            <w:r w:rsidRPr="001F1ACF">
              <w:t>91</w:t>
            </w:r>
          </w:p>
        </w:tc>
        <w:tc>
          <w:tcPr>
            <w:tcW w:w="1030" w:type="dxa"/>
          </w:tcPr>
          <w:p w:rsidR="009616CD" w:rsidRDefault="009616CD" w:rsidP="000540AB"/>
        </w:tc>
        <w:tc>
          <w:tcPr>
            <w:tcW w:w="1690" w:type="dxa"/>
          </w:tcPr>
          <w:p w:rsidR="009616CD" w:rsidRDefault="001F1ACF" w:rsidP="000540AB">
            <w:r w:rsidRPr="001F1ACF">
              <w:t>SUB C</w:t>
            </w:r>
          </w:p>
        </w:tc>
        <w:tc>
          <w:tcPr>
            <w:tcW w:w="4032" w:type="dxa"/>
          </w:tcPr>
          <w:p w:rsidR="009616CD" w:rsidRDefault="00761960" w:rsidP="000540AB">
            <w:r>
              <w:t>S</w:t>
            </w:r>
            <w:r w:rsidRPr="00761960">
              <w:t>ub</w:t>
            </w:r>
            <w:r>
              <w:t>tract the content of L reg. from</w:t>
            </w:r>
            <w:r w:rsidRPr="00761960">
              <w:t xml:space="preserve"> Accumulator</w:t>
            </w:r>
          </w:p>
        </w:tc>
      </w:tr>
      <w:tr w:rsidR="009616CD" w:rsidTr="000540AB">
        <w:tc>
          <w:tcPr>
            <w:tcW w:w="1123" w:type="dxa"/>
          </w:tcPr>
          <w:p w:rsidR="009616CD" w:rsidRDefault="009616CD" w:rsidP="000540AB">
            <w:r>
              <w:t>4208</w:t>
            </w:r>
          </w:p>
        </w:tc>
        <w:tc>
          <w:tcPr>
            <w:tcW w:w="1836" w:type="dxa"/>
          </w:tcPr>
          <w:p w:rsidR="009616CD" w:rsidRDefault="000557B7" w:rsidP="000540AB">
            <w:r w:rsidRPr="000557B7">
              <w:t>32 50 41</w:t>
            </w:r>
          </w:p>
        </w:tc>
        <w:tc>
          <w:tcPr>
            <w:tcW w:w="1030" w:type="dxa"/>
          </w:tcPr>
          <w:p w:rsidR="009616CD" w:rsidRDefault="009616CD" w:rsidP="000540AB"/>
        </w:tc>
        <w:tc>
          <w:tcPr>
            <w:tcW w:w="1690" w:type="dxa"/>
          </w:tcPr>
          <w:p w:rsidR="009616CD" w:rsidRDefault="00401C81" w:rsidP="000540AB">
            <w:r w:rsidRPr="00401C81">
              <w:t>STA 4150H</w:t>
            </w:r>
          </w:p>
        </w:tc>
        <w:tc>
          <w:tcPr>
            <w:tcW w:w="4032" w:type="dxa"/>
          </w:tcPr>
          <w:p w:rsidR="009616CD" w:rsidRDefault="00401C81" w:rsidP="000540AB">
            <w:r w:rsidRPr="00401C81">
              <w:t xml:space="preserve">Store the </w:t>
            </w:r>
            <w:r w:rsidR="009E4211">
              <w:t>Result LSB into 4150H</w:t>
            </w:r>
          </w:p>
        </w:tc>
      </w:tr>
      <w:tr w:rsidR="003E5340" w:rsidTr="000540AB">
        <w:tc>
          <w:tcPr>
            <w:tcW w:w="1123" w:type="dxa"/>
          </w:tcPr>
          <w:p w:rsidR="003E5340" w:rsidRDefault="00DD1BD4" w:rsidP="000540AB">
            <w:r>
              <w:t>420B</w:t>
            </w:r>
          </w:p>
        </w:tc>
        <w:tc>
          <w:tcPr>
            <w:tcW w:w="1836" w:type="dxa"/>
          </w:tcPr>
          <w:p w:rsidR="003E5340" w:rsidRPr="000557B7" w:rsidRDefault="00FB69F4" w:rsidP="000540AB">
            <w:r>
              <w:t>7C</w:t>
            </w:r>
          </w:p>
        </w:tc>
        <w:tc>
          <w:tcPr>
            <w:tcW w:w="1030" w:type="dxa"/>
          </w:tcPr>
          <w:p w:rsidR="003E5340" w:rsidRDefault="003E5340" w:rsidP="000540AB"/>
        </w:tc>
        <w:tc>
          <w:tcPr>
            <w:tcW w:w="1690" w:type="dxa"/>
          </w:tcPr>
          <w:p w:rsidR="003E5340" w:rsidRPr="00401C81" w:rsidRDefault="002D399E" w:rsidP="000540AB">
            <w:r w:rsidRPr="002D399E">
              <w:t>MOV A,H</w:t>
            </w:r>
          </w:p>
        </w:tc>
        <w:tc>
          <w:tcPr>
            <w:tcW w:w="4032" w:type="dxa"/>
          </w:tcPr>
          <w:p w:rsidR="003E5340" w:rsidRPr="00401C81" w:rsidRDefault="00610E4B" w:rsidP="000540AB">
            <w:r>
              <w:t>M</w:t>
            </w:r>
            <w:r w:rsidRPr="00610E4B">
              <w:t>ove the content of H reg. into Accumulator</w:t>
            </w:r>
          </w:p>
        </w:tc>
      </w:tr>
      <w:tr w:rsidR="003E5340" w:rsidTr="000540AB">
        <w:tc>
          <w:tcPr>
            <w:tcW w:w="1123" w:type="dxa"/>
          </w:tcPr>
          <w:p w:rsidR="003E5340" w:rsidRDefault="00DD1BD4" w:rsidP="000540AB">
            <w:r>
              <w:t>420C</w:t>
            </w:r>
          </w:p>
        </w:tc>
        <w:tc>
          <w:tcPr>
            <w:tcW w:w="1836" w:type="dxa"/>
          </w:tcPr>
          <w:p w:rsidR="003E5340" w:rsidRPr="000557B7" w:rsidRDefault="00FB69F4" w:rsidP="000540AB">
            <w:r>
              <w:t>90</w:t>
            </w:r>
          </w:p>
        </w:tc>
        <w:tc>
          <w:tcPr>
            <w:tcW w:w="1030" w:type="dxa"/>
          </w:tcPr>
          <w:p w:rsidR="003E5340" w:rsidRDefault="003E5340" w:rsidP="000540AB"/>
        </w:tc>
        <w:tc>
          <w:tcPr>
            <w:tcW w:w="1690" w:type="dxa"/>
          </w:tcPr>
          <w:p w:rsidR="003E5340" w:rsidRPr="00401C81" w:rsidRDefault="002D399E" w:rsidP="000540AB">
            <w:r>
              <w:t>SUB B</w:t>
            </w:r>
          </w:p>
        </w:tc>
        <w:tc>
          <w:tcPr>
            <w:tcW w:w="4032" w:type="dxa"/>
          </w:tcPr>
          <w:p w:rsidR="003E5340" w:rsidRPr="00401C81" w:rsidRDefault="0060129A" w:rsidP="000540AB">
            <w:r>
              <w:t>S</w:t>
            </w:r>
            <w:r w:rsidRPr="00761960">
              <w:t>ub</w:t>
            </w:r>
            <w:r>
              <w:t>tract the content of H reg. from</w:t>
            </w:r>
            <w:r w:rsidRPr="00761960">
              <w:t xml:space="preserve"> Accumulator</w:t>
            </w:r>
          </w:p>
        </w:tc>
      </w:tr>
      <w:tr w:rsidR="003E5340" w:rsidTr="000540AB">
        <w:tc>
          <w:tcPr>
            <w:tcW w:w="1123" w:type="dxa"/>
          </w:tcPr>
          <w:p w:rsidR="003E5340" w:rsidRDefault="00DD1BD4" w:rsidP="000540AB">
            <w:r>
              <w:t>420D</w:t>
            </w:r>
          </w:p>
        </w:tc>
        <w:tc>
          <w:tcPr>
            <w:tcW w:w="1836" w:type="dxa"/>
          </w:tcPr>
          <w:p w:rsidR="003E5340" w:rsidRPr="000557B7" w:rsidRDefault="00FB69F4" w:rsidP="000540AB">
            <w:r w:rsidRPr="00FB69F4">
              <w:t>32 51 41</w:t>
            </w:r>
          </w:p>
        </w:tc>
        <w:tc>
          <w:tcPr>
            <w:tcW w:w="1030" w:type="dxa"/>
          </w:tcPr>
          <w:p w:rsidR="003E5340" w:rsidRDefault="003E5340" w:rsidP="000540AB"/>
        </w:tc>
        <w:tc>
          <w:tcPr>
            <w:tcW w:w="1690" w:type="dxa"/>
          </w:tcPr>
          <w:p w:rsidR="003E5340" w:rsidRPr="00401C81" w:rsidRDefault="00CC7932" w:rsidP="000540AB">
            <w:r w:rsidRPr="00CC7932">
              <w:t>STA 4151H</w:t>
            </w:r>
          </w:p>
        </w:tc>
        <w:tc>
          <w:tcPr>
            <w:tcW w:w="4032" w:type="dxa"/>
          </w:tcPr>
          <w:p w:rsidR="003E5340" w:rsidRPr="00401C81" w:rsidRDefault="005D2933" w:rsidP="000540AB">
            <w:r w:rsidRPr="00401C81">
              <w:t xml:space="preserve">Store the </w:t>
            </w:r>
            <w:r>
              <w:t>Result LSB into 4151H</w:t>
            </w:r>
          </w:p>
        </w:tc>
      </w:tr>
      <w:tr w:rsidR="009616CD" w:rsidTr="000540AB">
        <w:tc>
          <w:tcPr>
            <w:tcW w:w="1123" w:type="dxa"/>
          </w:tcPr>
          <w:p w:rsidR="009616CD" w:rsidRDefault="00DD1BD4" w:rsidP="000540AB">
            <w:r>
              <w:t>4210</w:t>
            </w:r>
          </w:p>
        </w:tc>
        <w:tc>
          <w:tcPr>
            <w:tcW w:w="1836" w:type="dxa"/>
          </w:tcPr>
          <w:p w:rsidR="009616CD" w:rsidRPr="003967F7" w:rsidRDefault="009616CD" w:rsidP="000540AB">
            <w:r w:rsidRPr="00287A46">
              <w:t>76</w:t>
            </w:r>
          </w:p>
        </w:tc>
        <w:tc>
          <w:tcPr>
            <w:tcW w:w="1030" w:type="dxa"/>
          </w:tcPr>
          <w:p w:rsidR="009616CD" w:rsidRDefault="009616CD" w:rsidP="000540AB"/>
        </w:tc>
        <w:tc>
          <w:tcPr>
            <w:tcW w:w="1690" w:type="dxa"/>
          </w:tcPr>
          <w:p w:rsidR="009616CD" w:rsidRPr="008657EF" w:rsidRDefault="009616CD" w:rsidP="000540AB">
            <w:r w:rsidRPr="00287A46">
              <w:t>HLT</w:t>
            </w:r>
          </w:p>
        </w:tc>
        <w:tc>
          <w:tcPr>
            <w:tcW w:w="4032" w:type="dxa"/>
          </w:tcPr>
          <w:p w:rsidR="009616CD" w:rsidRPr="006A57EC" w:rsidRDefault="009616CD" w:rsidP="000540AB">
            <w:r>
              <w:t>Stop Execution.</w:t>
            </w:r>
          </w:p>
        </w:tc>
      </w:tr>
    </w:tbl>
    <w:p w:rsidR="009616CD" w:rsidRDefault="009616CD" w:rsidP="009616CD">
      <w:pPr>
        <w:pStyle w:val="Heading1"/>
      </w:pPr>
      <w:r>
        <w:t>Description:</w:t>
      </w:r>
    </w:p>
    <w:p w:rsidR="002B4A58" w:rsidRDefault="009616CD" w:rsidP="000540AB">
      <w:pPr>
        <w:pStyle w:val="ListParagraph"/>
        <w:numPr>
          <w:ilvl w:val="0"/>
          <w:numId w:val="5"/>
        </w:numPr>
      </w:pPr>
      <w:r>
        <w:t xml:space="preserve">The above program performs </w:t>
      </w:r>
      <w:r w:rsidR="002B4A58">
        <w:t>subtraction</w:t>
      </w:r>
      <w:r>
        <w:t xml:space="preserve"> of two 16 bit </w:t>
      </w:r>
      <w:r w:rsidR="006B28F8">
        <w:t>numbers:</w:t>
      </w:r>
      <w:r w:rsidR="00134EFF">
        <w:t xml:space="preserve"> </w:t>
      </w:r>
      <w:r w:rsidR="000A667B">
        <w:t>8765H &amp; 4321H.</w:t>
      </w:r>
    </w:p>
    <w:p w:rsidR="007A5928" w:rsidRDefault="007A5928" w:rsidP="000540AB">
      <w:pPr>
        <w:pStyle w:val="ListParagraph"/>
        <w:numPr>
          <w:ilvl w:val="0"/>
          <w:numId w:val="5"/>
        </w:numPr>
      </w:pPr>
      <w:r>
        <w:t>The numbers are provided directly in instruction as immediate operands.</w:t>
      </w:r>
    </w:p>
    <w:p w:rsidR="00D35124" w:rsidRDefault="00D35124" w:rsidP="000540AB">
      <w:pPr>
        <w:pStyle w:val="ListParagraph"/>
        <w:numPr>
          <w:ilvl w:val="0"/>
          <w:numId w:val="5"/>
        </w:numPr>
      </w:pPr>
      <w:r>
        <w:t>We perform subtraction of one byte at a time and store the result in memory.</w:t>
      </w:r>
    </w:p>
    <w:p w:rsidR="009616CD" w:rsidRDefault="009616CD" w:rsidP="000540AB">
      <w:pPr>
        <w:pStyle w:val="ListParagraph"/>
        <w:numPr>
          <w:ilvl w:val="0"/>
          <w:numId w:val="5"/>
        </w:numPr>
      </w:pPr>
      <w:r>
        <w:t>As the numbers are of 16 bit size and 8085 memory width is 8 bit only, each 16 bit number will occupy two memory cells in the memory: one for Higher Byte and another one for Lower Byte.</w:t>
      </w:r>
    </w:p>
    <w:p w:rsidR="009616CD" w:rsidRDefault="009616CD" w:rsidP="009616CD">
      <w:pPr>
        <w:pStyle w:val="ListParagraph"/>
        <w:numPr>
          <w:ilvl w:val="0"/>
          <w:numId w:val="5"/>
        </w:numPr>
      </w:pPr>
      <w:r>
        <w:t>Assemble and execute the program, Debug if Required.</w:t>
      </w:r>
    </w:p>
    <w:p w:rsidR="009616CD" w:rsidRDefault="009616CD" w:rsidP="009616CD">
      <w:pPr>
        <w:pStyle w:val="ListParagraph"/>
        <w:numPr>
          <w:ilvl w:val="0"/>
          <w:numId w:val="5"/>
        </w:numPr>
      </w:pPr>
      <w:r>
        <w:t xml:space="preserve">Check for Result at memory location </w:t>
      </w:r>
      <w:r w:rsidR="00876ED1">
        <w:t>4151</w:t>
      </w:r>
      <w:r>
        <w:t>H (Higher Byte), 415</w:t>
      </w:r>
      <w:r w:rsidR="00876ED1">
        <w:t>0</w:t>
      </w:r>
      <w:r>
        <w:t>H (Lower Byte).</w:t>
      </w:r>
    </w:p>
    <w:p w:rsidR="009616CD" w:rsidRDefault="009616CD" w:rsidP="009616CD">
      <w:pPr>
        <w:pStyle w:val="Heading1"/>
      </w:pPr>
      <w:r>
        <w:t>Observations:</w:t>
      </w:r>
    </w:p>
    <w:p w:rsidR="009616CD" w:rsidRDefault="009616CD" w:rsidP="009616CD">
      <w:pPr>
        <w:pStyle w:val="ListParagraph"/>
        <w:numPr>
          <w:ilvl w:val="0"/>
          <w:numId w:val="6"/>
        </w:numPr>
      </w:pPr>
      <w:r>
        <w:t>Before Execution:</w:t>
      </w:r>
    </w:p>
    <w:p w:rsidR="009616CD" w:rsidRDefault="00F82C28" w:rsidP="009616CD">
      <w:pPr>
        <w:pStyle w:val="ListParagraph"/>
        <w:numPr>
          <w:ilvl w:val="1"/>
          <w:numId w:val="6"/>
        </w:numPr>
      </w:pPr>
      <w:r>
        <w:t>4150</w:t>
      </w:r>
      <w:r w:rsidR="009616CD">
        <w:t>H: XX (Don’t Care)</w:t>
      </w:r>
    </w:p>
    <w:p w:rsidR="009616CD" w:rsidRDefault="00F82C28" w:rsidP="009616CD">
      <w:pPr>
        <w:pStyle w:val="ListParagraph"/>
        <w:numPr>
          <w:ilvl w:val="1"/>
          <w:numId w:val="6"/>
        </w:numPr>
      </w:pPr>
      <w:r>
        <w:t>4151</w:t>
      </w:r>
      <w:r w:rsidR="009616CD">
        <w:t>H: XX (Don’t Care)</w:t>
      </w:r>
    </w:p>
    <w:p w:rsidR="009616CD" w:rsidRDefault="009616CD" w:rsidP="009616CD">
      <w:pPr>
        <w:pStyle w:val="ListParagraph"/>
        <w:numPr>
          <w:ilvl w:val="0"/>
          <w:numId w:val="6"/>
        </w:numPr>
      </w:pPr>
      <w:r>
        <w:t xml:space="preserve"> After Execution:</w:t>
      </w:r>
    </w:p>
    <w:p w:rsidR="009616CD" w:rsidRDefault="009616CD" w:rsidP="009616CD">
      <w:pPr>
        <w:pStyle w:val="ListParagraph"/>
        <w:numPr>
          <w:ilvl w:val="1"/>
          <w:numId w:val="6"/>
        </w:numPr>
      </w:pPr>
      <w:r>
        <w:t xml:space="preserve">4150H: </w:t>
      </w:r>
      <w:r w:rsidR="00F82C28">
        <w:t>44H</w:t>
      </w:r>
    </w:p>
    <w:p w:rsidR="009616CD" w:rsidRDefault="00F82C28" w:rsidP="009616CD">
      <w:pPr>
        <w:pStyle w:val="ListParagraph"/>
        <w:numPr>
          <w:ilvl w:val="1"/>
          <w:numId w:val="6"/>
        </w:numPr>
      </w:pPr>
      <w:r>
        <w:t>4151H: 44</w:t>
      </w:r>
      <w:r w:rsidR="009616CD">
        <w:t>H</w:t>
      </w:r>
    </w:p>
    <w:p w:rsidR="009616CD" w:rsidRDefault="009616CD" w:rsidP="009616CD">
      <w:pPr>
        <w:pStyle w:val="Heading1"/>
      </w:pPr>
      <w:r>
        <w:t>Conclusion:</w:t>
      </w:r>
    </w:p>
    <w:p w:rsidR="007555CA" w:rsidRDefault="009616CD" w:rsidP="007555CA">
      <w:pPr>
        <w:pStyle w:val="Title"/>
      </w:pPr>
      <w:r>
        <w:br w:type="page"/>
      </w:r>
      <w:r w:rsidR="00BA25B6">
        <w:lastRenderedPageBreak/>
        <w:t>Practical-7</w:t>
      </w:r>
    </w:p>
    <w:p w:rsidR="007555CA" w:rsidRDefault="007555CA" w:rsidP="007555CA">
      <w:pPr>
        <w:pStyle w:val="Heading1"/>
        <w:tabs>
          <w:tab w:val="left" w:pos="1530"/>
        </w:tabs>
      </w:pPr>
      <w:r>
        <w:t>Aim:</w:t>
      </w:r>
      <w:r>
        <w:tab/>
      </w:r>
    </w:p>
    <w:p w:rsidR="007555CA" w:rsidRPr="008666F0" w:rsidRDefault="00633B6D" w:rsidP="007555CA">
      <w:r w:rsidRPr="001A1EEA">
        <w:t>Write a program to multiply two 8-bit numbers.</w:t>
      </w:r>
    </w:p>
    <w:p w:rsidR="007555CA" w:rsidRDefault="007555CA" w:rsidP="007555CA">
      <w:pPr>
        <w:pStyle w:val="Heading1"/>
      </w:pPr>
      <w:r>
        <w:t>Program:</w:t>
      </w:r>
    </w:p>
    <w:p w:rsidR="007555CA" w:rsidRPr="00B83DC6" w:rsidRDefault="007555CA" w:rsidP="007555CA"/>
    <w:tbl>
      <w:tblPr>
        <w:tblStyle w:val="TableGrid"/>
        <w:tblW w:w="9711" w:type="dxa"/>
        <w:tblLook w:val="04A0" w:firstRow="1" w:lastRow="0" w:firstColumn="1" w:lastColumn="0" w:noHBand="0" w:noVBand="1"/>
      </w:tblPr>
      <w:tblGrid>
        <w:gridCol w:w="1123"/>
        <w:gridCol w:w="1836"/>
        <w:gridCol w:w="1030"/>
        <w:gridCol w:w="1690"/>
        <w:gridCol w:w="4032"/>
      </w:tblGrid>
      <w:tr w:rsidR="007555CA" w:rsidTr="000540AB">
        <w:tc>
          <w:tcPr>
            <w:tcW w:w="1123" w:type="dxa"/>
          </w:tcPr>
          <w:p w:rsidR="007555CA" w:rsidRPr="0063146C" w:rsidRDefault="007555CA" w:rsidP="000540AB">
            <w:pPr>
              <w:rPr>
                <w:b/>
                <w:bCs/>
              </w:rPr>
            </w:pPr>
            <w:r w:rsidRPr="0063146C">
              <w:rPr>
                <w:b/>
                <w:bCs/>
              </w:rPr>
              <w:t>Address</w:t>
            </w:r>
          </w:p>
        </w:tc>
        <w:tc>
          <w:tcPr>
            <w:tcW w:w="1836" w:type="dxa"/>
          </w:tcPr>
          <w:p w:rsidR="007555CA" w:rsidRPr="0063146C" w:rsidRDefault="007555CA" w:rsidP="000540AB">
            <w:pPr>
              <w:rPr>
                <w:b/>
                <w:bCs/>
              </w:rPr>
            </w:pPr>
            <w:r w:rsidRPr="0063146C">
              <w:rPr>
                <w:b/>
                <w:bCs/>
              </w:rPr>
              <w:t>Machine Codes</w:t>
            </w:r>
          </w:p>
        </w:tc>
        <w:tc>
          <w:tcPr>
            <w:tcW w:w="1030" w:type="dxa"/>
          </w:tcPr>
          <w:p w:rsidR="007555CA" w:rsidRPr="0063146C" w:rsidRDefault="007555CA" w:rsidP="000540AB">
            <w:pPr>
              <w:rPr>
                <w:b/>
                <w:bCs/>
              </w:rPr>
            </w:pPr>
            <w:r w:rsidRPr="0063146C">
              <w:rPr>
                <w:b/>
                <w:bCs/>
              </w:rPr>
              <w:t>Labels</w:t>
            </w:r>
          </w:p>
        </w:tc>
        <w:tc>
          <w:tcPr>
            <w:tcW w:w="1690" w:type="dxa"/>
          </w:tcPr>
          <w:p w:rsidR="007555CA" w:rsidRPr="0063146C" w:rsidRDefault="007555CA" w:rsidP="000540AB">
            <w:pPr>
              <w:rPr>
                <w:b/>
                <w:bCs/>
              </w:rPr>
            </w:pPr>
            <w:r w:rsidRPr="0063146C">
              <w:rPr>
                <w:b/>
                <w:bCs/>
              </w:rPr>
              <w:t>Instructions</w:t>
            </w:r>
          </w:p>
        </w:tc>
        <w:tc>
          <w:tcPr>
            <w:tcW w:w="4032" w:type="dxa"/>
          </w:tcPr>
          <w:p w:rsidR="007555CA" w:rsidRPr="0063146C" w:rsidRDefault="007555CA" w:rsidP="000540AB">
            <w:pPr>
              <w:rPr>
                <w:b/>
                <w:bCs/>
              </w:rPr>
            </w:pPr>
            <w:r w:rsidRPr="0063146C">
              <w:rPr>
                <w:b/>
                <w:bCs/>
              </w:rPr>
              <w:t>Comments</w:t>
            </w:r>
          </w:p>
        </w:tc>
      </w:tr>
      <w:tr w:rsidR="007555CA" w:rsidTr="000540AB">
        <w:tc>
          <w:tcPr>
            <w:tcW w:w="1123" w:type="dxa"/>
          </w:tcPr>
          <w:p w:rsidR="007555CA" w:rsidRDefault="007555CA" w:rsidP="000540AB">
            <w:r>
              <w:t>4200</w:t>
            </w:r>
          </w:p>
        </w:tc>
        <w:tc>
          <w:tcPr>
            <w:tcW w:w="1836" w:type="dxa"/>
          </w:tcPr>
          <w:p w:rsidR="007555CA" w:rsidRDefault="00B03351" w:rsidP="000540AB">
            <w:r w:rsidRPr="00B03351">
              <w:t>16 00</w:t>
            </w:r>
          </w:p>
        </w:tc>
        <w:tc>
          <w:tcPr>
            <w:tcW w:w="1030" w:type="dxa"/>
          </w:tcPr>
          <w:p w:rsidR="007555CA" w:rsidRDefault="007555CA" w:rsidP="000540AB"/>
        </w:tc>
        <w:tc>
          <w:tcPr>
            <w:tcW w:w="1690" w:type="dxa"/>
          </w:tcPr>
          <w:p w:rsidR="007555CA" w:rsidRDefault="00410211" w:rsidP="000540AB">
            <w:r w:rsidRPr="00410211">
              <w:t>MVI D,00</w:t>
            </w:r>
            <w:r>
              <w:t>H</w:t>
            </w:r>
          </w:p>
        </w:tc>
        <w:tc>
          <w:tcPr>
            <w:tcW w:w="4032" w:type="dxa"/>
          </w:tcPr>
          <w:p w:rsidR="007555CA" w:rsidRDefault="00EA3BA2" w:rsidP="000540AB">
            <w:r w:rsidRPr="00EA3BA2">
              <w:t>Initialize D register to 00</w:t>
            </w:r>
          </w:p>
        </w:tc>
      </w:tr>
      <w:tr w:rsidR="007555CA" w:rsidTr="000540AB">
        <w:tc>
          <w:tcPr>
            <w:tcW w:w="1123" w:type="dxa"/>
          </w:tcPr>
          <w:p w:rsidR="007555CA" w:rsidRDefault="007555CA" w:rsidP="000540AB">
            <w:r w:rsidRPr="00F069BF">
              <w:t>420</w:t>
            </w:r>
            <w:r w:rsidR="00A86721">
              <w:t>2</w:t>
            </w:r>
          </w:p>
        </w:tc>
        <w:tc>
          <w:tcPr>
            <w:tcW w:w="1836" w:type="dxa"/>
          </w:tcPr>
          <w:p w:rsidR="007555CA" w:rsidRDefault="00B03351" w:rsidP="000540AB">
            <w:r w:rsidRPr="00B03351">
              <w:t>3E 00</w:t>
            </w:r>
          </w:p>
        </w:tc>
        <w:tc>
          <w:tcPr>
            <w:tcW w:w="1030" w:type="dxa"/>
          </w:tcPr>
          <w:p w:rsidR="007555CA" w:rsidRDefault="007555CA" w:rsidP="000540AB"/>
        </w:tc>
        <w:tc>
          <w:tcPr>
            <w:tcW w:w="1690" w:type="dxa"/>
          </w:tcPr>
          <w:p w:rsidR="007555CA" w:rsidRDefault="00410211" w:rsidP="000540AB">
            <w:r w:rsidRPr="00410211">
              <w:t>MVI A,00</w:t>
            </w:r>
            <w:r>
              <w:t>H</w:t>
            </w:r>
          </w:p>
        </w:tc>
        <w:tc>
          <w:tcPr>
            <w:tcW w:w="4032" w:type="dxa"/>
          </w:tcPr>
          <w:p w:rsidR="007555CA" w:rsidRDefault="00EA3BA2" w:rsidP="000540AB">
            <w:r w:rsidRPr="00EA3BA2">
              <w:t>Initialize A register to 00</w:t>
            </w:r>
          </w:p>
        </w:tc>
      </w:tr>
      <w:tr w:rsidR="007555CA" w:rsidTr="000540AB">
        <w:tc>
          <w:tcPr>
            <w:tcW w:w="1123" w:type="dxa"/>
          </w:tcPr>
          <w:p w:rsidR="007555CA" w:rsidRDefault="007555CA" w:rsidP="000540AB">
            <w:r>
              <w:t>4204</w:t>
            </w:r>
          </w:p>
        </w:tc>
        <w:tc>
          <w:tcPr>
            <w:tcW w:w="1836" w:type="dxa"/>
          </w:tcPr>
          <w:p w:rsidR="007555CA" w:rsidRDefault="00B03351" w:rsidP="000540AB">
            <w:r w:rsidRPr="00B03351">
              <w:t>21 50 41</w:t>
            </w:r>
          </w:p>
        </w:tc>
        <w:tc>
          <w:tcPr>
            <w:tcW w:w="1030" w:type="dxa"/>
          </w:tcPr>
          <w:p w:rsidR="007555CA" w:rsidRDefault="007555CA" w:rsidP="000540AB"/>
        </w:tc>
        <w:tc>
          <w:tcPr>
            <w:tcW w:w="1690" w:type="dxa"/>
          </w:tcPr>
          <w:p w:rsidR="007555CA" w:rsidRDefault="00410211" w:rsidP="000540AB">
            <w:r w:rsidRPr="00410211">
              <w:t>LXI H,4150H</w:t>
            </w:r>
          </w:p>
        </w:tc>
        <w:tc>
          <w:tcPr>
            <w:tcW w:w="4032" w:type="dxa"/>
          </w:tcPr>
          <w:p w:rsidR="007555CA" w:rsidRDefault="007555CA" w:rsidP="00EA3BA2">
            <w:r w:rsidRPr="008434E1">
              <w:t xml:space="preserve">Get </w:t>
            </w:r>
            <w:r w:rsidR="00EA3BA2">
              <w:t>Address of the 1</w:t>
            </w:r>
            <w:r w:rsidR="00EA3BA2" w:rsidRPr="00EA3BA2">
              <w:rPr>
                <w:vertAlign w:val="superscript"/>
              </w:rPr>
              <w:t>st</w:t>
            </w:r>
            <w:r w:rsidR="00EA3BA2">
              <w:t xml:space="preserve"> 16 bit number in HL Register pair</w:t>
            </w:r>
          </w:p>
        </w:tc>
      </w:tr>
      <w:tr w:rsidR="007555CA" w:rsidTr="000540AB">
        <w:tc>
          <w:tcPr>
            <w:tcW w:w="1123" w:type="dxa"/>
          </w:tcPr>
          <w:p w:rsidR="007555CA" w:rsidRDefault="007555CA" w:rsidP="000540AB">
            <w:r>
              <w:t>4207</w:t>
            </w:r>
          </w:p>
        </w:tc>
        <w:tc>
          <w:tcPr>
            <w:tcW w:w="1836" w:type="dxa"/>
          </w:tcPr>
          <w:p w:rsidR="007555CA" w:rsidRDefault="00B03351" w:rsidP="000540AB">
            <w:r w:rsidRPr="00B03351">
              <w:t>46</w:t>
            </w:r>
          </w:p>
        </w:tc>
        <w:tc>
          <w:tcPr>
            <w:tcW w:w="1030" w:type="dxa"/>
          </w:tcPr>
          <w:p w:rsidR="007555CA" w:rsidRDefault="007555CA" w:rsidP="000540AB"/>
        </w:tc>
        <w:tc>
          <w:tcPr>
            <w:tcW w:w="1690" w:type="dxa"/>
          </w:tcPr>
          <w:p w:rsidR="007555CA" w:rsidRDefault="009A50D5" w:rsidP="000540AB">
            <w:r w:rsidRPr="009A50D5">
              <w:t>MOV B,M</w:t>
            </w:r>
          </w:p>
        </w:tc>
        <w:tc>
          <w:tcPr>
            <w:tcW w:w="4032" w:type="dxa"/>
          </w:tcPr>
          <w:p w:rsidR="007555CA" w:rsidRDefault="007F7D69" w:rsidP="000540AB">
            <w:r w:rsidRPr="007F7D69">
              <w:t>Get the second number in B register</w:t>
            </w:r>
          </w:p>
        </w:tc>
      </w:tr>
      <w:tr w:rsidR="007555CA" w:rsidTr="000540AB">
        <w:tc>
          <w:tcPr>
            <w:tcW w:w="1123" w:type="dxa"/>
          </w:tcPr>
          <w:p w:rsidR="007555CA" w:rsidRDefault="007555CA" w:rsidP="000540AB">
            <w:r>
              <w:t>4208</w:t>
            </w:r>
          </w:p>
        </w:tc>
        <w:tc>
          <w:tcPr>
            <w:tcW w:w="1836" w:type="dxa"/>
          </w:tcPr>
          <w:p w:rsidR="007555CA" w:rsidRDefault="001673C6" w:rsidP="000540AB">
            <w:r w:rsidRPr="001673C6">
              <w:t>23</w:t>
            </w:r>
          </w:p>
        </w:tc>
        <w:tc>
          <w:tcPr>
            <w:tcW w:w="1030" w:type="dxa"/>
          </w:tcPr>
          <w:p w:rsidR="007555CA" w:rsidRDefault="007555CA" w:rsidP="000540AB"/>
        </w:tc>
        <w:tc>
          <w:tcPr>
            <w:tcW w:w="1690" w:type="dxa"/>
          </w:tcPr>
          <w:p w:rsidR="007555CA" w:rsidRDefault="00112202" w:rsidP="000540AB">
            <w:r w:rsidRPr="00112202">
              <w:t>INX H</w:t>
            </w:r>
          </w:p>
        </w:tc>
        <w:tc>
          <w:tcPr>
            <w:tcW w:w="4032" w:type="dxa"/>
          </w:tcPr>
          <w:p w:rsidR="007555CA" w:rsidRDefault="003E3E4E" w:rsidP="000540AB">
            <w:r>
              <w:t>Point to the next memory location</w:t>
            </w:r>
          </w:p>
        </w:tc>
      </w:tr>
      <w:tr w:rsidR="00A86721" w:rsidTr="000540AB">
        <w:tc>
          <w:tcPr>
            <w:tcW w:w="1123" w:type="dxa"/>
          </w:tcPr>
          <w:p w:rsidR="00E147B6" w:rsidRDefault="00E147B6" w:rsidP="000540AB">
            <w:r>
              <w:t>4209</w:t>
            </w:r>
          </w:p>
        </w:tc>
        <w:tc>
          <w:tcPr>
            <w:tcW w:w="1836" w:type="dxa"/>
          </w:tcPr>
          <w:p w:rsidR="00A86721" w:rsidRPr="003967F7" w:rsidRDefault="001673C6" w:rsidP="000540AB">
            <w:r w:rsidRPr="001673C6">
              <w:t>4E</w:t>
            </w:r>
          </w:p>
        </w:tc>
        <w:tc>
          <w:tcPr>
            <w:tcW w:w="1030" w:type="dxa"/>
          </w:tcPr>
          <w:p w:rsidR="00A86721" w:rsidRDefault="00A86721" w:rsidP="000540AB"/>
        </w:tc>
        <w:tc>
          <w:tcPr>
            <w:tcW w:w="1690" w:type="dxa"/>
          </w:tcPr>
          <w:p w:rsidR="00A86721" w:rsidRPr="008657EF" w:rsidRDefault="00112202" w:rsidP="000540AB">
            <w:r w:rsidRPr="00112202">
              <w:t>MOV C,M</w:t>
            </w:r>
          </w:p>
        </w:tc>
        <w:tc>
          <w:tcPr>
            <w:tcW w:w="4032" w:type="dxa"/>
          </w:tcPr>
          <w:p w:rsidR="00A86721" w:rsidRPr="006A57EC" w:rsidRDefault="007F7D69" w:rsidP="000540AB">
            <w:r w:rsidRPr="007F7D69">
              <w:t>Get the second number in C register</w:t>
            </w:r>
          </w:p>
        </w:tc>
      </w:tr>
      <w:tr w:rsidR="00A86721" w:rsidTr="000540AB">
        <w:tc>
          <w:tcPr>
            <w:tcW w:w="1123" w:type="dxa"/>
          </w:tcPr>
          <w:p w:rsidR="00A86721" w:rsidRDefault="00E147B6" w:rsidP="000540AB">
            <w:r>
              <w:t>420A</w:t>
            </w:r>
          </w:p>
        </w:tc>
        <w:tc>
          <w:tcPr>
            <w:tcW w:w="1836" w:type="dxa"/>
          </w:tcPr>
          <w:p w:rsidR="00A86721" w:rsidRPr="003967F7" w:rsidRDefault="001673C6" w:rsidP="000540AB">
            <w:r w:rsidRPr="001673C6">
              <w:t>80</w:t>
            </w:r>
          </w:p>
        </w:tc>
        <w:tc>
          <w:tcPr>
            <w:tcW w:w="1030" w:type="dxa"/>
          </w:tcPr>
          <w:p w:rsidR="00A86721" w:rsidRDefault="00112202" w:rsidP="000540AB">
            <w:r w:rsidRPr="00112202">
              <w:t>LOOP:</w:t>
            </w:r>
          </w:p>
        </w:tc>
        <w:tc>
          <w:tcPr>
            <w:tcW w:w="1690" w:type="dxa"/>
          </w:tcPr>
          <w:p w:rsidR="00A86721" w:rsidRPr="008657EF" w:rsidRDefault="00112202" w:rsidP="000540AB">
            <w:r w:rsidRPr="00112202">
              <w:t>ADD B</w:t>
            </w:r>
          </w:p>
        </w:tc>
        <w:tc>
          <w:tcPr>
            <w:tcW w:w="4032" w:type="dxa"/>
          </w:tcPr>
          <w:p w:rsidR="00A86721" w:rsidRPr="006A57EC" w:rsidRDefault="00215AC6" w:rsidP="000540AB">
            <w:r w:rsidRPr="00215AC6">
              <w:t>Add content of A to reg. B</w:t>
            </w:r>
          </w:p>
        </w:tc>
      </w:tr>
      <w:tr w:rsidR="00A86721" w:rsidTr="000540AB">
        <w:tc>
          <w:tcPr>
            <w:tcW w:w="1123" w:type="dxa"/>
          </w:tcPr>
          <w:p w:rsidR="00A86721" w:rsidRDefault="00E147B6" w:rsidP="000540AB">
            <w:r>
              <w:t>420B</w:t>
            </w:r>
          </w:p>
        </w:tc>
        <w:tc>
          <w:tcPr>
            <w:tcW w:w="1836" w:type="dxa"/>
          </w:tcPr>
          <w:p w:rsidR="00A86721" w:rsidRPr="003967F7" w:rsidRDefault="001673C6" w:rsidP="000540AB">
            <w:r w:rsidRPr="001673C6">
              <w:t>D2 0F 042</w:t>
            </w:r>
          </w:p>
        </w:tc>
        <w:tc>
          <w:tcPr>
            <w:tcW w:w="1030" w:type="dxa"/>
          </w:tcPr>
          <w:p w:rsidR="00A86721" w:rsidRDefault="00A86721" w:rsidP="000540AB"/>
        </w:tc>
        <w:tc>
          <w:tcPr>
            <w:tcW w:w="1690" w:type="dxa"/>
          </w:tcPr>
          <w:p w:rsidR="00A86721" w:rsidRPr="008657EF" w:rsidRDefault="00112202" w:rsidP="000540AB">
            <w:r w:rsidRPr="00112202">
              <w:t>JNC NEXT</w:t>
            </w:r>
          </w:p>
        </w:tc>
        <w:tc>
          <w:tcPr>
            <w:tcW w:w="4032" w:type="dxa"/>
          </w:tcPr>
          <w:p w:rsidR="00A86721" w:rsidRPr="006A57EC" w:rsidRDefault="00215AC6" w:rsidP="000540AB">
            <w:r w:rsidRPr="00215AC6">
              <w:t>Jump on no carry to NEXT</w:t>
            </w:r>
          </w:p>
        </w:tc>
      </w:tr>
      <w:tr w:rsidR="00A86721" w:rsidTr="000540AB">
        <w:tc>
          <w:tcPr>
            <w:tcW w:w="1123" w:type="dxa"/>
          </w:tcPr>
          <w:p w:rsidR="00A86721" w:rsidRDefault="00E147B6" w:rsidP="000540AB">
            <w:r>
              <w:t>420E</w:t>
            </w:r>
          </w:p>
        </w:tc>
        <w:tc>
          <w:tcPr>
            <w:tcW w:w="1836" w:type="dxa"/>
          </w:tcPr>
          <w:p w:rsidR="00A86721" w:rsidRPr="003967F7" w:rsidRDefault="001C1FDD" w:rsidP="000540AB">
            <w:r w:rsidRPr="001C1FDD">
              <w:t>0C</w:t>
            </w:r>
          </w:p>
        </w:tc>
        <w:tc>
          <w:tcPr>
            <w:tcW w:w="1030" w:type="dxa"/>
          </w:tcPr>
          <w:p w:rsidR="00A86721" w:rsidRDefault="00A86721" w:rsidP="000540AB"/>
        </w:tc>
        <w:tc>
          <w:tcPr>
            <w:tcW w:w="1690" w:type="dxa"/>
          </w:tcPr>
          <w:p w:rsidR="00A86721" w:rsidRPr="008657EF" w:rsidRDefault="00801553" w:rsidP="000540AB">
            <w:r w:rsidRPr="00801553">
              <w:t>INR C</w:t>
            </w:r>
          </w:p>
        </w:tc>
        <w:tc>
          <w:tcPr>
            <w:tcW w:w="4032" w:type="dxa"/>
          </w:tcPr>
          <w:p w:rsidR="00A86721" w:rsidRPr="006A57EC" w:rsidRDefault="00215AC6" w:rsidP="000540AB">
            <w:r w:rsidRPr="00215AC6">
              <w:t>Increment the content of reg. C</w:t>
            </w:r>
          </w:p>
        </w:tc>
      </w:tr>
      <w:tr w:rsidR="00A86721" w:rsidTr="000540AB">
        <w:tc>
          <w:tcPr>
            <w:tcW w:w="1123" w:type="dxa"/>
          </w:tcPr>
          <w:p w:rsidR="00A86721" w:rsidRDefault="00E147B6" w:rsidP="000540AB">
            <w:r>
              <w:t>420F</w:t>
            </w:r>
          </w:p>
        </w:tc>
        <w:tc>
          <w:tcPr>
            <w:tcW w:w="1836" w:type="dxa"/>
          </w:tcPr>
          <w:p w:rsidR="00A86721" w:rsidRPr="003967F7" w:rsidRDefault="001C1FDD" w:rsidP="000540AB">
            <w:r w:rsidRPr="001C1FDD">
              <w:t>0</w:t>
            </w:r>
            <w:r>
              <w:t>D</w:t>
            </w:r>
          </w:p>
        </w:tc>
        <w:tc>
          <w:tcPr>
            <w:tcW w:w="1030" w:type="dxa"/>
          </w:tcPr>
          <w:p w:rsidR="00A86721" w:rsidRDefault="00801553" w:rsidP="000540AB">
            <w:r w:rsidRPr="00801553">
              <w:t>NEXT:</w:t>
            </w:r>
          </w:p>
        </w:tc>
        <w:tc>
          <w:tcPr>
            <w:tcW w:w="1690" w:type="dxa"/>
          </w:tcPr>
          <w:p w:rsidR="00A86721" w:rsidRPr="008657EF" w:rsidRDefault="00801553" w:rsidP="000540AB">
            <w:r w:rsidRPr="00801553">
              <w:t>DCR C</w:t>
            </w:r>
          </w:p>
        </w:tc>
        <w:tc>
          <w:tcPr>
            <w:tcW w:w="4032" w:type="dxa"/>
          </w:tcPr>
          <w:p w:rsidR="00A86721" w:rsidRPr="006A57EC" w:rsidRDefault="00215AC6" w:rsidP="000540AB">
            <w:r w:rsidRPr="00215AC6">
              <w:t>decrement the content of reg. C</w:t>
            </w:r>
          </w:p>
        </w:tc>
      </w:tr>
      <w:tr w:rsidR="00A86721" w:rsidTr="000540AB">
        <w:tc>
          <w:tcPr>
            <w:tcW w:w="1123" w:type="dxa"/>
          </w:tcPr>
          <w:p w:rsidR="00A86721" w:rsidRDefault="00E147B6" w:rsidP="000540AB">
            <w:r>
              <w:t>4210</w:t>
            </w:r>
          </w:p>
        </w:tc>
        <w:tc>
          <w:tcPr>
            <w:tcW w:w="1836" w:type="dxa"/>
          </w:tcPr>
          <w:p w:rsidR="00A86721" w:rsidRPr="003967F7" w:rsidRDefault="001C1FDD" w:rsidP="000540AB">
            <w:r w:rsidRPr="001C1FDD">
              <w:t>C2 0A 042</w:t>
            </w:r>
          </w:p>
        </w:tc>
        <w:tc>
          <w:tcPr>
            <w:tcW w:w="1030" w:type="dxa"/>
          </w:tcPr>
          <w:p w:rsidR="00A86721" w:rsidRDefault="00A86721" w:rsidP="000540AB"/>
        </w:tc>
        <w:tc>
          <w:tcPr>
            <w:tcW w:w="1690" w:type="dxa"/>
          </w:tcPr>
          <w:p w:rsidR="00A86721" w:rsidRPr="008657EF" w:rsidRDefault="000A7B4B" w:rsidP="000540AB">
            <w:r w:rsidRPr="000A7B4B">
              <w:t>JNZ LOOP</w:t>
            </w:r>
          </w:p>
        </w:tc>
        <w:tc>
          <w:tcPr>
            <w:tcW w:w="4032" w:type="dxa"/>
          </w:tcPr>
          <w:p w:rsidR="00A86721" w:rsidRPr="006A57EC" w:rsidRDefault="00215AC6" w:rsidP="00215AC6">
            <w:r w:rsidRPr="00215AC6">
              <w:t xml:space="preserve">Jump on no zero to </w:t>
            </w:r>
            <w:r>
              <w:t>label LOOP</w:t>
            </w:r>
          </w:p>
        </w:tc>
      </w:tr>
      <w:tr w:rsidR="00A86721" w:rsidTr="000540AB">
        <w:tc>
          <w:tcPr>
            <w:tcW w:w="1123" w:type="dxa"/>
          </w:tcPr>
          <w:p w:rsidR="00A86721" w:rsidRDefault="00E147B6" w:rsidP="000540AB">
            <w:r>
              <w:t>4213</w:t>
            </w:r>
          </w:p>
        </w:tc>
        <w:tc>
          <w:tcPr>
            <w:tcW w:w="1836" w:type="dxa"/>
          </w:tcPr>
          <w:p w:rsidR="00A86721" w:rsidRPr="003967F7" w:rsidRDefault="001C1FDD" w:rsidP="000540AB">
            <w:r w:rsidRPr="001C1FDD">
              <w:t>32 52 41</w:t>
            </w:r>
          </w:p>
        </w:tc>
        <w:tc>
          <w:tcPr>
            <w:tcW w:w="1030" w:type="dxa"/>
          </w:tcPr>
          <w:p w:rsidR="00A86721" w:rsidRDefault="00A86721" w:rsidP="000540AB"/>
        </w:tc>
        <w:tc>
          <w:tcPr>
            <w:tcW w:w="1690" w:type="dxa"/>
          </w:tcPr>
          <w:p w:rsidR="00A86721" w:rsidRPr="008657EF" w:rsidRDefault="00980833" w:rsidP="000540AB">
            <w:r w:rsidRPr="00980833">
              <w:t>STA 4152H</w:t>
            </w:r>
          </w:p>
        </w:tc>
        <w:tc>
          <w:tcPr>
            <w:tcW w:w="4032" w:type="dxa"/>
          </w:tcPr>
          <w:p w:rsidR="00A86721" w:rsidRPr="006A57EC" w:rsidRDefault="00CF15CD" w:rsidP="000540AB">
            <w:r w:rsidRPr="00CF15CD">
              <w:t xml:space="preserve">Store the </w:t>
            </w:r>
            <w:r w:rsidR="00EE50A1">
              <w:t xml:space="preserve">LSB of </w:t>
            </w:r>
            <w:r w:rsidRPr="00CF15CD">
              <w:t>result in memory</w:t>
            </w:r>
          </w:p>
        </w:tc>
      </w:tr>
      <w:tr w:rsidR="00E147B6" w:rsidTr="000540AB">
        <w:tc>
          <w:tcPr>
            <w:tcW w:w="1123" w:type="dxa"/>
          </w:tcPr>
          <w:p w:rsidR="00E147B6" w:rsidRDefault="00E147B6" w:rsidP="000540AB">
            <w:r>
              <w:t>4216</w:t>
            </w:r>
          </w:p>
        </w:tc>
        <w:tc>
          <w:tcPr>
            <w:tcW w:w="1836" w:type="dxa"/>
          </w:tcPr>
          <w:p w:rsidR="00E147B6" w:rsidRPr="003967F7" w:rsidRDefault="001C1FDD" w:rsidP="000540AB">
            <w:r w:rsidRPr="001C1FDD">
              <w:t>7A</w:t>
            </w:r>
          </w:p>
        </w:tc>
        <w:tc>
          <w:tcPr>
            <w:tcW w:w="1030" w:type="dxa"/>
          </w:tcPr>
          <w:p w:rsidR="00E147B6" w:rsidRDefault="00E147B6" w:rsidP="000540AB"/>
        </w:tc>
        <w:tc>
          <w:tcPr>
            <w:tcW w:w="1690" w:type="dxa"/>
          </w:tcPr>
          <w:p w:rsidR="00E147B6" w:rsidRPr="008657EF" w:rsidRDefault="00980833" w:rsidP="000540AB">
            <w:r w:rsidRPr="00980833">
              <w:t>MOV A,D</w:t>
            </w:r>
          </w:p>
        </w:tc>
        <w:tc>
          <w:tcPr>
            <w:tcW w:w="4032" w:type="dxa"/>
          </w:tcPr>
          <w:p w:rsidR="00E147B6" w:rsidRPr="006A57EC" w:rsidRDefault="000071CD" w:rsidP="000540AB">
            <w:r>
              <w:t>Get the MSB of result in Accumulator</w:t>
            </w:r>
          </w:p>
        </w:tc>
      </w:tr>
      <w:tr w:rsidR="00E147B6" w:rsidTr="000540AB">
        <w:tc>
          <w:tcPr>
            <w:tcW w:w="1123" w:type="dxa"/>
          </w:tcPr>
          <w:p w:rsidR="00E147B6" w:rsidRDefault="00E147B6" w:rsidP="000540AB">
            <w:r>
              <w:t>4217</w:t>
            </w:r>
          </w:p>
        </w:tc>
        <w:tc>
          <w:tcPr>
            <w:tcW w:w="1836" w:type="dxa"/>
          </w:tcPr>
          <w:p w:rsidR="00E147B6" w:rsidRPr="003967F7" w:rsidRDefault="001C1FDD" w:rsidP="000540AB">
            <w:r w:rsidRPr="001C1FDD">
              <w:t>32 53 41</w:t>
            </w:r>
          </w:p>
        </w:tc>
        <w:tc>
          <w:tcPr>
            <w:tcW w:w="1030" w:type="dxa"/>
          </w:tcPr>
          <w:p w:rsidR="00E147B6" w:rsidRDefault="00E147B6" w:rsidP="000540AB"/>
        </w:tc>
        <w:tc>
          <w:tcPr>
            <w:tcW w:w="1690" w:type="dxa"/>
          </w:tcPr>
          <w:p w:rsidR="00E147B6" w:rsidRPr="008657EF" w:rsidRDefault="00980833" w:rsidP="000540AB">
            <w:r w:rsidRPr="00980833">
              <w:t>STA 4153H</w:t>
            </w:r>
          </w:p>
        </w:tc>
        <w:tc>
          <w:tcPr>
            <w:tcW w:w="4032" w:type="dxa"/>
          </w:tcPr>
          <w:p w:rsidR="00E147B6" w:rsidRPr="006A57EC" w:rsidRDefault="00CF15CD" w:rsidP="000540AB">
            <w:r w:rsidRPr="00CF15CD">
              <w:t>Store the MSB of result in memory</w:t>
            </w:r>
          </w:p>
        </w:tc>
      </w:tr>
      <w:tr w:rsidR="007555CA" w:rsidTr="000540AB">
        <w:tc>
          <w:tcPr>
            <w:tcW w:w="1123" w:type="dxa"/>
          </w:tcPr>
          <w:p w:rsidR="007555CA" w:rsidRDefault="007555CA" w:rsidP="000540AB">
            <w:r w:rsidRPr="00287A46">
              <w:t>420B</w:t>
            </w:r>
          </w:p>
        </w:tc>
        <w:tc>
          <w:tcPr>
            <w:tcW w:w="1836" w:type="dxa"/>
          </w:tcPr>
          <w:p w:rsidR="007555CA" w:rsidRPr="003967F7" w:rsidRDefault="007555CA" w:rsidP="000540AB">
            <w:r w:rsidRPr="00287A46">
              <w:t>76</w:t>
            </w:r>
          </w:p>
        </w:tc>
        <w:tc>
          <w:tcPr>
            <w:tcW w:w="1030" w:type="dxa"/>
          </w:tcPr>
          <w:p w:rsidR="007555CA" w:rsidRDefault="007555CA" w:rsidP="000540AB"/>
        </w:tc>
        <w:tc>
          <w:tcPr>
            <w:tcW w:w="1690" w:type="dxa"/>
          </w:tcPr>
          <w:p w:rsidR="007555CA" w:rsidRPr="008657EF" w:rsidRDefault="007555CA" w:rsidP="000540AB">
            <w:r w:rsidRPr="00287A46">
              <w:t>HLT</w:t>
            </w:r>
          </w:p>
        </w:tc>
        <w:tc>
          <w:tcPr>
            <w:tcW w:w="4032" w:type="dxa"/>
          </w:tcPr>
          <w:p w:rsidR="007555CA" w:rsidRPr="006A57EC" w:rsidRDefault="007555CA" w:rsidP="000540AB">
            <w:r>
              <w:t>Stop Execution.</w:t>
            </w:r>
          </w:p>
        </w:tc>
      </w:tr>
    </w:tbl>
    <w:p w:rsidR="007555CA" w:rsidRDefault="007555CA" w:rsidP="007555CA">
      <w:pPr>
        <w:pStyle w:val="Heading1"/>
      </w:pPr>
      <w:r>
        <w:t>Description:</w:t>
      </w:r>
    </w:p>
    <w:p w:rsidR="00351844" w:rsidRDefault="00D9503C" w:rsidP="007555CA">
      <w:pPr>
        <w:pStyle w:val="ListParagraph"/>
        <w:numPr>
          <w:ilvl w:val="0"/>
          <w:numId w:val="5"/>
        </w:numPr>
      </w:pPr>
      <w:r>
        <w:t>The above program performs multiplication of Two 8 bit numbers stored at memory location 4150H and 4151H.</w:t>
      </w:r>
    </w:p>
    <w:p w:rsidR="00440B76" w:rsidRDefault="00D9503C" w:rsidP="000540AB">
      <w:pPr>
        <w:pStyle w:val="ListParagraph"/>
        <w:numPr>
          <w:ilvl w:val="0"/>
          <w:numId w:val="5"/>
        </w:numPr>
      </w:pPr>
      <w:r>
        <w:t>We use the method called as repetitive addition. In this method</w:t>
      </w:r>
      <w:r w:rsidR="0012706F">
        <w:t xml:space="preserve"> we keep on adding No. 1 (e.g. 2</w:t>
      </w:r>
      <w:r>
        <w:t>) number of time</w:t>
      </w:r>
      <w:r w:rsidR="0012706F">
        <w:t>s that is equal to No. 2 (e.g. 3</w:t>
      </w:r>
      <w:r>
        <w:t>). The result would be multiplication of two 8 bit numbers</w:t>
      </w:r>
      <w:r w:rsidR="0012706F">
        <w:t xml:space="preserve"> (3*4 = 6</w:t>
      </w:r>
      <w:r w:rsidR="00AD48DE">
        <w:t>)</w:t>
      </w:r>
      <w:r w:rsidR="00E342BE">
        <w:t>.</w:t>
      </w:r>
    </w:p>
    <w:p w:rsidR="007555CA" w:rsidRDefault="007555CA" w:rsidP="007555CA">
      <w:pPr>
        <w:pStyle w:val="ListParagraph"/>
        <w:numPr>
          <w:ilvl w:val="0"/>
          <w:numId w:val="5"/>
        </w:numPr>
      </w:pPr>
      <w:r>
        <w:t>Assemble and execute the program, Debug if Required.</w:t>
      </w:r>
    </w:p>
    <w:p w:rsidR="007555CA" w:rsidRDefault="007555CA" w:rsidP="007555CA">
      <w:pPr>
        <w:pStyle w:val="ListParagraph"/>
        <w:numPr>
          <w:ilvl w:val="0"/>
          <w:numId w:val="5"/>
        </w:numPr>
      </w:pPr>
      <w:r>
        <w:t xml:space="preserve">Check for Result at memory location </w:t>
      </w:r>
      <w:r w:rsidR="00F648C0">
        <w:t>4153</w:t>
      </w:r>
      <w:r>
        <w:t>H (Higher Byte), 415</w:t>
      </w:r>
      <w:r w:rsidR="00F648C0">
        <w:t>2</w:t>
      </w:r>
      <w:r>
        <w:t>H (Lower Byte).</w:t>
      </w:r>
    </w:p>
    <w:p w:rsidR="007555CA" w:rsidRDefault="007555CA" w:rsidP="007555CA">
      <w:pPr>
        <w:pStyle w:val="Heading1"/>
      </w:pPr>
      <w:r>
        <w:t>Observations: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5"/>
        <w:gridCol w:w="4726"/>
      </w:tblGrid>
      <w:tr w:rsidR="00B32A94" w:rsidTr="000407E2">
        <w:tc>
          <w:tcPr>
            <w:tcW w:w="4725" w:type="dxa"/>
          </w:tcPr>
          <w:p w:rsidR="00B32A94" w:rsidRDefault="00B32A94" w:rsidP="00B32A94">
            <w:pPr>
              <w:pStyle w:val="ListParagraph"/>
              <w:numPr>
                <w:ilvl w:val="0"/>
                <w:numId w:val="6"/>
              </w:numPr>
            </w:pPr>
            <w:r>
              <w:t>Before Execution:</w:t>
            </w:r>
          </w:p>
          <w:p w:rsidR="00B32A94" w:rsidRDefault="00B32A94" w:rsidP="00B32A94">
            <w:pPr>
              <w:pStyle w:val="ListParagraph"/>
              <w:numPr>
                <w:ilvl w:val="1"/>
                <w:numId w:val="6"/>
              </w:numPr>
            </w:pPr>
            <w:r>
              <w:t>4150H: 02H</w:t>
            </w:r>
          </w:p>
          <w:p w:rsidR="00B32A94" w:rsidRDefault="00B32A94" w:rsidP="00B32A94">
            <w:pPr>
              <w:pStyle w:val="ListParagraph"/>
              <w:numPr>
                <w:ilvl w:val="1"/>
                <w:numId w:val="6"/>
              </w:numPr>
            </w:pPr>
            <w:r>
              <w:t>4151H: 03H</w:t>
            </w:r>
          </w:p>
          <w:p w:rsidR="00B32A94" w:rsidRDefault="00B32A94" w:rsidP="00B32A94">
            <w:pPr>
              <w:pStyle w:val="ListParagraph"/>
              <w:numPr>
                <w:ilvl w:val="1"/>
                <w:numId w:val="6"/>
              </w:numPr>
            </w:pPr>
            <w:r>
              <w:t>4152H: XX (Don’t Care)</w:t>
            </w:r>
          </w:p>
          <w:p w:rsidR="00B32A94" w:rsidRDefault="00B32A94" w:rsidP="00B32A94">
            <w:pPr>
              <w:pStyle w:val="ListParagraph"/>
              <w:numPr>
                <w:ilvl w:val="1"/>
                <w:numId w:val="6"/>
              </w:numPr>
            </w:pPr>
            <w:r>
              <w:t>4153H: XX (Don’t Care)</w:t>
            </w:r>
          </w:p>
        </w:tc>
        <w:tc>
          <w:tcPr>
            <w:tcW w:w="4726" w:type="dxa"/>
          </w:tcPr>
          <w:p w:rsidR="00B32A94" w:rsidRDefault="00B32A94" w:rsidP="00B32A94">
            <w:pPr>
              <w:pStyle w:val="ListParagraph"/>
              <w:numPr>
                <w:ilvl w:val="0"/>
                <w:numId w:val="6"/>
              </w:numPr>
            </w:pPr>
            <w:r>
              <w:t>After Execution:</w:t>
            </w:r>
          </w:p>
          <w:p w:rsidR="00B32A94" w:rsidRDefault="00B32A94" w:rsidP="00B32A94">
            <w:pPr>
              <w:pStyle w:val="ListParagraph"/>
              <w:numPr>
                <w:ilvl w:val="1"/>
                <w:numId w:val="6"/>
              </w:numPr>
            </w:pPr>
            <w:r>
              <w:t>4150H: 02H</w:t>
            </w:r>
          </w:p>
          <w:p w:rsidR="00B32A94" w:rsidRDefault="00B32A94" w:rsidP="00B32A94">
            <w:pPr>
              <w:pStyle w:val="ListParagraph"/>
              <w:numPr>
                <w:ilvl w:val="1"/>
                <w:numId w:val="6"/>
              </w:numPr>
            </w:pPr>
            <w:r>
              <w:t>4151H: 03H</w:t>
            </w:r>
          </w:p>
          <w:p w:rsidR="00B32A94" w:rsidRDefault="00B32A94" w:rsidP="00B32A94">
            <w:pPr>
              <w:pStyle w:val="ListParagraph"/>
              <w:numPr>
                <w:ilvl w:val="1"/>
                <w:numId w:val="6"/>
              </w:numPr>
            </w:pPr>
            <w:r>
              <w:t>4152H: 06H</w:t>
            </w:r>
          </w:p>
          <w:p w:rsidR="00B32A94" w:rsidRDefault="00B32A94" w:rsidP="00B32A94">
            <w:pPr>
              <w:pStyle w:val="ListParagraph"/>
              <w:numPr>
                <w:ilvl w:val="1"/>
                <w:numId w:val="6"/>
              </w:numPr>
            </w:pPr>
            <w:r>
              <w:t>4153H: 00H</w:t>
            </w:r>
          </w:p>
        </w:tc>
      </w:tr>
    </w:tbl>
    <w:p w:rsidR="009716EE" w:rsidRDefault="007555CA" w:rsidP="007555CA">
      <w:pPr>
        <w:pStyle w:val="Heading1"/>
      </w:pPr>
      <w:r>
        <w:t>Conclusion:</w:t>
      </w:r>
    </w:p>
    <w:p w:rsidR="009716EE" w:rsidRDefault="009716EE">
      <w:pPr>
        <w:rPr>
          <w:rFonts w:asciiTheme="majorHAnsi" w:eastAsiaTheme="majorEastAsia" w:hAnsiTheme="majorHAnsi" w:cstheme="majorBidi"/>
          <w:color w:val="365F91" w:themeColor="accent1" w:themeShade="BF"/>
          <w:sz w:val="32"/>
          <w:szCs w:val="32"/>
        </w:rPr>
      </w:pPr>
      <w:r>
        <w:br w:type="page"/>
      </w:r>
    </w:p>
    <w:p w:rsidR="009716EE" w:rsidRDefault="00182B75" w:rsidP="009716EE">
      <w:pPr>
        <w:pStyle w:val="Title"/>
      </w:pPr>
      <w:r>
        <w:lastRenderedPageBreak/>
        <w:t>Practical-8</w:t>
      </w:r>
    </w:p>
    <w:p w:rsidR="009716EE" w:rsidRDefault="009716EE" w:rsidP="009716EE">
      <w:pPr>
        <w:pStyle w:val="Heading1"/>
        <w:tabs>
          <w:tab w:val="left" w:pos="1530"/>
        </w:tabs>
      </w:pPr>
      <w:r>
        <w:t>Aim:</w:t>
      </w:r>
      <w:r>
        <w:tab/>
      </w:r>
    </w:p>
    <w:p w:rsidR="009716EE" w:rsidRPr="008666F0" w:rsidRDefault="003512C0" w:rsidP="009716EE">
      <w:r w:rsidRPr="001A1EEA">
        <w:t xml:space="preserve">Write a program to </w:t>
      </w:r>
      <w:r>
        <w:t>divide</w:t>
      </w:r>
      <w:r w:rsidRPr="001A1EEA">
        <w:t xml:space="preserve"> two 8-bit numbers.</w:t>
      </w:r>
    </w:p>
    <w:p w:rsidR="009716EE" w:rsidRDefault="009716EE" w:rsidP="009716EE">
      <w:pPr>
        <w:pStyle w:val="Heading1"/>
      </w:pPr>
      <w:r>
        <w:t>Program:</w:t>
      </w:r>
    </w:p>
    <w:p w:rsidR="009716EE" w:rsidRPr="00B83DC6" w:rsidRDefault="009716EE" w:rsidP="009716EE"/>
    <w:tbl>
      <w:tblPr>
        <w:tblStyle w:val="TableGrid"/>
        <w:tblW w:w="9940" w:type="dxa"/>
        <w:tblLook w:val="04A0" w:firstRow="1" w:lastRow="0" w:firstColumn="1" w:lastColumn="0" w:noHBand="0" w:noVBand="1"/>
      </w:tblPr>
      <w:tblGrid>
        <w:gridCol w:w="1123"/>
        <w:gridCol w:w="1836"/>
        <w:gridCol w:w="1030"/>
        <w:gridCol w:w="1683"/>
        <w:gridCol w:w="4268"/>
      </w:tblGrid>
      <w:tr w:rsidR="009716EE" w:rsidTr="003D7DAA">
        <w:tc>
          <w:tcPr>
            <w:tcW w:w="1123" w:type="dxa"/>
          </w:tcPr>
          <w:p w:rsidR="009716EE" w:rsidRPr="0063146C" w:rsidRDefault="009716EE" w:rsidP="000540AB">
            <w:pPr>
              <w:rPr>
                <w:b/>
                <w:bCs/>
              </w:rPr>
            </w:pPr>
            <w:r w:rsidRPr="0063146C">
              <w:rPr>
                <w:b/>
                <w:bCs/>
              </w:rPr>
              <w:t>Address</w:t>
            </w:r>
          </w:p>
        </w:tc>
        <w:tc>
          <w:tcPr>
            <w:tcW w:w="1836" w:type="dxa"/>
          </w:tcPr>
          <w:p w:rsidR="009716EE" w:rsidRPr="0063146C" w:rsidRDefault="009716EE" w:rsidP="000540AB">
            <w:pPr>
              <w:rPr>
                <w:b/>
                <w:bCs/>
              </w:rPr>
            </w:pPr>
            <w:r w:rsidRPr="0063146C">
              <w:rPr>
                <w:b/>
                <w:bCs/>
              </w:rPr>
              <w:t>Machine Codes</w:t>
            </w:r>
          </w:p>
        </w:tc>
        <w:tc>
          <w:tcPr>
            <w:tcW w:w="1030" w:type="dxa"/>
          </w:tcPr>
          <w:p w:rsidR="009716EE" w:rsidRPr="0063146C" w:rsidRDefault="009716EE" w:rsidP="000540AB">
            <w:pPr>
              <w:rPr>
                <w:b/>
                <w:bCs/>
              </w:rPr>
            </w:pPr>
            <w:r w:rsidRPr="0063146C">
              <w:rPr>
                <w:b/>
                <w:bCs/>
              </w:rPr>
              <w:t>Labels</w:t>
            </w:r>
          </w:p>
        </w:tc>
        <w:tc>
          <w:tcPr>
            <w:tcW w:w="1683" w:type="dxa"/>
          </w:tcPr>
          <w:p w:rsidR="009716EE" w:rsidRPr="0063146C" w:rsidRDefault="009716EE" w:rsidP="000540AB">
            <w:pPr>
              <w:rPr>
                <w:b/>
                <w:bCs/>
              </w:rPr>
            </w:pPr>
            <w:r w:rsidRPr="0063146C">
              <w:rPr>
                <w:b/>
                <w:bCs/>
              </w:rPr>
              <w:t>Instructions</w:t>
            </w:r>
          </w:p>
        </w:tc>
        <w:tc>
          <w:tcPr>
            <w:tcW w:w="4268" w:type="dxa"/>
          </w:tcPr>
          <w:p w:rsidR="009716EE" w:rsidRPr="0063146C" w:rsidRDefault="009716EE" w:rsidP="000540AB">
            <w:pPr>
              <w:rPr>
                <w:b/>
                <w:bCs/>
              </w:rPr>
            </w:pPr>
            <w:r w:rsidRPr="0063146C">
              <w:rPr>
                <w:b/>
                <w:bCs/>
              </w:rPr>
              <w:t>Comments</w:t>
            </w:r>
          </w:p>
        </w:tc>
      </w:tr>
      <w:tr w:rsidR="009716EE" w:rsidTr="003D7DAA">
        <w:tc>
          <w:tcPr>
            <w:tcW w:w="1123" w:type="dxa"/>
          </w:tcPr>
          <w:p w:rsidR="009716EE" w:rsidRDefault="009716EE" w:rsidP="000540AB">
            <w:r>
              <w:t>4200</w:t>
            </w:r>
          </w:p>
        </w:tc>
        <w:tc>
          <w:tcPr>
            <w:tcW w:w="1836" w:type="dxa"/>
          </w:tcPr>
          <w:p w:rsidR="009716EE" w:rsidRDefault="00E50595" w:rsidP="000540AB">
            <w:r w:rsidRPr="00E50595">
              <w:t>21 50 41</w:t>
            </w:r>
          </w:p>
        </w:tc>
        <w:tc>
          <w:tcPr>
            <w:tcW w:w="1030" w:type="dxa"/>
          </w:tcPr>
          <w:p w:rsidR="009716EE" w:rsidRDefault="009716EE" w:rsidP="000540AB"/>
        </w:tc>
        <w:tc>
          <w:tcPr>
            <w:tcW w:w="1683" w:type="dxa"/>
          </w:tcPr>
          <w:p w:rsidR="009716EE" w:rsidRDefault="00E84A03" w:rsidP="000540AB">
            <w:r>
              <w:t>LXI H,4150H</w:t>
            </w:r>
          </w:p>
        </w:tc>
        <w:tc>
          <w:tcPr>
            <w:tcW w:w="4268" w:type="dxa"/>
          </w:tcPr>
          <w:p w:rsidR="009716EE" w:rsidRDefault="002803BA" w:rsidP="000540AB">
            <w:r w:rsidRPr="002803BA">
              <w:t>Get Address of Divisor(4150H) in HL Reg</w:t>
            </w:r>
            <w:r w:rsidR="00C057DE">
              <w:t>ister</w:t>
            </w:r>
            <w:r w:rsidRPr="002803BA">
              <w:t xml:space="preserve"> Pair</w:t>
            </w:r>
          </w:p>
        </w:tc>
      </w:tr>
      <w:tr w:rsidR="009716EE" w:rsidTr="003D7DAA">
        <w:tc>
          <w:tcPr>
            <w:tcW w:w="1123" w:type="dxa"/>
          </w:tcPr>
          <w:p w:rsidR="009716EE" w:rsidRDefault="009716EE" w:rsidP="000540AB">
            <w:r w:rsidRPr="00F069BF">
              <w:t>420</w:t>
            </w:r>
            <w:r w:rsidR="00FE3517">
              <w:t>3</w:t>
            </w:r>
          </w:p>
        </w:tc>
        <w:tc>
          <w:tcPr>
            <w:tcW w:w="1836" w:type="dxa"/>
          </w:tcPr>
          <w:p w:rsidR="009716EE" w:rsidRDefault="00E50595" w:rsidP="000540AB">
            <w:r w:rsidRPr="00E50595">
              <w:t>46</w:t>
            </w:r>
          </w:p>
        </w:tc>
        <w:tc>
          <w:tcPr>
            <w:tcW w:w="1030" w:type="dxa"/>
          </w:tcPr>
          <w:p w:rsidR="009716EE" w:rsidRDefault="009716EE" w:rsidP="000540AB"/>
        </w:tc>
        <w:tc>
          <w:tcPr>
            <w:tcW w:w="1683" w:type="dxa"/>
          </w:tcPr>
          <w:p w:rsidR="009716EE" w:rsidRDefault="00450B46" w:rsidP="000540AB">
            <w:r w:rsidRPr="00450B46">
              <w:t>MOV B,M</w:t>
            </w:r>
          </w:p>
        </w:tc>
        <w:tc>
          <w:tcPr>
            <w:tcW w:w="4268" w:type="dxa"/>
          </w:tcPr>
          <w:p w:rsidR="009716EE" w:rsidRDefault="008E34BE" w:rsidP="000540AB">
            <w:r w:rsidRPr="008E34BE">
              <w:t>Get Divisor into Reg B.</w:t>
            </w:r>
          </w:p>
        </w:tc>
      </w:tr>
      <w:tr w:rsidR="009716EE" w:rsidTr="003D7DAA">
        <w:tc>
          <w:tcPr>
            <w:tcW w:w="1123" w:type="dxa"/>
          </w:tcPr>
          <w:p w:rsidR="009716EE" w:rsidRDefault="009716EE" w:rsidP="000540AB">
            <w:r>
              <w:t>420</w:t>
            </w:r>
            <w:r w:rsidR="00FE3517">
              <w:t>4</w:t>
            </w:r>
          </w:p>
        </w:tc>
        <w:tc>
          <w:tcPr>
            <w:tcW w:w="1836" w:type="dxa"/>
          </w:tcPr>
          <w:p w:rsidR="009716EE" w:rsidRDefault="00E50595" w:rsidP="000540AB">
            <w:r w:rsidRPr="00E50595">
              <w:t>0E 00</w:t>
            </w:r>
          </w:p>
        </w:tc>
        <w:tc>
          <w:tcPr>
            <w:tcW w:w="1030" w:type="dxa"/>
          </w:tcPr>
          <w:p w:rsidR="009716EE" w:rsidRDefault="009716EE" w:rsidP="000540AB"/>
        </w:tc>
        <w:tc>
          <w:tcPr>
            <w:tcW w:w="1683" w:type="dxa"/>
          </w:tcPr>
          <w:p w:rsidR="009716EE" w:rsidRDefault="00570909" w:rsidP="000540AB">
            <w:r w:rsidRPr="00570909">
              <w:t>MVI C,00</w:t>
            </w:r>
            <w:r w:rsidR="000C24B1">
              <w:t>H</w:t>
            </w:r>
          </w:p>
        </w:tc>
        <w:tc>
          <w:tcPr>
            <w:tcW w:w="4268" w:type="dxa"/>
          </w:tcPr>
          <w:p w:rsidR="009716EE" w:rsidRDefault="00F27747" w:rsidP="000540AB">
            <w:r w:rsidRPr="00F27747">
              <w:t>Clear C reg. for quotient.</w:t>
            </w:r>
          </w:p>
        </w:tc>
      </w:tr>
      <w:tr w:rsidR="009716EE" w:rsidTr="003D7DAA">
        <w:tc>
          <w:tcPr>
            <w:tcW w:w="1123" w:type="dxa"/>
          </w:tcPr>
          <w:p w:rsidR="009716EE" w:rsidRDefault="009716EE" w:rsidP="000540AB">
            <w:r>
              <w:t>420</w:t>
            </w:r>
            <w:r w:rsidR="00FE3517">
              <w:t>6</w:t>
            </w:r>
          </w:p>
        </w:tc>
        <w:tc>
          <w:tcPr>
            <w:tcW w:w="1836" w:type="dxa"/>
          </w:tcPr>
          <w:p w:rsidR="009716EE" w:rsidRDefault="00E50595" w:rsidP="000540AB">
            <w:r w:rsidRPr="00E50595">
              <w:t>23</w:t>
            </w:r>
          </w:p>
        </w:tc>
        <w:tc>
          <w:tcPr>
            <w:tcW w:w="1030" w:type="dxa"/>
          </w:tcPr>
          <w:p w:rsidR="009716EE" w:rsidRDefault="009716EE" w:rsidP="000540AB"/>
        </w:tc>
        <w:tc>
          <w:tcPr>
            <w:tcW w:w="1683" w:type="dxa"/>
          </w:tcPr>
          <w:p w:rsidR="009716EE" w:rsidRDefault="00DD645D" w:rsidP="000540AB">
            <w:r w:rsidRPr="00DD645D">
              <w:t>INX H</w:t>
            </w:r>
          </w:p>
        </w:tc>
        <w:tc>
          <w:tcPr>
            <w:tcW w:w="4268" w:type="dxa"/>
          </w:tcPr>
          <w:p w:rsidR="009716EE" w:rsidRDefault="00F27747" w:rsidP="000540AB">
            <w:r w:rsidRPr="00F27747">
              <w:t>Point to next location (Address of Dividend - 4151H)</w:t>
            </w:r>
          </w:p>
        </w:tc>
      </w:tr>
      <w:tr w:rsidR="009716EE" w:rsidTr="003D7DAA">
        <w:tc>
          <w:tcPr>
            <w:tcW w:w="1123" w:type="dxa"/>
          </w:tcPr>
          <w:p w:rsidR="009716EE" w:rsidRDefault="009716EE" w:rsidP="000540AB">
            <w:r>
              <w:t>420</w:t>
            </w:r>
            <w:r w:rsidR="00FE3517">
              <w:t>7</w:t>
            </w:r>
          </w:p>
        </w:tc>
        <w:tc>
          <w:tcPr>
            <w:tcW w:w="1836" w:type="dxa"/>
          </w:tcPr>
          <w:p w:rsidR="009716EE" w:rsidRDefault="00E50595" w:rsidP="000540AB">
            <w:r w:rsidRPr="00E50595">
              <w:t>7E</w:t>
            </w:r>
          </w:p>
        </w:tc>
        <w:tc>
          <w:tcPr>
            <w:tcW w:w="1030" w:type="dxa"/>
          </w:tcPr>
          <w:p w:rsidR="009716EE" w:rsidRDefault="009716EE" w:rsidP="000540AB"/>
        </w:tc>
        <w:tc>
          <w:tcPr>
            <w:tcW w:w="1683" w:type="dxa"/>
          </w:tcPr>
          <w:p w:rsidR="009716EE" w:rsidRDefault="00182185" w:rsidP="000540AB">
            <w:r w:rsidRPr="00182185">
              <w:t>MOV A,M</w:t>
            </w:r>
          </w:p>
        </w:tc>
        <w:tc>
          <w:tcPr>
            <w:tcW w:w="4268" w:type="dxa"/>
          </w:tcPr>
          <w:p w:rsidR="009716EE" w:rsidRDefault="007955D1" w:rsidP="000540AB">
            <w:r w:rsidRPr="007955D1">
              <w:t>Get the Dividend into Accumulator</w:t>
            </w:r>
          </w:p>
        </w:tc>
      </w:tr>
      <w:tr w:rsidR="009716EE" w:rsidTr="003D7DAA">
        <w:tc>
          <w:tcPr>
            <w:tcW w:w="1123" w:type="dxa"/>
          </w:tcPr>
          <w:p w:rsidR="009716EE" w:rsidRDefault="00FE3517" w:rsidP="000540AB">
            <w:r>
              <w:t>4208</w:t>
            </w:r>
          </w:p>
        </w:tc>
        <w:tc>
          <w:tcPr>
            <w:tcW w:w="1836" w:type="dxa"/>
          </w:tcPr>
          <w:p w:rsidR="009716EE" w:rsidRPr="003967F7" w:rsidRDefault="00E50595" w:rsidP="000540AB">
            <w:r w:rsidRPr="00E50595">
              <w:t>B8</w:t>
            </w:r>
          </w:p>
        </w:tc>
        <w:tc>
          <w:tcPr>
            <w:tcW w:w="1030" w:type="dxa"/>
          </w:tcPr>
          <w:p w:rsidR="009716EE" w:rsidRDefault="005E37EB" w:rsidP="000540AB">
            <w:r w:rsidRPr="005E37EB">
              <w:t>NEXT:</w:t>
            </w:r>
          </w:p>
        </w:tc>
        <w:tc>
          <w:tcPr>
            <w:tcW w:w="1683" w:type="dxa"/>
          </w:tcPr>
          <w:p w:rsidR="009716EE" w:rsidRPr="008657EF" w:rsidRDefault="005E37EB" w:rsidP="000540AB">
            <w:r w:rsidRPr="005E37EB">
              <w:t>CMP B</w:t>
            </w:r>
          </w:p>
        </w:tc>
        <w:tc>
          <w:tcPr>
            <w:tcW w:w="4268" w:type="dxa"/>
          </w:tcPr>
          <w:p w:rsidR="009716EE" w:rsidRPr="006A57EC" w:rsidRDefault="00A155A9" w:rsidP="000540AB">
            <w:r>
              <w:t xml:space="preserve">Compare A Reg </w:t>
            </w:r>
            <w:r w:rsidR="00882DD9" w:rsidRPr="00882DD9">
              <w:t xml:space="preserve">with </w:t>
            </w:r>
            <w:r w:rsidRPr="00882DD9">
              <w:t>Reg</w:t>
            </w:r>
            <w:r w:rsidR="00882DD9" w:rsidRPr="00882DD9">
              <w:t xml:space="preserve"> B and update flags</w:t>
            </w:r>
          </w:p>
        </w:tc>
      </w:tr>
      <w:tr w:rsidR="009716EE" w:rsidTr="003D7DAA">
        <w:tc>
          <w:tcPr>
            <w:tcW w:w="1123" w:type="dxa"/>
          </w:tcPr>
          <w:p w:rsidR="009716EE" w:rsidRDefault="009716EE" w:rsidP="000540AB">
            <w:r>
              <w:t>420</w:t>
            </w:r>
            <w:r w:rsidR="00FE3517">
              <w:t>9</w:t>
            </w:r>
          </w:p>
        </w:tc>
        <w:tc>
          <w:tcPr>
            <w:tcW w:w="1836" w:type="dxa"/>
          </w:tcPr>
          <w:p w:rsidR="009716EE" w:rsidRPr="003967F7" w:rsidRDefault="00E50595" w:rsidP="000540AB">
            <w:r w:rsidRPr="00E50595">
              <w:t>DA 11 42</w:t>
            </w:r>
          </w:p>
        </w:tc>
        <w:tc>
          <w:tcPr>
            <w:tcW w:w="1030" w:type="dxa"/>
          </w:tcPr>
          <w:p w:rsidR="009716EE" w:rsidRDefault="009716EE" w:rsidP="000540AB"/>
        </w:tc>
        <w:tc>
          <w:tcPr>
            <w:tcW w:w="1683" w:type="dxa"/>
          </w:tcPr>
          <w:p w:rsidR="009716EE" w:rsidRPr="008657EF" w:rsidRDefault="00E04B09" w:rsidP="000540AB">
            <w:r w:rsidRPr="00E04B09">
              <w:t>JC LOOP</w:t>
            </w:r>
          </w:p>
        </w:tc>
        <w:tc>
          <w:tcPr>
            <w:tcW w:w="4268" w:type="dxa"/>
          </w:tcPr>
          <w:p w:rsidR="00E75127" w:rsidRDefault="00E75127" w:rsidP="00E75127">
            <w:r>
              <w:t>If A&lt;B it will result in carry,</w:t>
            </w:r>
          </w:p>
          <w:p w:rsidR="00E75127" w:rsidRDefault="00E75127" w:rsidP="00E75127">
            <w:r>
              <w:t>It indicates Division is complete</w:t>
            </w:r>
            <w:r w:rsidR="009702B4">
              <w:t>.</w:t>
            </w:r>
          </w:p>
          <w:p w:rsidR="009716EE" w:rsidRPr="006A57EC" w:rsidRDefault="00E75127" w:rsidP="00E75127">
            <w:r>
              <w:t>Go to label LOOP and save result</w:t>
            </w:r>
            <w:r w:rsidR="009702B4">
              <w:t>.</w:t>
            </w:r>
          </w:p>
        </w:tc>
      </w:tr>
      <w:tr w:rsidR="009716EE" w:rsidTr="003D7DAA">
        <w:tc>
          <w:tcPr>
            <w:tcW w:w="1123" w:type="dxa"/>
          </w:tcPr>
          <w:p w:rsidR="009716EE" w:rsidRDefault="009716EE" w:rsidP="000540AB">
            <w:r>
              <w:t>420</w:t>
            </w:r>
            <w:r w:rsidR="00FE3517">
              <w:t>C</w:t>
            </w:r>
          </w:p>
        </w:tc>
        <w:tc>
          <w:tcPr>
            <w:tcW w:w="1836" w:type="dxa"/>
          </w:tcPr>
          <w:p w:rsidR="009716EE" w:rsidRPr="003967F7" w:rsidRDefault="00D46B03" w:rsidP="000540AB">
            <w:r w:rsidRPr="00D46B03">
              <w:t>90</w:t>
            </w:r>
          </w:p>
        </w:tc>
        <w:tc>
          <w:tcPr>
            <w:tcW w:w="1030" w:type="dxa"/>
          </w:tcPr>
          <w:p w:rsidR="009716EE" w:rsidRDefault="009716EE" w:rsidP="000540AB"/>
        </w:tc>
        <w:tc>
          <w:tcPr>
            <w:tcW w:w="1683" w:type="dxa"/>
          </w:tcPr>
          <w:p w:rsidR="009716EE" w:rsidRPr="008657EF" w:rsidRDefault="004D70D6" w:rsidP="000540AB">
            <w:r w:rsidRPr="004D70D6">
              <w:t>SUB B</w:t>
            </w:r>
          </w:p>
        </w:tc>
        <w:tc>
          <w:tcPr>
            <w:tcW w:w="4268" w:type="dxa"/>
          </w:tcPr>
          <w:p w:rsidR="009716EE" w:rsidRPr="006A57EC" w:rsidRDefault="003D014C" w:rsidP="000540AB">
            <w:r w:rsidRPr="003D014C">
              <w:t>Perform Subtraction (Dividend</w:t>
            </w:r>
            <w:r w:rsidR="002E3CA3">
              <w:t xml:space="preserve"> in A</w:t>
            </w:r>
            <w:r w:rsidRPr="003D014C">
              <w:t xml:space="preserve"> </w:t>
            </w:r>
            <w:r w:rsidR="002E3CA3">
              <w:t>–</w:t>
            </w:r>
            <w:r w:rsidRPr="003D014C">
              <w:t xml:space="preserve"> Divisor</w:t>
            </w:r>
            <w:r w:rsidR="002E3CA3">
              <w:t xml:space="preserve"> in B</w:t>
            </w:r>
            <w:r w:rsidRPr="003D014C">
              <w:t>)</w:t>
            </w:r>
          </w:p>
        </w:tc>
      </w:tr>
      <w:tr w:rsidR="009716EE" w:rsidTr="003D7DAA">
        <w:tc>
          <w:tcPr>
            <w:tcW w:w="1123" w:type="dxa"/>
          </w:tcPr>
          <w:p w:rsidR="009716EE" w:rsidRDefault="009716EE" w:rsidP="000540AB">
            <w:r>
              <w:t>420</w:t>
            </w:r>
            <w:r w:rsidR="00FE3517">
              <w:t>D</w:t>
            </w:r>
          </w:p>
        </w:tc>
        <w:tc>
          <w:tcPr>
            <w:tcW w:w="1836" w:type="dxa"/>
          </w:tcPr>
          <w:p w:rsidR="009716EE" w:rsidRPr="003967F7" w:rsidRDefault="00D46B03" w:rsidP="000540AB">
            <w:r w:rsidRPr="00D46B03">
              <w:t>0C</w:t>
            </w:r>
          </w:p>
        </w:tc>
        <w:tc>
          <w:tcPr>
            <w:tcW w:w="1030" w:type="dxa"/>
          </w:tcPr>
          <w:p w:rsidR="009716EE" w:rsidRDefault="009716EE" w:rsidP="000540AB"/>
        </w:tc>
        <w:tc>
          <w:tcPr>
            <w:tcW w:w="1683" w:type="dxa"/>
          </w:tcPr>
          <w:p w:rsidR="009716EE" w:rsidRPr="008657EF" w:rsidRDefault="008147D1" w:rsidP="000540AB">
            <w:r w:rsidRPr="008147D1">
              <w:t>INR C</w:t>
            </w:r>
          </w:p>
        </w:tc>
        <w:tc>
          <w:tcPr>
            <w:tcW w:w="4268" w:type="dxa"/>
          </w:tcPr>
          <w:p w:rsidR="009716EE" w:rsidRPr="006A57EC" w:rsidRDefault="00F24200" w:rsidP="000540AB">
            <w:r w:rsidRPr="00F24200">
              <w:t>increment the content of reg. C used for Quotient</w:t>
            </w:r>
          </w:p>
        </w:tc>
      </w:tr>
      <w:tr w:rsidR="009716EE" w:rsidTr="003D7DAA">
        <w:tc>
          <w:tcPr>
            <w:tcW w:w="1123" w:type="dxa"/>
          </w:tcPr>
          <w:p w:rsidR="009716EE" w:rsidRDefault="009716EE" w:rsidP="000540AB">
            <w:r>
              <w:t>420</w:t>
            </w:r>
            <w:r w:rsidR="00FE3517">
              <w:t>E</w:t>
            </w:r>
          </w:p>
        </w:tc>
        <w:tc>
          <w:tcPr>
            <w:tcW w:w="1836" w:type="dxa"/>
          </w:tcPr>
          <w:p w:rsidR="009716EE" w:rsidRPr="003967F7" w:rsidRDefault="00D46B03" w:rsidP="000540AB">
            <w:r w:rsidRPr="00D46B03">
              <w:t>C3 08 042</w:t>
            </w:r>
          </w:p>
        </w:tc>
        <w:tc>
          <w:tcPr>
            <w:tcW w:w="1030" w:type="dxa"/>
          </w:tcPr>
          <w:p w:rsidR="009716EE" w:rsidRDefault="009716EE" w:rsidP="000540AB"/>
        </w:tc>
        <w:tc>
          <w:tcPr>
            <w:tcW w:w="1683" w:type="dxa"/>
          </w:tcPr>
          <w:p w:rsidR="009716EE" w:rsidRPr="008657EF" w:rsidRDefault="00DD488D" w:rsidP="000540AB">
            <w:r>
              <w:t>JMP</w:t>
            </w:r>
            <w:r w:rsidR="00D03A3E" w:rsidRPr="00D03A3E">
              <w:t xml:space="preserve"> NEXT</w:t>
            </w:r>
          </w:p>
        </w:tc>
        <w:tc>
          <w:tcPr>
            <w:tcW w:w="4268" w:type="dxa"/>
          </w:tcPr>
          <w:p w:rsidR="009716EE" w:rsidRPr="006A57EC" w:rsidRDefault="001A2AC5" w:rsidP="00A570F8">
            <w:r>
              <w:t>Perform Repetitive Subtraction</w:t>
            </w:r>
            <w:r w:rsidR="00A570F8">
              <w:t xml:space="preserve"> </w:t>
            </w:r>
            <w:r>
              <w:t>(Dividend - Divisor)</w:t>
            </w:r>
            <w:r w:rsidR="00A570F8">
              <w:t xml:space="preserve"> </w:t>
            </w:r>
            <w:r>
              <w:t>till</w:t>
            </w:r>
            <w:r w:rsidR="00A570F8">
              <w:t xml:space="preserve"> </w:t>
            </w:r>
            <w:r>
              <w:t>Dividend&lt;Divisor.</w:t>
            </w:r>
          </w:p>
        </w:tc>
      </w:tr>
      <w:tr w:rsidR="009716EE" w:rsidTr="003D7DAA">
        <w:tc>
          <w:tcPr>
            <w:tcW w:w="1123" w:type="dxa"/>
          </w:tcPr>
          <w:p w:rsidR="009716EE" w:rsidRDefault="009716EE" w:rsidP="000540AB">
            <w:r>
              <w:t>421</w:t>
            </w:r>
            <w:r w:rsidR="00FE3517">
              <w:t>1</w:t>
            </w:r>
          </w:p>
        </w:tc>
        <w:tc>
          <w:tcPr>
            <w:tcW w:w="1836" w:type="dxa"/>
          </w:tcPr>
          <w:p w:rsidR="009716EE" w:rsidRPr="003967F7" w:rsidRDefault="00D46B03" w:rsidP="000540AB">
            <w:r w:rsidRPr="00D46B03">
              <w:t>32 52 41</w:t>
            </w:r>
          </w:p>
        </w:tc>
        <w:tc>
          <w:tcPr>
            <w:tcW w:w="1030" w:type="dxa"/>
          </w:tcPr>
          <w:p w:rsidR="009716EE" w:rsidRDefault="00316A21" w:rsidP="000540AB">
            <w:r w:rsidRPr="00316A21">
              <w:t>LOOP:</w:t>
            </w:r>
          </w:p>
        </w:tc>
        <w:tc>
          <w:tcPr>
            <w:tcW w:w="1683" w:type="dxa"/>
          </w:tcPr>
          <w:p w:rsidR="009716EE" w:rsidRPr="008657EF" w:rsidRDefault="009B30D1" w:rsidP="000540AB">
            <w:r w:rsidRPr="009B30D1">
              <w:t>STA 4152</w:t>
            </w:r>
            <w:r w:rsidR="007E5370">
              <w:t>H</w:t>
            </w:r>
          </w:p>
        </w:tc>
        <w:tc>
          <w:tcPr>
            <w:tcW w:w="4268" w:type="dxa"/>
          </w:tcPr>
          <w:p w:rsidR="009716EE" w:rsidRPr="006A57EC" w:rsidRDefault="003D7DAA" w:rsidP="000540AB">
            <w:r w:rsidRPr="003D7DAA">
              <w:t xml:space="preserve">Store the </w:t>
            </w:r>
            <w:r w:rsidR="00383602" w:rsidRPr="003D7DAA">
              <w:t>Quotient</w:t>
            </w:r>
            <w:r w:rsidRPr="003D7DAA">
              <w:t xml:space="preserve"> of result in to memory location 4152H</w:t>
            </w:r>
          </w:p>
        </w:tc>
      </w:tr>
      <w:tr w:rsidR="009716EE" w:rsidTr="003D7DAA">
        <w:tc>
          <w:tcPr>
            <w:tcW w:w="1123" w:type="dxa"/>
          </w:tcPr>
          <w:p w:rsidR="009716EE" w:rsidRDefault="009716EE" w:rsidP="000540AB">
            <w:r>
              <w:t>421</w:t>
            </w:r>
            <w:r w:rsidR="00FE3517">
              <w:t>4</w:t>
            </w:r>
          </w:p>
        </w:tc>
        <w:tc>
          <w:tcPr>
            <w:tcW w:w="1836" w:type="dxa"/>
          </w:tcPr>
          <w:p w:rsidR="009716EE" w:rsidRPr="003967F7" w:rsidRDefault="00D46B03" w:rsidP="000540AB">
            <w:r w:rsidRPr="00D46B03">
              <w:t>79</w:t>
            </w:r>
          </w:p>
        </w:tc>
        <w:tc>
          <w:tcPr>
            <w:tcW w:w="1030" w:type="dxa"/>
          </w:tcPr>
          <w:p w:rsidR="009716EE" w:rsidRDefault="009716EE" w:rsidP="000540AB"/>
        </w:tc>
        <w:tc>
          <w:tcPr>
            <w:tcW w:w="1683" w:type="dxa"/>
          </w:tcPr>
          <w:p w:rsidR="009716EE" w:rsidRPr="008657EF" w:rsidRDefault="006A3024" w:rsidP="000540AB">
            <w:r w:rsidRPr="006A3024">
              <w:t>MOV A,C</w:t>
            </w:r>
          </w:p>
        </w:tc>
        <w:tc>
          <w:tcPr>
            <w:tcW w:w="4268" w:type="dxa"/>
          </w:tcPr>
          <w:p w:rsidR="009716EE" w:rsidRPr="006A57EC" w:rsidRDefault="007D797B" w:rsidP="000540AB">
            <w:r>
              <w:t xml:space="preserve">Get </w:t>
            </w:r>
            <w:r w:rsidR="00383602" w:rsidRPr="00383602">
              <w:t>the remainder of result in Accumulator</w:t>
            </w:r>
          </w:p>
        </w:tc>
      </w:tr>
      <w:tr w:rsidR="009716EE" w:rsidTr="003D7DAA">
        <w:tc>
          <w:tcPr>
            <w:tcW w:w="1123" w:type="dxa"/>
          </w:tcPr>
          <w:p w:rsidR="009716EE" w:rsidRDefault="009716EE" w:rsidP="000540AB">
            <w:r>
              <w:t>421</w:t>
            </w:r>
            <w:r w:rsidR="00D9136A">
              <w:t>5</w:t>
            </w:r>
          </w:p>
        </w:tc>
        <w:tc>
          <w:tcPr>
            <w:tcW w:w="1836" w:type="dxa"/>
          </w:tcPr>
          <w:p w:rsidR="009716EE" w:rsidRPr="003967F7" w:rsidRDefault="00D46B03" w:rsidP="000540AB">
            <w:r w:rsidRPr="00D46B03">
              <w:t>32 53 41</w:t>
            </w:r>
          </w:p>
        </w:tc>
        <w:tc>
          <w:tcPr>
            <w:tcW w:w="1030" w:type="dxa"/>
          </w:tcPr>
          <w:p w:rsidR="009716EE" w:rsidRDefault="009716EE" w:rsidP="000540AB"/>
        </w:tc>
        <w:tc>
          <w:tcPr>
            <w:tcW w:w="1683" w:type="dxa"/>
          </w:tcPr>
          <w:p w:rsidR="009716EE" w:rsidRPr="008657EF" w:rsidRDefault="00F916CC" w:rsidP="000540AB">
            <w:r w:rsidRPr="00F916CC">
              <w:t>STA 4153</w:t>
            </w:r>
            <w:r w:rsidR="007965EC">
              <w:t>H</w:t>
            </w:r>
          </w:p>
        </w:tc>
        <w:tc>
          <w:tcPr>
            <w:tcW w:w="4268" w:type="dxa"/>
          </w:tcPr>
          <w:p w:rsidR="009716EE" w:rsidRPr="006A57EC" w:rsidRDefault="007469A2" w:rsidP="000540AB">
            <w:r w:rsidRPr="007469A2">
              <w:t>Store remainder in to memory location 4153H</w:t>
            </w:r>
          </w:p>
        </w:tc>
      </w:tr>
      <w:tr w:rsidR="0090751B" w:rsidTr="003D7DAA">
        <w:tc>
          <w:tcPr>
            <w:tcW w:w="1123" w:type="dxa"/>
          </w:tcPr>
          <w:p w:rsidR="0090751B" w:rsidRDefault="0090751B" w:rsidP="0090751B">
            <w:r>
              <w:t>4218</w:t>
            </w:r>
          </w:p>
        </w:tc>
        <w:tc>
          <w:tcPr>
            <w:tcW w:w="1836" w:type="dxa"/>
          </w:tcPr>
          <w:p w:rsidR="0090751B" w:rsidRPr="003967F7" w:rsidRDefault="0090751B" w:rsidP="0090751B">
            <w:pPr>
              <w:tabs>
                <w:tab w:val="left" w:pos="765"/>
              </w:tabs>
            </w:pPr>
            <w:r w:rsidRPr="00287A46">
              <w:t>76</w:t>
            </w:r>
            <w:r>
              <w:tab/>
            </w:r>
          </w:p>
        </w:tc>
        <w:tc>
          <w:tcPr>
            <w:tcW w:w="1030" w:type="dxa"/>
          </w:tcPr>
          <w:p w:rsidR="0090751B" w:rsidRDefault="0090751B" w:rsidP="0090751B"/>
        </w:tc>
        <w:tc>
          <w:tcPr>
            <w:tcW w:w="1683" w:type="dxa"/>
          </w:tcPr>
          <w:p w:rsidR="0090751B" w:rsidRPr="008657EF" w:rsidRDefault="0090751B" w:rsidP="0090751B">
            <w:r w:rsidRPr="00287A46">
              <w:t>HLT</w:t>
            </w:r>
          </w:p>
        </w:tc>
        <w:tc>
          <w:tcPr>
            <w:tcW w:w="4268" w:type="dxa"/>
          </w:tcPr>
          <w:p w:rsidR="0090751B" w:rsidRPr="006A57EC" w:rsidRDefault="0090751B" w:rsidP="0090751B">
            <w:r>
              <w:t>Stop Execution.</w:t>
            </w:r>
            <w:r w:rsidR="000540AB">
              <w:t xml:space="preserve">   </w:t>
            </w:r>
          </w:p>
        </w:tc>
      </w:tr>
    </w:tbl>
    <w:p w:rsidR="009716EE" w:rsidRDefault="009716EE" w:rsidP="009716EE">
      <w:pPr>
        <w:pStyle w:val="Heading1"/>
      </w:pPr>
      <w:r>
        <w:t>Description:</w:t>
      </w:r>
    </w:p>
    <w:p w:rsidR="009716EE" w:rsidRDefault="009716EE" w:rsidP="009716EE">
      <w:pPr>
        <w:pStyle w:val="ListParagraph"/>
        <w:numPr>
          <w:ilvl w:val="0"/>
          <w:numId w:val="5"/>
        </w:numPr>
      </w:pPr>
      <w:r>
        <w:t xml:space="preserve">The above program performs </w:t>
      </w:r>
      <w:r w:rsidR="00956F1D">
        <w:t>division</w:t>
      </w:r>
      <w:r>
        <w:t xml:space="preserve"> of Two 8 bit numbers stored at memory location 4150H</w:t>
      </w:r>
      <w:r w:rsidR="00F51F6E">
        <w:t xml:space="preserve"> (Divisor Address)</w:t>
      </w:r>
      <w:r>
        <w:t xml:space="preserve"> and 4151H</w:t>
      </w:r>
      <w:r w:rsidR="00F51F6E">
        <w:t xml:space="preserve"> (Dividend Address)</w:t>
      </w:r>
      <w:r>
        <w:t>.</w:t>
      </w:r>
    </w:p>
    <w:p w:rsidR="009716EE" w:rsidRDefault="009716EE" w:rsidP="009716EE">
      <w:pPr>
        <w:pStyle w:val="ListParagraph"/>
        <w:numPr>
          <w:ilvl w:val="0"/>
          <w:numId w:val="5"/>
        </w:numPr>
      </w:pPr>
      <w:r>
        <w:t xml:space="preserve">We use the method called as repetitive </w:t>
      </w:r>
      <w:r w:rsidR="0041411C">
        <w:t>subtraction</w:t>
      </w:r>
      <w:r w:rsidR="007210DB">
        <w:t>.</w:t>
      </w:r>
      <w:r w:rsidR="00CD7F97">
        <w:t xml:space="preserve"> We keep on subtracting Divisor (e.g. 2) </w:t>
      </w:r>
      <w:r w:rsidR="007210DB">
        <w:t xml:space="preserve">from </w:t>
      </w:r>
      <w:r w:rsidR="00067249">
        <w:t xml:space="preserve">Dividend </w:t>
      </w:r>
      <w:r w:rsidR="00CD7F97">
        <w:t>(</w:t>
      </w:r>
      <w:r w:rsidR="00D500F6">
        <w:t>e.g. 7</w:t>
      </w:r>
      <w:r w:rsidR="00CD7F97">
        <w:t xml:space="preserve">) </w:t>
      </w:r>
      <w:r w:rsidR="00067249">
        <w:t>till Dividend&lt;Divisor.</w:t>
      </w:r>
      <w:r w:rsidR="00F51F6E">
        <w:t xml:space="preserve"> </w:t>
      </w:r>
    </w:p>
    <w:p w:rsidR="009716EE" w:rsidRDefault="009716EE" w:rsidP="009716EE">
      <w:pPr>
        <w:pStyle w:val="ListParagraph"/>
        <w:numPr>
          <w:ilvl w:val="0"/>
          <w:numId w:val="5"/>
        </w:numPr>
      </w:pPr>
      <w:r>
        <w:t>Assemble and execute the program, Debug if Required.</w:t>
      </w:r>
    </w:p>
    <w:p w:rsidR="009716EE" w:rsidRDefault="009716EE" w:rsidP="009716EE">
      <w:pPr>
        <w:pStyle w:val="ListParagraph"/>
        <w:numPr>
          <w:ilvl w:val="0"/>
          <w:numId w:val="5"/>
        </w:numPr>
      </w:pPr>
      <w:r>
        <w:t>Check for Result at memory location 4153H (</w:t>
      </w:r>
      <w:r w:rsidR="006F1939">
        <w:t>Remainder</w:t>
      </w:r>
      <w:r>
        <w:t>), 4152H (</w:t>
      </w:r>
      <w:r w:rsidR="006F1939">
        <w:t>Quotient</w:t>
      </w:r>
      <w:r>
        <w:t>).</w:t>
      </w:r>
    </w:p>
    <w:p w:rsidR="009716EE" w:rsidRDefault="009716EE" w:rsidP="009716EE">
      <w:pPr>
        <w:pStyle w:val="Heading1"/>
      </w:pPr>
      <w:r>
        <w:t>Observations: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5"/>
        <w:gridCol w:w="4726"/>
      </w:tblGrid>
      <w:tr w:rsidR="00B32A94" w:rsidTr="000407E2">
        <w:tc>
          <w:tcPr>
            <w:tcW w:w="4725" w:type="dxa"/>
          </w:tcPr>
          <w:p w:rsidR="00B32A94" w:rsidRDefault="00B32A94" w:rsidP="00B32A94">
            <w:pPr>
              <w:pStyle w:val="ListParagraph"/>
              <w:numPr>
                <w:ilvl w:val="0"/>
                <w:numId w:val="6"/>
              </w:numPr>
            </w:pPr>
            <w:r>
              <w:t>Before Execution:</w:t>
            </w:r>
          </w:p>
          <w:p w:rsidR="00B32A94" w:rsidRDefault="00B32A94" w:rsidP="00B32A94">
            <w:pPr>
              <w:pStyle w:val="ListParagraph"/>
              <w:numPr>
                <w:ilvl w:val="1"/>
                <w:numId w:val="6"/>
              </w:numPr>
            </w:pPr>
            <w:r>
              <w:t>4150H: 02H</w:t>
            </w:r>
          </w:p>
          <w:p w:rsidR="00B32A94" w:rsidRDefault="00B32A94" w:rsidP="00B32A94">
            <w:pPr>
              <w:pStyle w:val="ListParagraph"/>
              <w:numPr>
                <w:ilvl w:val="1"/>
                <w:numId w:val="6"/>
              </w:numPr>
            </w:pPr>
            <w:r>
              <w:t>4151H: 07H</w:t>
            </w:r>
          </w:p>
          <w:p w:rsidR="00B32A94" w:rsidRDefault="00B32A94" w:rsidP="00B32A94">
            <w:pPr>
              <w:pStyle w:val="ListParagraph"/>
              <w:numPr>
                <w:ilvl w:val="1"/>
                <w:numId w:val="6"/>
              </w:numPr>
            </w:pPr>
            <w:r>
              <w:t>4152H: XX (Don’t Care)</w:t>
            </w:r>
          </w:p>
          <w:p w:rsidR="00B32A94" w:rsidRDefault="00B32A94" w:rsidP="00B32A94">
            <w:pPr>
              <w:pStyle w:val="ListParagraph"/>
              <w:numPr>
                <w:ilvl w:val="1"/>
                <w:numId w:val="6"/>
              </w:numPr>
            </w:pPr>
            <w:r>
              <w:t>4153H: XX (Don’t Care)</w:t>
            </w:r>
          </w:p>
        </w:tc>
        <w:tc>
          <w:tcPr>
            <w:tcW w:w="4726" w:type="dxa"/>
          </w:tcPr>
          <w:p w:rsidR="00B32A94" w:rsidRDefault="00B32A94" w:rsidP="00B32A94">
            <w:pPr>
              <w:pStyle w:val="ListParagraph"/>
              <w:numPr>
                <w:ilvl w:val="0"/>
                <w:numId w:val="6"/>
              </w:numPr>
            </w:pPr>
            <w:r>
              <w:t>After Execution:</w:t>
            </w:r>
          </w:p>
          <w:p w:rsidR="00B32A94" w:rsidRDefault="00B32A94" w:rsidP="00B32A94">
            <w:pPr>
              <w:pStyle w:val="ListParagraph"/>
              <w:numPr>
                <w:ilvl w:val="1"/>
                <w:numId w:val="6"/>
              </w:numPr>
            </w:pPr>
            <w:r>
              <w:t>4150H: 02H</w:t>
            </w:r>
          </w:p>
          <w:p w:rsidR="00B32A94" w:rsidRDefault="00B32A94" w:rsidP="00B32A94">
            <w:pPr>
              <w:pStyle w:val="ListParagraph"/>
              <w:numPr>
                <w:ilvl w:val="1"/>
                <w:numId w:val="6"/>
              </w:numPr>
            </w:pPr>
            <w:r>
              <w:t>4151H: 07H</w:t>
            </w:r>
          </w:p>
          <w:p w:rsidR="00B32A94" w:rsidRDefault="00B32A94" w:rsidP="00B32A94">
            <w:pPr>
              <w:pStyle w:val="ListParagraph"/>
              <w:numPr>
                <w:ilvl w:val="1"/>
                <w:numId w:val="6"/>
              </w:numPr>
            </w:pPr>
            <w:r>
              <w:t>4152H: 03H</w:t>
            </w:r>
          </w:p>
          <w:p w:rsidR="00B32A94" w:rsidRDefault="00B32A94" w:rsidP="00B32A94">
            <w:pPr>
              <w:pStyle w:val="ListParagraph"/>
              <w:numPr>
                <w:ilvl w:val="1"/>
                <w:numId w:val="6"/>
              </w:numPr>
            </w:pPr>
            <w:r>
              <w:t>4153H: 01H</w:t>
            </w:r>
          </w:p>
        </w:tc>
      </w:tr>
    </w:tbl>
    <w:p w:rsidR="00794B70" w:rsidRDefault="00013448" w:rsidP="00794B70">
      <w:pPr>
        <w:pStyle w:val="Title"/>
      </w:pPr>
      <w:r>
        <w:lastRenderedPageBreak/>
        <w:t>Practical-9</w:t>
      </w:r>
    </w:p>
    <w:p w:rsidR="00794B70" w:rsidRDefault="00794B70" w:rsidP="00794B70">
      <w:pPr>
        <w:pStyle w:val="Heading1"/>
        <w:tabs>
          <w:tab w:val="left" w:pos="1530"/>
        </w:tabs>
      </w:pPr>
      <w:r>
        <w:t>Aim:</w:t>
      </w:r>
      <w:r>
        <w:tab/>
      </w:r>
    </w:p>
    <w:p w:rsidR="00794B70" w:rsidRPr="008666F0" w:rsidRDefault="003F3D2E" w:rsidP="00794B70">
      <w:r w:rsidRPr="001A1EEA">
        <w:t xml:space="preserve">Write a program to </w:t>
      </w:r>
      <w:r>
        <w:t>find 1’s and 2’s Complement of a number</w:t>
      </w:r>
    </w:p>
    <w:p w:rsidR="00794B70" w:rsidRDefault="00794B70" w:rsidP="00794B70">
      <w:pPr>
        <w:pStyle w:val="Heading1"/>
      </w:pPr>
      <w:r>
        <w:t>Program:</w:t>
      </w:r>
    </w:p>
    <w:p w:rsidR="00794B70" w:rsidRPr="00763A27" w:rsidRDefault="000E2498" w:rsidP="00794B70">
      <w:pPr>
        <w:rPr>
          <w:b/>
          <w:bCs/>
          <w:i/>
          <w:iCs/>
        </w:rPr>
      </w:pPr>
      <w:r w:rsidRPr="00763A27">
        <w:rPr>
          <w:b/>
          <w:bCs/>
          <w:i/>
          <w:iCs/>
        </w:rPr>
        <w:t>Program</w:t>
      </w:r>
      <w:r w:rsidR="004A512B">
        <w:rPr>
          <w:b/>
          <w:bCs/>
          <w:i/>
          <w:iCs/>
        </w:rPr>
        <w:t xml:space="preserve"> 9.1:</w:t>
      </w:r>
      <w:r w:rsidRPr="00763A27">
        <w:rPr>
          <w:b/>
          <w:bCs/>
          <w:i/>
          <w:iCs/>
        </w:rPr>
        <w:t xml:space="preserve"> to find 1’s Complement of a number.</w:t>
      </w:r>
    </w:p>
    <w:tbl>
      <w:tblPr>
        <w:tblStyle w:val="TableGrid"/>
        <w:tblW w:w="9711" w:type="dxa"/>
        <w:tblLook w:val="04A0" w:firstRow="1" w:lastRow="0" w:firstColumn="1" w:lastColumn="0" w:noHBand="0" w:noVBand="1"/>
      </w:tblPr>
      <w:tblGrid>
        <w:gridCol w:w="1123"/>
        <w:gridCol w:w="1836"/>
        <w:gridCol w:w="1030"/>
        <w:gridCol w:w="1690"/>
        <w:gridCol w:w="4032"/>
      </w:tblGrid>
      <w:tr w:rsidR="00794B70" w:rsidTr="005B74C8">
        <w:tc>
          <w:tcPr>
            <w:tcW w:w="1123" w:type="dxa"/>
          </w:tcPr>
          <w:p w:rsidR="00794B70" w:rsidRPr="0063146C" w:rsidRDefault="00794B70" w:rsidP="005B74C8">
            <w:pPr>
              <w:rPr>
                <w:b/>
                <w:bCs/>
              </w:rPr>
            </w:pPr>
            <w:r w:rsidRPr="0063146C">
              <w:rPr>
                <w:b/>
                <w:bCs/>
              </w:rPr>
              <w:t>Address</w:t>
            </w:r>
          </w:p>
        </w:tc>
        <w:tc>
          <w:tcPr>
            <w:tcW w:w="1836" w:type="dxa"/>
          </w:tcPr>
          <w:p w:rsidR="00794B70" w:rsidRPr="0063146C" w:rsidRDefault="00794B70" w:rsidP="005B74C8">
            <w:pPr>
              <w:rPr>
                <w:b/>
                <w:bCs/>
              </w:rPr>
            </w:pPr>
            <w:r w:rsidRPr="0063146C">
              <w:rPr>
                <w:b/>
                <w:bCs/>
              </w:rPr>
              <w:t>Machine Codes</w:t>
            </w:r>
          </w:p>
        </w:tc>
        <w:tc>
          <w:tcPr>
            <w:tcW w:w="1030" w:type="dxa"/>
          </w:tcPr>
          <w:p w:rsidR="00794B70" w:rsidRPr="0063146C" w:rsidRDefault="00794B70" w:rsidP="005B74C8">
            <w:pPr>
              <w:rPr>
                <w:b/>
                <w:bCs/>
              </w:rPr>
            </w:pPr>
            <w:r w:rsidRPr="0063146C">
              <w:rPr>
                <w:b/>
                <w:bCs/>
              </w:rPr>
              <w:t>Labels</w:t>
            </w:r>
          </w:p>
        </w:tc>
        <w:tc>
          <w:tcPr>
            <w:tcW w:w="1690" w:type="dxa"/>
          </w:tcPr>
          <w:p w:rsidR="00794B70" w:rsidRPr="0063146C" w:rsidRDefault="00794B70" w:rsidP="005B74C8">
            <w:pPr>
              <w:rPr>
                <w:b/>
                <w:bCs/>
              </w:rPr>
            </w:pPr>
            <w:r w:rsidRPr="0063146C">
              <w:rPr>
                <w:b/>
                <w:bCs/>
              </w:rPr>
              <w:t>Instructions</w:t>
            </w:r>
          </w:p>
        </w:tc>
        <w:tc>
          <w:tcPr>
            <w:tcW w:w="4032" w:type="dxa"/>
          </w:tcPr>
          <w:p w:rsidR="00794B70" w:rsidRPr="0063146C" w:rsidRDefault="00794B70" w:rsidP="005B74C8">
            <w:pPr>
              <w:rPr>
                <w:b/>
                <w:bCs/>
              </w:rPr>
            </w:pPr>
            <w:r w:rsidRPr="0063146C">
              <w:rPr>
                <w:b/>
                <w:bCs/>
              </w:rPr>
              <w:t>Comments</w:t>
            </w:r>
          </w:p>
        </w:tc>
      </w:tr>
      <w:tr w:rsidR="00794B70" w:rsidTr="005B74C8">
        <w:tc>
          <w:tcPr>
            <w:tcW w:w="1123" w:type="dxa"/>
          </w:tcPr>
          <w:p w:rsidR="00794B70" w:rsidRDefault="00794B70" w:rsidP="005B74C8">
            <w:r>
              <w:t>4200</w:t>
            </w:r>
          </w:p>
        </w:tc>
        <w:tc>
          <w:tcPr>
            <w:tcW w:w="1836" w:type="dxa"/>
          </w:tcPr>
          <w:p w:rsidR="00794B70" w:rsidRDefault="00B96757" w:rsidP="005B74C8">
            <w:r w:rsidRPr="00B96757">
              <w:t>3A 50 41</w:t>
            </w:r>
          </w:p>
        </w:tc>
        <w:tc>
          <w:tcPr>
            <w:tcW w:w="1030" w:type="dxa"/>
          </w:tcPr>
          <w:p w:rsidR="00794B70" w:rsidRDefault="00794B70" w:rsidP="005B74C8"/>
        </w:tc>
        <w:tc>
          <w:tcPr>
            <w:tcW w:w="1690" w:type="dxa"/>
          </w:tcPr>
          <w:p w:rsidR="00794B70" w:rsidRDefault="00BB0DA8" w:rsidP="005B74C8">
            <w:r w:rsidRPr="00BB0DA8">
              <w:t>LDA 4150H</w:t>
            </w:r>
          </w:p>
        </w:tc>
        <w:tc>
          <w:tcPr>
            <w:tcW w:w="4032" w:type="dxa"/>
          </w:tcPr>
          <w:p w:rsidR="00794B70" w:rsidRDefault="00BB0DA8" w:rsidP="005B74C8">
            <w:r w:rsidRPr="00BB0DA8">
              <w:t>Get the number</w:t>
            </w:r>
          </w:p>
        </w:tc>
      </w:tr>
      <w:tr w:rsidR="00794B70" w:rsidTr="005B74C8">
        <w:tc>
          <w:tcPr>
            <w:tcW w:w="1123" w:type="dxa"/>
          </w:tcPr>
          <w:p w:rsidR="00794B70" w:rsidRDefault="00794B70" w:rsidP="005B74C8">
            <w:r w:rsidRPr="00F069BF">
              <w:t>4203</w:t>
            </w:r>
          </w:p>
        </w:tc>
        <w:tc>
          <w:tcPr>
            <w:tcW w:w="1836" w:type="dxa"/>
          </w:tcPr>
          <w:p w:rsidR="00794B70" w:rsidRDefault="00BB0DA8" w:rsidP="005B74C8">
            <w:r w:rsidRPr="00BB0DA8">
              <w:t>2F</w:t>
            </w:r>
          </w:p>
        </w:tc>
        <w:tc>
          <w:tcPr>
            <w:tcW w:w="1030" w:type="dxa"/>
          </w:tcPr>
          <w:p w:rsidR="00794B70" w:rsidRDefault="00794B70" w:rsidP="005B74C8"/>
        </w:tc>
        <w:tc>
          <w:tcPr>
            <w:tcW w:w="1690" w:type="dxa"/>
          </w:tcPr>
          <w:p w:rsidR="00794B70" w:rsidRDefault="00A153EC" w:rsidP="005B74C8">
            <w:r w:rsidRPr="00A153EC">
              <w:t>CMA</w:t>
            </w:r>
          </w:p>
        </w:tc>
        <w:tc>
          <w:tcPr>
            <w:tcW w:w="4032" w:type="dxa"/>
          </w:tcPr>
          <w:p w:rsidR="00794B70" w:rsidRDefault="00C97F8F" w:rsidP="005B74C8">
            <w:r w:rsidRPr="00C97F8F">
              <w:t>Complement number</w:t>
            </w:r>
          </w:p>
        </w:tc>
      </w:tr>
      <w:tr w:rsidR="00794B70" w:rsidTr="005B74C8">
        <w:tc>
          <w:tcPr>
            <w:tcW w:w="1123" w:type="dxa"/>
          </w:tcPr>
          <w:p w:rsidR="00794B70" w:rsidRDefault="00794B70" w:rsidP="005B74C8">
            <w:r>
              <w:t>420</w:t>
            </w:r>
            <w:r w:rsidR="00AC07BD">
              <w:t>4</w:t>
            </w:r>
          </w:p>
        </w:tc>
        <w:tc>
          <w:tcPr>
            <w:tcW w:w="1836" w:type="dxa"/>
          </w:tcPr>
          <w:p w:rsidR="00794B70" w:rsidRDefault="00191451" w:rsidP="005B74C8">
            <w:r w:rsidRPr="00191451">
              <w:t>32 51 41</w:t>
            </w:r>
          </w:p>
        </w:tc>
        <w:tc>
          <w:tcPr>
            <w:tcW w:w="1030" w:type="dxa"/>
          </w:tcPr>
          <w:p w:rsidR="00794B70" w:rsidRDefault="00794B70" w:rsidP="005B74C8"/>
        </w:tc>
        <w:tc>
          <w:tcPr>
            <w:tcW w:w="1690" w:type="dxa"/>
          </w:tcPr>
          <w:p w:rsidR="00794B70" w:rsidRDefault="00AB5E53" w:rsidP="005B74C8">
            <w:r w:rsidRPr="00AB5E53">
              <w:t>STA 4151H</w:t>
            </w:r>
          </w:p>
        </w:tc>
        <w:tc>
          <w:tcPr>
            <w:tcW w:w="4032" w:type="dxa"/>
          </w:tcPr>
          <w:p w:rsidR="00794B70" w:rsidRDefault="007F7720" w:rsidP="005B74C8">
            <w:r w:rsidRPr="007F7720">
              <w:t>Store the result</w:t>
            </w:r>
          </w:p>
        </w:tc>
      </w:tr>
      <w:tr w:rsidR="00794B70" w:rsidTr="005B74C8">
        <w:tc>
          <w:tcPr>
            <w:tcW w:w="1123" w:type="dxa"/>
          </w:tcPr>
          <w:p w:rsidR="00794B70" w:rsidRDefault="00BB0D6A" w:rsidP="005B74C8">
            <w:r>
              <w:t>4207</w:t>
            </w:r>
          </w:p>
        </w:tc>
        <w:tc>
          <w:tcPr>
            <w:tcW w:w="1836" w:type="dxa"/>
          </w:tcPr>
          <w:p w:rsidR="00794B70" w:rsidRPr="003967F7" w:rsidRDefault="00794B70" w:rsidP="005B74C8">
            <w:r w:rsidRPr="00287A46">
              <w:t>76</w:t>
            </w:r>
          </w:p>
        </w:tc>
        <w:tc>
          <w:tcPr>
            <w:tcW w:w="1030" w:type="dxa"/>
          </w:tcPr>
          <w:p w:rsidR="00794B70" w:rsidRDefault="00794B70" w:rsidP="005B74C8"/>
        </w:tc>
        <w:tc>
          <w:tcPr>
            <w:tcW w:w="1690" w:type="dxa"/>
          </w:tcPr>
          <w:p w:rsidR="00794B70" w:rsidRPr="008657EF" w:rsidRDefault="00794B70" w:rsidP="005B74C8">
            <w:r w:rsidRPr="00287A46">
              <w:t>HLT</w:t>
            </w:r>
          </w:p>
        </w:tc>
        <w:tc>
          <w:tcPr>
            <w:tcW w:w="4032" w:type="dxa"/>
          </w:tcPr>
          <w:p w:rsidR="00794B70" w:rsidRPr="006A57EC" w:rsidRDefault="00794B70" w:rsidP="005B74C8">
            <w:r>
              <w:t>Stop Execution.</w:t>
            </w:r>
          </w:p>
        </w:tc>
      </w:tr>
    </w:tbl>
    <w:p w:rsidR="000E2498" w:rsidRPr="00763A27" w:rsidRDefault="00C068ED" w:rsidP="006D48C1">
      <w:pPr>
        <w:rPr>
          <w:b/>
          <w:bCs/>
          <w:i/>
          <w:iCs/>
        </w:rPr>
      </w:pPr>
      <w:r w:rsidRPr="00763A27">
        <w:rPr>
          <w:b/>
          <w:bCs/>
          <w:i/>
          <w:iCs/>
        </w:rPr>
        <w:t xml:space="preserve">Program </w:t>
      </w:r>
      <w:r w:rsidR="004A512B">
        <w:rPr>
          <w:b/>
          <w:bCs/>
          <w:i/>
          <w:iCs/>
        </w:rPr>
        <w:t xml:space="preserve">9.2 </w:t>
      </w:r>
      <w:r w:rsidRPr="00763A27">
        <w:rPr>
          <w:b/>
          <w:bCs/>
          <w:i/>
          <w:iCs/>
        </w:rPr>
        <w:t>to find 2’s Complement of a number.</w:t>
      </w:r>
    </w:p>
    <w:tbl>
      <w:tblPr>
        <w:tblStyle w:val="TableGrid"/>
        <w:tblW w:w="9711" w:type="dxa"/>
        <w:tblLook w:val="04A0" w:firstRow="1" w:lastRow="0" w:firstColumn="1" w:lastColumn="0" w:noHBand="0" w:noVBand="1"/>
      </w:tblPr>
      <w:tblGrid>
        <w:gridCol w:w="1123"/>
        <w:gridCol w:w="1836"/>
        <w:gridCol w:w="1030"/>
        <w:gridCol w:w="1690"/>
        <w:gridCol w:w="4032"/>
      </w:tblGrid>
      <w:tr w:rsidR="006D48C1" w:rsidTr="005B74C8">
        <w:tc>
          <w:tcPr>
            <w:tcW w:w="1123" w:type="dxa"/>
          </w:tcPr>
          <w:p w:rsidR="006D48C1" w:rsidRPr="0063146C" w:rsidRDefault="006D48C1" w:rsidP="005B74C8">
            <w:pPr>
              <w:rPr>
                <w:b/>
                <w:bCs/>
              </w:rPr>
            </w:pPr>
            <w:r w:rsidRPr="0063146C">
              <w:rPr>
                <w:b/>
                <w:bCs/>
              </w:rPr>
              <w:t>Address</w:t>
            </w:r>
          </w:p>
        </w:tc>
        <w:tc>
          <w:tcPr>
            <w:tcW w:w="1836" w:type="dxa"/>
          </w:tcPr>
          <w:p w:rsidR="006D48C1" w:rsidRPr="0063146C" w:rsidRDefault="006D48C1" w:rsidP="005B74C8">
            <w:pPr>
              <w:rPr>
                <w:b/>
                <w:bCs/>
              </w:rPr>
            </w:pPr>
            <w:r w:rsidRPr="0063146C">
              <w:rPr>
                <w:b/>
                <w:bCs/>
              </w:rPr>
              <w:t>Machine Codes</w:t>
            </w:r>
          </w:p>
        </w:tc>
        <w:tc>
          <w:tcPr>
            <w:tcW w:w="1030" w:type="dxa"/>
          </w:tcPr>
          <w:p w:rsidR="006D48C1" w:rsidRPr="0063146C" w:rsidRDefault="006D48C1" w:rsidP="005B74C8">
            <w:pPr>
              <w:rPr>
                <w:b/>
                <w:bCs/>
              </w:rPr>
            </w:pPr>
            <w:r w:rsidRPr="0063146C">
              <w:rPr>
                <w:b/>
                <w:bCs/>
              </w:rPr>
              <w:t>Labels</w:t>
            </w:r>
          </w:p>
        </w:tc>
        <w:tc>
          <w:tcPr>
            <w:tcW w:w="1690" w:type="dxa"/>
          </w:tcPr>
          <w:p w:rsidR="006D48C1" w:rsidRPr="0063146C" w:rsidRDefault="006D48C1" w:rsidP="005B74C8">
            <w:pPr>
              <w:rPr>
                <w:b/>
                <w:bCs/>
              </w:rPr>
            </w:pPr>
            <w:r w:rsidRPr="0063146C">
              <w:rPr>
                <w:b/>
                <w:bCs/>
              </w:rPr>
              <w:t>Instructions</w:t>
            </w:r>
          </w:p>
        </w:tc>
        <w:tc>
          <w:tcPr>
            <w:tcW w:w="4032" w:type="dxa"/>
          </w:tcPr>
          <w:p w:rsidR="006D48C1" w:rsidRPr="0063146C" w:rsidRDefault="006D48C1" w:rsidP="005B74C8">
            <w:pPr>
              <w:rPr>
                <w:b/>
                <w:bCs/>
              </w:rPr>
            </w:pPr>
            <w:r w:rsidRPr="0063146C">
              <w:rPr>
                <w:b/>
                <w:bCs/>
              </w:rPr>
              <w:t>Comments</w:t>
            </w:r>
          </w:p>
        </w:tc>
      </w:tr>
      <w:tr w:rsidR="006D48C1" w:rsidTr="005B74C8">
        <w:tc>
          <w:tcPr>
            <w:tcW w:w="1123" w:type="dxa"/>
          </w:tcPr>
          <w:p w:rsidR="006D48C1" w:rsidRDefault="006D48C1" w:rsidP="005B74C8">
            <w:r>
              <w:t>4200</w:t>
            </w:r>
          </w:p>
        </w:tc>
        <w:tc>
          <w:tcPr>
            <w:tcW w:w="1836" w:type="dxa"/>
          </w:tcPr>
          <w:p w:rsidR="006D48C1" w:rsidRDefault="006D48C1" w:rsidP="005B74C8">
            <w:r w:rsidRPr="00B96757">
              <w:t>3A 50 41</w:t>
            </w:r>
          </w:p>
        </w:tc>
        <w:tc>
          <w:tcPr>
            <w:tcW w:w="1030" w:type="dxa"/>
          </w:tcPr>
          <w:p w:rsidR="006D48C1" w:rsidRDefault="006D48C1" w:rsidP="005B74C8"/>
        </w:tc>
        <w:tc>
          <w:tcPr>
            <w:tcW w:w="1690" w:type="dxa"/>
          </w:tcPr>
          <w:p w:rsidR="006D48C1" w:rsidRDefault="006D48C1" w:rsidP="005B74C8">
            <w:r w:rsidRPr="00BB0DA8">
              <w:t>LDA 4150H</w:t>
            </w:r>
          </w:p>
        </w:tc>
        <w:tc>
          <w:tcPr>
            <w:tcW w:w="4032" w:type="dxa"/>
          </w:tcPr>
          <w:p w:rsidR="006D48C1" w:rsidRDefault="006D48C1" w:rsidP="005B74C8">
            <w:r w:rsidRPr="00BB0DA8">
              <w:t>Get the number</w:t>
            </w:r>
          </w:p>
        </w:tc>
      </w:tr>
      <w:tr w:rsidR="006D48C1" w:rsidTr="005B74C8">
        <w:tc>
          <w:tcPr>
            <w:tcW w:w="1123" w:type="dxa"/>
          </w:tcPr>
          <w:p w:rsidR="006D48C1" w:rsidRDefault="006D48C1" w:rsidP="005B74C8">
            <w:r w:rsidRPr="00F069BF">
              <w:t>4203</w:t>
            </w:r>
          </w:p>
        </w:tc>
        <w:tc>
          <w:tcPr>
            <w:tcW w:w="1836" w:type="dxa"/>
          </w:tcPr>
          <w:p w:rsidR="006D48C1" w:rsidRDefault="006D48C1" w:rsidP="005B74C8">
            <w:r w:rsidRPr="00BB0DA8">
              <w:t>2F</w:t>
            </w:r>
          </w:p>
        </w:tc>
        <w:tc>
          <w:tcPr>
            <w:tcW w:w="1030" w:type="dxa"/>
          </w:tcPr>
          <w:p w:rsidR="006D48C1" w:rsidRDefault="006D48C1" w:rsidP="005B74C8"/>
        </w:tc>
        <w:tc>
          <w:tcPr>
            <w:tcW w:w="1690" w:type="dxa"/>
          </w:tcPr>
          <w:p w:rsidR="006D48C1" w:rsidRDefault="006D48C1" w:rsidP="005B74C8">
            <w:r w:rsidRPr="00A153EC">
              <w:t>CMA</w:t>
            </w:r>
          </w:p>
        </w:tc>
        <w:tc>
          <w:tcPr>
            <w:tcW w:w="4032" w:type="dxa"/>
          </w:tcPr>
          <w:p w:rsidR="006D48C1" w:rsidRDefault="006D48C1" w:rsidP="005B74C8">
            <w:r w:rsidRPr="00C97F8F">
              <w:t>Complement number</w:t>
            </w:r>
          </w:p>
        </w:tc>
      </w:tr>
      <w:tr w:rsidR="006D48C1" w:rsidTr="005B74C8">
        <w:tc>
          <w:tcPr>
            <w:tcW w:w="1123" w:type="dxa"/>
          </w:tcPr>
          <w:p w:rsidR="006D48C1" w:rsidRDefault="006D48C1" w:rsidP="005B74C8">
            <w:r>
              <w:t>4204</w:t>
            </w:r>
          </w:p>
        </w:tc>
        <w:tc>
          <w:tcPr>
            <w:tcW w:w="1836" w:type="dxa"/>
          </w:tcPr>
          <w:p w:rsidR="006D48C1" w:rsidRDefault="00A145E1" w:rsidP="005B74C8">
            <w:r w:rsidRPr="00A145E1">
              <w:t>C6 01</w:t>
            </w:r>
          </w:p>
        </w:tc>
        <w:tc>
          <w:tcPr>
            <w:tcW w:w="1030" w:type="dxa"/>
          </w:tcPr>
          <w:p w:rsidR="006D48C1" w:rsidRDefault="006D48C1" w:rsidP="005B74C8"/>
        </w:tc>
        <w:tc>
          <w:tcPr>
            <w:tcW w:w="1690" w:type="dxa"/>
          </w:tcPr>
          <w:p w:rsidR="006D48C1" w:rsidRDefault="00A145E1" w:rsidP="005B74C8">
            <w:r w:rsidRPr="00A145E1">
              <w:t>ADI 01H</w:t>
            </w:r>
          </w:p>
        </w:tc>
        <w:tc>
          <w:tcPr>
            <w:tcW w:w="4032" w:type="dxa"/>
          </w:tcPr>
          <w:p w:rsidR="006D48C1" w:rsidRDefault="00A145E1" w:rsidP="005B74C8">
            <w:r w:rsidRPr="00A145E1">
              <w:t>Add one in the number</w:t>
            </w:r>
          </w:p>
        </w:tc>
      </w:tr>
      <w:tr w:rsidR="00244F21" w:rsidTr="005B74C8">
        <w:tc>
          <w:tcPr>
            <w:tcW w:w="1123" w:type="dxa"/>
          </w:tcPr>
          <w:p w:rsidR="00244F21" w:rsidRDefault="00244F21" w:rsidP="00244F21">
            <w:r>
              <w:t>4206</w:t>
            </w:r>
          </w:p>
        </w:tc>
        <w:tc>
          <w:tcPr>
            <w:tcW w:w="1836" w:type="dxa"/>
          </w:tcPr>
          <w:p w:rsidR="00244F21" w:rsidRDefault="00244F21" w:rsidP="00244F21">
            <w:r w:rsidRPr="00191451">
              <w:t>32 51 41</w:t>
            </w:r>
          </w:p>
        </w:tc>
        <w:tc>
          <w:tcPr>
            <w:tcW w:w="1030" w:type="dxa"/>
          </w:tcPr>
          <w:p w:rsidR="00244F21" w:rsidRDefault="00244F21" w:rsidP="00244F21"/>
        </w:tc>
        <w:tc>
          <w:tcPr>
            <w:tcW w:w="1690" w:type="dxa"/>
          </w:tcPr>
          <w:p w:rsidR="00244F21" w:rsidRDefault="00244F21" w:rsidP="00244F21">
            <w:r w:rsidRPr="00AB5E53">
              <w:t>STA 4151H</w:t>
            </w:r>
          </w:p>
        </w:tc>
        <w:tc>
          <w:tcPr>
            <w:tcW w:w="4032" w:type="dxa"/>
          </w:tcPr>
          <w:p w:rsidR="00244F21" w:rsidRDefault="00244F21" w:rsidP="00244F21">
            <w:r w:rsidRPr="007F7720">
              <w:t>Store the result</w:t>
            </w:r>
          </w:p>
        </w:tc>
      </w:tr>
      <w:tr w:rsidR="00244F21" w:rsidTr="005B74C8">
        <w:tc>
          <w:tcPr>
            <w:tcW w:w="1123" w:type="dxa"/>
          </w:tcPr>
          <w:p w:rsidR="00244F21" w:rsidRDefault="00244F21" w:rsidP="00244F21">
            <w:r>
              <w:t>4209</w:t>
            </w:r>
          </w:p>
        </w:tc>
        <w:tc>
          <w:tcPr>
            <w:tcW w:w="1836" w:type="dxa"/>
          </w:tcPr>
          <w:p w:rsidR="00244F21" w:rsidRPr="003967F7" w:rsidRDefault="00244F21" w:rsidP="00244F21">
            <w:r w:rsidRPr="00287A46">
              <w:t>76</w:t>
            </w:r>
          </w:p>
        </w:tc>
        <w:tc>
          <w:tcPr>
            <w:tcW w:w="1030" w:type="dxa"/>
          </w:tcPr>
          <w:p w:rsidR="00244F21" w:rsidRDefault="00244F21" w:rsidP="00244F21"/>
        </w:tc>
        <w:tc>
          <w:tcPr>
            <w:tcW w:w="1690" w:type="dxa"/>
          </w:tcPr>
          <w:p w:rsidR="00244F21" w:rsidRPr="008657EF" w:rsidRDefault="00244F21" w:rsidP="00244F21">
            <w:r w:rsidRPr="00287A46">
              <w:t>HLT</w:t>
            </w:r>
          </w:p>
        </w:tc>
        <w:tc>
          <w:tcPr>
            <w:tcW w:w="4032" w:type="dxa"/>
          </w:tcPr>
          <w:p w:rsidR="00244F21" w:rsidRPr="006A57EC" w:rsidRDefault="00244F21" w:rsidP="00244F21">
            <w:r>
              <w:t>Stop Execution.</w:t>
            </w:r>
          </w:p>
        </w:tc>
      </w:tr>
    </w:tbl>
    <w:p w:rsidR="00794B70" w:rsidRDefault="00794B70" w:rsidP="002D7320">
      <w:pPr>
        <w:pStyle w:val="Heading1"/>
        <w:tabs>
          <w:tab w:val="left" w:pos="2880"/>
        </w:tabs>
      </w:pPr>
      <w:r>
        <w:t>Description:</w:t>
      </w:r>
      <w:r w:rsidR="002D7320">
        <w:tab/>
      </w:r>
    </w:p>
    <w:p w:rsidR="00C61E24" w:rsidRDefault="000561A1" w:rsidP="00794B70">
      <w:pPr>
        <w:pStyle w:val="ListParagraph"/>
        <w:numPr>
          <w:ilvl w:val="0"/>
          <w:numId w:val="5"/>
        </w:numPr>
      </w:pPr>
      <w:r>
        <w:t xml:space="preserve">The above program uses CMA </w:t>
      </w:r>
      <w:r w:rsidR="005764AA">
        <w:t xml:space="preserve">and CMA &amp; ADI </w:t>
      </w:r>
      <w:r>
        <w:t>instruction to find 1’s and 2’s complement of a number</w:t>
      </w:r>
      <w:r w:rsidR="005764AA">
        <w:t xml:space="preserve"> respectively</w:t>
      </w:r>
      <w:r>
        <w:t>.</w:t>
      </w:r>
      <w:r w:rsidR="00DD3E49">
        <w:t xml:space="preserve"> Store </w:t>
      </w:r>
      <w:r w:rsidR="007E58C1">
        <w:t xml:space="preserve">the result </w:t>
      </w:r>
      <w:r w:rsidR="00DD3E49">
        <w:t>at a memory location 4150H and stores the result at 4151H.</w:t>
      </w:r>
    </w:p>
    <w:p w:rsidR="00794B70" w:rsidRDefault="00794B70" w:rsidP="00794B70">
      <w:pPr>
        <w:pStyle w:val="ListParagraph"/>
        <w:numPr>
          <w:ilvl w:val="0"/>
          <w:numId w:val="5"/>
        </w:numPr>
      </w:pPr>
      <w:r>
        <w:t>Assemble and execute the program, Debug if Required.</w:t>
      </w:r>
    </w:p>
    <w:p w:rsidR="00794B70" w:rsidRDefault="00794B70" w:rsidP="00794B70">
      <w:pPr>
        <w:pStyle w:val="ListParagraph"/>
        <w:numPr>
          <w:ilvl w:val="0"/>
          <w:numId w:val="5"/>
        </w:numPr>
      </w:pPr>
      <w:r>
        <w:t>Check for Result at memory location 4151</w:t>
      </w:r>
      <w:r w:rsidR="007E58C1">
        <w:t>H.</w:t>
      </w:r>
    </w:p>
    <w:p w:rsidR="00794B70" w:rsidRDefault="00794B70" w:rsidP="00794B70">
      <w:pPr>
        <w:pStyle w:val="Heading1"/>
      </w:pPr>
      <w:r>
        <w:t>Observations:</w:t>
      </w:r>
    </w:p>
    <w:p w:rsidR="00794B70" w:rsidRDefault="00794B70" w:rsidP="00794B70">
      <w:pPr>
        <w:pStyle w:val="ListParagraph"/>
        <w:numPr>
          <w:ilvl w:val="0"/>
          <w:numId w:val="6"/>
        </w:numPr>
      </w:pPr>
      <w:r>
        <w:t>Before Execution:</w:t>
      </w:r>
    </w:p>
    <w:p w:rsidR="00794B70" w:rsidRDefault="00794B70" w:rsidP="00794B70">
      <w:pPr>
        <w:pStyle w:val="ListParagraph"/>
        <w:numPr>
          <w:ilvl w:val="1"/>
          <w:numId w:val="6"/>
        </w:numPr>
      </w:pPr>
      <w:r>
        <w:t>4150</w:t>
      </w:r>
      <w:r w:rsidR="003C2278">
        <w:t>H: 0AH</w:t>
      </w:r>
      <w:r>
        <w:t xml:space="preserve"> (Don’t Care)</w:t>
      </w:r>
    </w:p>
    <w:p w:rsidR="00794B70" w:rsidRDefault="00794B70" w:rsidP="00794B70">
      <w:pPr>
        <w:pStyle w:val="ListParagraph"/>
        <w:numPr>
          <w:ilvl w:val="1"/>
          <w:numId w:val="6"/>
        </w:numPr>
      </w:pPr>
      <w:r>
        <w:t>4151H: XX (Don’t Care)</w:t>
      </w:r>
    </w:p>
    <w:p w:rsidR="00794B70" w:rsidRDefault="00794B70" w:rsidP="00794B70">
      <w:pPr>
        <w:pStyle w:val="ListParagraph"/>
        <w:numPr>
          <w:ilvl w:val="0"/>
          <w:numId w:val="6"/>
        </w:numPr>
      </w:pPr>
      <w:r>
        <w:t xml:space="preserve"> After Execution</w:t>
      </w:r>
      <w:r w:rsidR="004A512B">
        <w:t xml:space="preserve"> of </w:t>
      </w:r>
      <w:r w:rsidR="00992058">
        <w:t>Program 9.1</w:t>
      </w:r>
      <w:r>
        <w:t>:</w:t>
      </w:r>
    </w:p>
    <w:p w:rsidR="00794B70" w:rsidRDefault="00794B70" w:rsidP="00794B70">
      <w:pPr>
        <w:pStyle w:val="ListParagraph"/>
        <w:numPr>
          <w:ilvl w:val="1"/>
          <w:numId w:val="6"/>
        </w:numPr>
      </w:pPr>
      <w:r>
        <w:t xml:space="preserve">4150H: </w:t>
      </w:r>
      <w:r w:rsidR="003C2278">
        <w:t>0A</w:t>
      </w:r>
      <w:r>
        <w:t>H</w:t>
      </w:r>
    </w:p>
    <w:p w:rsidR="00794B70" w:rsidRDefault="007F26CD" w:rsidP="00794B70">
      <w:pPr>
        <w:pStyle w:val="ListParagraph"/>
        <w:numPr>
          <w:ilvl w:val="1"/>
          <w:numId w:val="6"/>
        </w:numPr>
      </w:pPr>
      <w:r>
        <w:t>4151H: F5</w:t>
      </w:r>
      <w:r w:rsidR="00794B70">
        <w:t>H</w:t>
      </w:r>
    </w:p>
    <w:p w:rsidR="001423F0" w:rsidRDefault="001423F0" w:rsidP="001423F0">
      <w:pPr>
        <w:pStyle w:val="ListParagraph"/>
        <w:numPr>
          <w:ilvl w:val="0"/>
          <w:numId w:val="6"/>
        </w:numPr>
      </w:pPr>
      <w:r>
        <w:t xml:space="preserve">After Execution of </w:t>
      </w:r>
      <w:r w:rsidR="00CE2419">
        <w:t>Program 9.2</w:t>
      </w:r>
      <w:r>
        <w:t>:</w:t>
      </w:r>
    </w:p>
    <w:p w:rsidR="001423F0" w:rsidRDefault="001423F0" w:rsidP="001423F0">
      <w:pPr>
        <w:pStyle w:val="ListParagraph"/>
        <w:numPr>
          <w:ilvl w:val="1"/>
          <w:numId w:val="6"/>
        </w:numPr>
      </w:pPr>
      <w:r>
        <w:t>4150H: 0AH</w:t>
      </w:r>
    </w:p>
    <w:p w:rsidR="001423F0" w:rsidRDefault="00CE2419" w:rsidP="001423F0">
      <w:pPr>
        <w:pStyle w:val="ListParagraph"/>
        <w:numPr>
          <w:ilvl w:val="1"/>
          <w:numId w:val="6"/>
        </w:numPr>
      </w:pPr>
      <w:r>
        <w:t>4151H: F6</w:t>
      </w:r>
      <w:r w:rsidR="001423F0">
        <w:t>H</w:t>
      </w:r>
    </w:p>
    <w:p w:rsidR="00794B70" w:rsidRDefault="00794B70" w:rsidP="00794B70">
      <w:pPr>
        <w:pStyle w:val="Heading1"/>
      </w:pPr>
      <w:r>
        <w:t>Conclusion:</w:t>
      </w:r>
    </w:p>
    <w:p w:rsidR="006D1AA5" w:rsidRDefault="006D1AA5" w:rsidP="006D1AA5"/>
    <w:p w:rsidR="006D1AA5" w:rsidRDefault="006D1AA5">
      <w:r>
        <w:br w:type="page"/>
      </w:r>
    </w:p>
    <w:p w:rsidR="00D24FA2" w:rsidRDefault="00D24FA2" w:rsidP="00D24FA2">
      <w:pPr>
        <w:pStyle w:val="Title"/>
      </w:pPr>
      <w:r>
        <w:lastRenderedPageBreak/>
        <w:t>Practical-10</w:t>
      </w:r>
    </w:p>
    <w:p w:rsidR="00D24FA2" w:rsidRDefault="00D24FA2" w:rsidP="00D24FA2">
      <w:pPr>
        <w:pStyle w:val="Heading1"/>
        <w:tabs>
          <w:tab w:val="left" w:pos="1530"/>
        </w:tabs>
      </w:pPr>
      <w:r>
        <w:t>Aim:</w:t>
      </w:r>
      <w:r>
        <w:tab/>
      </w:r>
    </w:p>
    <w:p w:rsidR="00D24FA2" w:rsidRPr="008666F0" w:rsidRDefault="00D24FA2" w:rsidP="00D24FA2">
      <w:r w:rsidRPr="001A1EEA">
        <w:t>Write a program to find maximum number from block of data.</w:t>
      </w:r>
    </w:p>
    <w:p w:rsidR="00D24FA2" w:rsidRDefault="00D24FA2" w:rsidP="00D24FA2">
      <w:pPr>
        <w:pStyle w:val="Heading1"/>
      </w:pPr>
      <w:r>
        <w:t>Program:</w:t>
      </w:r>
    </w:p>
    <w:p w:rsidR="00D24FA2" w:rsidRPr="00A36C35" w:rsidRDefault="00D24FA2" w:rsidP="00D24FA2"/>
    <w:tbl>
      <w:tblPr>
        <w:tblStyle w:val="TableGrid"/>
        <w:tblW w:w="9711" w:type="dxa"/>
        <w:tblLook w:val="04A0" w:firstRow="1" w:lastRow="0" w:firstColumn="1" w:lastColumn="0" w:noHBand="0" w:noVBand="1"/>
      </w:tblPr>
      <w:tblGrid>
        <w:gridCol w:w="1121"/>
        <w:gridCol w:w="1818"/>
        <w:gridCol w:w="1123"/>
        <w:gridCol w:w="1684"/>
        <w:gridCol w:w="3965"/>
      </w:tblGrid>
      <w:tr w:rsidR="00D24FA2" w:rsidTr="005B74C8">
        <w:tc>
          <w:tcPr>
            <w:tcW w:w="1123" w:type="dxa"/>
          </w:tcPr>
          <w:p w:rsidR="00D24FA2" w:rsidRPr="0063146C" w:rsidRDefault="00D24FA2" w:rsidP="005B74C8">
            <w:pPr>
              <w:rPr>
                <w:b/>
                <w:bCs/>
              </w:rPr>
            </w:pPr>
            <w:r w:rsidRPr="0063146C">
              <w:rPr>
                <w:b/>
                <w:bCs/>
              </w:rPr>
              <w:t>Address</w:t>
            </w:r>
          </w:p>
        </w:tc>
        <w:tc>
          <w:tcPr>
            <w:tcW w:w="1836" w:type="dxa"/>
          </w:tcPr>
          <w:p w:rsidR="00D24FA2" w:rsidRPr="0063146C" w:rsidRDefault="00D24FA2" w:rsidP="005B74C8">
            <w:pPr>
              <w:rPr>
                <w:b/>
                <w:bCs/>
              </w:rPr>
            </w:pPr>
            <w:r w:rsidRPr="0063146C">
              <w:rPr>
                <w:b/>
                <w:bCs/>
              </w:rPr>
              <w:t>Machine Codes</w:t>
            </w:r>
          </w:p>
        </w:tc>
        <w:tc>
          <w:tcPr>
            <w:tcW w:w="1030" w:type="dxa"/>
          </w:tcPr>
          <w:p w:rsidR="00D24FA2" w:rsidRPr="0063146C" w:rsidRDefault="00D24FA2" w:rsidP="005B74C8">
            <w:pPr>
              <w:rPr>
                <w:b/>
                <w:bCs/>
              </w:rPr>
            </w:pPr>
            <w:r w:rsidRPr="0063146C">
              <w:rPr>
                <w:b/>
                <w:bCs/>
              </w:rPr>
              <w:t>Labels</w:t>
            </w:r>
          </w:p>
        </w:tc>
        <w:tc>
          <w:tcPr>
            <w:tcW w:w="1690" w:type="dxa"/>
          </w:tcPr>
          <w:p w:rsidR="00D24FA2" w:rsidRPr="0063146C" w:rsidRDefault="00D24FA2" w:rsidP="005B74C8">
            <w:pPr>
              <w:rPr>
                <w:b/>
                <w:bCs/>
              </w:rPr>
            </w:pPr>
            <w:r w:rsidRPr="0063146C">
              <w:rPr>
                <w:b/>
                <w:bCs/>
              </w:rPr>
              <w:t>Instructions</w:t>
            </w:r>
          </w:p>
        </w:tc>
        <w:tc>
          <w:tcPr>
            <w:tcW w:w="4032" w:type="dxa"/>
          </w:tcPr>
          <w:p w:rsidR="00D24FA2" w:rsidRPr="0063146C" w:rsidRDefault="00D24FA2" w:rsidP="005B74C8">
            <w:pPr>
              <w:rPr>
                <w:b/>
                <w:bCs/>
              </w:rPr>
            </w:pPr>
            <w:r w:rsidRPr="0063146C">
              <w:rPr>
                <w:b/>
                <w:bCs/>
              </w:rPr>
              <w:t>Comments</w:t>
            </w:r>
          </w:p>
        </w:tc>
      </w:tr>
      <w:tr w:rsidR="00D24FA2" w:rsidTr="005B74C8">
        <w:tc>
          <w:tcPr>
            <w:tcW w:w="1123" w:type="dxa"/>
          </w:tcPr>
          <w:p w:rsidR="00D24FA2" w:rsidRDefault="00D24FA2" w:rsidP="005B74C8">
            <w:r>
              <w:t>4200</w:t>
            </w:r>
          </w:p>
        </w:tc>
        <w:tc>
          <w:tcPr>
            <w:tcW w:w="1836" w:type="dxa"/>
          </w:tcPr>
          <w:p w:rsidR="00D24FA2" w:rsidRDefault="00D24FA2" w:rsidP="005B74C8">
            <w:r w:rsidRPr="004B3620">
              <w:t>21 50 41</w:t>
            </w:r>
          </w:p>
        </w:tc>
        <w:tc>
          <w:tcPr>
            <w:tcW w:w="1030" w:type="dxa"/>
          </w:tcPr>
          <w:p w:rsidR="00D24FA2" w:rsidRDefault="00D24FA2" w:rsidP="005B74C8"/>
        </w:tc>
        <w:tc>
          <w:tcPr>
            <w:tcW w:w="1690" w:type="dxa"/>
          </w:tcPr>
          <w:p w:rsidR="00D24FA2" w:rsidRDefault="00D24FA2" w:rsidP="005B74C8">
            <w:r w:rsidRPr="001107EA">
              <w:t>LXI H,4150H</w:t>
            </w:r>
          </w:p>
        </w:tc>
        <w:tc>
          <w:tcPr>
            <w:tcW w:w="4032" w:type="dxa"/>
          </w:tcPr>
          <w:p w:rsidR="00D24FA2" w:rsidRDefault="00D24FA2" w:rsidP="005B74C8">
            <w:r w:rsidRPr="006E70F5">
              <w:t>Load H-L pair with address 4150H</w:t>
            </w:r>
          </w:p>
        </w:tc>
      </w:tr>
      <w:tr w:rsidR="00D24FA2" w:rsidTr="005B74C8">
        <w:tc>
          <w:tcPr>
            <w:tcW w:w="1123" w:type="dxa"/>
          </w:tcPr>
          <w:p w:rsidR="00D24FA2" w:rsidRDefault="00D24FA2" w:rsidP="005B74C8">
            <w:r w:rsidRPr="00F069BF">
              <w:t>4203</w:t>
            </w:r>
          </w:p>
        </w:tc>
        <w:tc>
          <w:tcPr>
            <w:tcW w:w="1836" w:type="dxa"/>
          </w:tcPr>
          <w:p w:rsidR="00D24FA2" w:rsidRDefault="00D24FA2" w:rsidP="005B74C8">
            <w:r>
              <w:t>4E</w:t>
            </w:r>
          </w:p>
        </w:tc>
        <w:tc>
          <w:tcPr>
            <w:tcW w:w="1030" w:type="dxa"/>
          </w:tcPr>
          <w:p w:rsidR="00D24FA2" w:rsidRDefault="00D24FA2" w:rsidP="005B74C8"/>
        </w:tc>
        <w:tc>
          <w:tcPr>
            <w:tcW w:w="1690" w:type="dxa"/>
          </w:tcPr>
          <w:p w:rsidR="00D24FA2" w:rsidRDefault="00D24FA2" w:rsidP="005B74C8">
            <w:r w:rsidRPr="001107EA">
              <w:t>MOV C,M</w:t>
            </w:r>
          </w:p>
        </w:tc>
        <w:tc>
          <w:tcPr>
            <w:tcW w:w="4032" w:type="dxa"/>
          </w:tcPr>
          <w:p w:rsidR="00D24FA2" w:rsidRDefault="00D24FA2" w:rsidP="005B74C8">
            <w:r w:rsidRPr="006E70F5">
              <w:t>Move counter from memory to reg. C.</w:t>
            </w:r>
          </w:p>
        </w:tc>
      </w:tr>
      <w:tr w:rsidR="00D24FA2" w:rsidTr="005B74C8">
        <w:tc>
          <w:tcPr>
            <w:tcW w:w="1123" w:type="dxa"/>
          </w:tcPr>
          <w:p w:rsidR="00D24FA2" w:rsidRDefault="00D24FA2" w:rsidP="005B74C8">
            <w:r>
              <w:t>4204</w:t>
            </w:r>
          </w:p>
        </w:tc>
        <w:tc>
          <w:tcPr>
            <w:tcW w:w="1836" w:type="dxa"/>
          </w:tcPr>
          <w:p w:rsidR="00D24FA2" w:rsidRDefault="00D24FA2" w:rsidP="005B74C8">
            <w:r>
              <w:t>23</w:t>
            </w:r>
          </w:p>
        </w:tc>
        <w:tc>
          <w:tcPr>
            <w:tcW w:w="1030" w:type="dxa"/>
          </w:tcPr>
          <w:p w:rsidR="00D24FA2" w:rsidRDefault="00D24FA2" w:rsidP="005B74C8"/>
        </w:tc>
        <w:tc>
          <w:tcPr>
            <w:tcW w:w="1690" w:type="dxa"/>
          </w:tcPr>
          <w:p w:rsidR="00D24FA2" w:rsidRDefault="00D24FA2" w:rsidP="005B74C8">
            <w:r w:rsidRPr="001107EA">
              <w:t>INX H</w:t>
            </w:r>
          </w:p>
        </w:tc>
        <w:tc>
          <w:tcPr>
            <w:tcW w:w="4032" w:type="dxa"/>
          </w:tcPr>
          <w:p w:rsidR="00D24FA2" w:rsidRDefault="00D24FA2" w:rsidP="005B74C8">
            <w:r w:rsidRPr="006D72F9">
              <w:t>Increment H-L pair.</w:t>
            </w:r>
          </w:p>
        </w:tc>
      </w:tr>
      <w:tr w:rsidR="00D24FA2" w:rsidTr="005B74C8">
        <w:tc>
          <w:tcPr>
            <w:tcW w:w="1123" w:type="dxa"/>
          </w:tcPr>
          <w:p w:rsidR="00D24FA2" w:rsidRDefault="00D24FA2" w:rsidP="005B74C8">
            <w:r>
              <w:t>4205</w:t>
            </w:r>
          </w:p>
        </w:tc>
        <w:tc>
          <w:tcPr>
            <w:tcW w:w="1836" w:type="dxa"/>
          </w:tcPr>
          <w:p w:rsidR="00D24FA2" w:rsidRPr="00191451" w:rsidRDefault="00D24FA2" w:rsidP="005B74C8">
            <w:r>
              <w:t>7E</w:t>
            </w:r>
          </w:p>
        </w:tc>
        <w:tc>
          <w:tcPr>
            <w:tcW w:w="1030" w:type="dxa"/>
          </w:tcPr>
          <w:p w:rsidR="00D24FA2" w:rsidRDefault="00D24FA2" w:rsidP="005B74C8"/>
        </w:tc>
        <w:tc>
          <w:tcPr>
            <w:tcW w:w="1690" w:type="dxa"/>
          </w:tcPr>
          <w:p w:rsidR="00D24FA2" w:rsidRPr="00AB5E53" w:rsidRDefault="00D24FA2" w:rsidP="005B74C8">
            <w:r w:rsidRPr="001107EA">
              <w:t>MOV A,M</w:t>
            </w:r>
          </w:p>
        </w:tc>
        <w:tc>
          <w:tcPr>
            <w:tcW w:w="4032" w:type="dxa"/>
          </w:tcPr>
          <w:p w:rsidR="00D24FA2" w:rsidRPr="007F7720" w:rsidRDefault="00D24FA2" w:rsidP="005B74C8">
            <w:r>
              <w:t xml:space="preserve">Move the 1’st </w:t>
            </w:r>
            <w:r w:rsidRPr="006D72F9">
              <w:t>number from memory to reg. A</w:t>
            </w:r>
          </w:p>
        </w:tc>
      </w:tr>
      <w:tr w:rsidR="00D24FA2" w:rsidTr="005B74C8">
        <w:tc>
          <w:tcPr>
            <w:tcW w:w="1123" w:type="dxa"/>
          </w:tcPr>
          <w:p w:rsidR="00D24FA2" w:rsidRDefault="00D24FA2" w:rsidP="005B74C8">
            <w:r>
              <w:t>4206</w:t>
            </w:r>
          </w:p>
        </w:tc>
        <w:tc>
          <w:tcPr>
            <w:tcW w:w="1836" w:type="dxa"/>
          </w:tcPr>
          <w:p w:rsidR="00D24FA2" w:rsidRPr="00191451" w:rsidRDefault="00D24FA2" w:rsidP="005B74C8">
            <w:r>
              <w:t>0D</w:t>
            </w:r>
          </w:p>
        </w:tc>
        <w:tc>
          <w:tcPr>
            <w:tcW w:w="1030" w:type="dxa"/>
          </w:tcPr>
          <w:p w:rsidR="00D24FA2" w:rsidRDefault="00D24FA2" w:rsidP="005B74C8"/>
        </w:tc>
        <w:tc>
          <w:tcPr>
            <w:tcW w:w="1690" w:type="dxa"/>
          </w:tcPr>
          <w:p w:rsidR="00D24FA2" w:rsidRPr="00AB5E53" w:rsidRDefault="00D24FA2" w:rsidP="005B74C8">
            <w:r w:rsidRPr="001107EA">
              <w:t>DCR C</w:t>
            </w:r>
          </w:p>
        </w:tc>
        <w:tc>
          <w:tcPr>
            <w:tcW w:w="4032" w:type="dxa"/>
          </w:tcPr>
          <w:p w:rsidR="00D24FA2" w:rsidRPr="007F7720" w:rsidRDefault="00D24FA2" w:rsidP="005B74C8">
            <w:r w:rsidRPr="006D72F9">
              <w:t>Decrement counter.</w:t>
            </w:r>
          </w:p>
        </w:tc>
      </w:tr>
      <w:tr w:rsidR="00D24FA2" w:rsidTr="005B74C8">
        <w:tc>
          <w:tcPr>
            <w:tcW w:w="1123" w:type="dxa"/>
          </w:tcPr>
          <w:p w:rsidR="00D24FA2" w:rsidRDefault="00D24FA2" w:rsidP="005B74C8">
            <w:r>
              <w:t>4207</w:t>
            </w:r>
          </w:p>
        </w:tc>
        <w:tc>
          <w:tcPr>
            <w:tcW w:w="1836" w:type="dxa"/>
          </w:tcPr>
          <w:p w:rsidR="00D24FA2" w:rsidRPr="00191451" w:rsidRDefault="00D24FA2" w:rsidP="005B74C8">
            <w:r>
              <w:t>23</w:t>
            </w:r>
          </w:p>
        </w:tc>
        <w:tc>
          <w:tcPr>
            <w:tcW w:w="1030" w:type="dxa"/>
          </w:tcPr>
          <w:p w:rsidR="00D24FA2" w:rsidRDefault="00D24FA2" w:rsidP="005B74C8">
            <w:r w:rsidRPr="001107EA">
              <w:t>LOOP:</w:t>
            </w:r>
          </w:p>
        </w:tc>
        <w:tc>
          <w:tcPr>
            <w:tcW w:w="1690" w:type="dxa"/>
          </w:tcPr>
          <w:p w:rsidR="00D24FA2" w:rsidRPr="00AB5E53" w:rsidRDefault="00D24FA2" w:rsidP="005B74C8">
            <w:r w:rsidRPr="001107EA">
              <w:t>INX H</w:t>
            </w:r>
          </w:p>
        </w:tc>
        <w:tc>
          <w:tcPr>
            <w:tcW w:w="4032" w:type="dxa"/>
          </w:tcPr>
          <w:p w:rsidR="00D24FA2" w:rsidRPr="007F7720" w:rsidRDefault="00D24FA2" w:rsidP="005B74C8">
            <w:r w:rsidRPr="006D72F9">
              <w:t>Increment H-L pair.</w:t>
            </w:r>
          </w:p>
        </w:tc>
      </w:tr>
      <w:tr w:rsidR="00D24FA2" w:rsidTr="005B74C8">
        <w:tc>
          <w:tcPr>
            <w:tcW w:w="1123" w:type="dxa"/>
          </w:tcPr>
          <w:p w:rsidR="00D24FA2" w:rsidRDefault="00D24FA2" w:rsidP="005B74C8">
            <w:r>
              <w:t>4208</w:t>
            </w:r>
          </w:p>
        </w:tc>
        <w:tc>
          <w:tcPr>
            <w:tcW w:w="1836" w:type="dxa"/>
          </w:tcPr>
          <w:p w:rsidR="00D24FA2" w:rsidRPr="00191451" w:rsidRDefault="00D24FA2" w:rsidP="005B74C8">
            <w:r>
              <w:t>46</w:t>
            </w:r>
          </w:p>
        </w:tc>
        <w:tc>
          <w:tcPr>
            <w:tcW w:w="1030" w:type="dxa"/>
          </w:tcPr>
          <w:p w:rsidR="00D24FA2" w:rsidRDefault="00D24FA2" w:rsidP="005B74C8"/>
        </w:tc>
        <w:tc>
          <w:tcPr>
            <w:tcW w:w="1690" w:type="dxa"/>
          </w:tcPr>
          <w:p w:rsidR="00D24FA2" w:rsidRPr="00AB5E53" w:rsidRDefault="00D24FA2" w:rsidP="005B74C8">
            <w:r w:rsidRPr="001107EA">
              <w:t>MOV B,M</w:t>
            </w:r>
          </w:p>
        </w:tc>
        <w:tc>
          <w:tcPr>
            <w:tcW w:w="4032" w:type="dxa"/>
          </w:tcPr>
          <w:p w:rsidR="00D24FA2" w:rsidRPr="007F7720" w:rsidRDefault="00D24FA2" w:rsidP="005B74C8">
            <w:r w:rsidRPr="006D72F9">
              <w:t>Move the next number from memory to reg. B</w:t>
            </w:r>
          </w:p>
        </w:tc>
      </w:tr>
      <w:tr w:rsidR="00D24FA2" w:rsidTr="005B74C8">
        <w:tc>
          <w:tcPr>
            <w:tcW w:w="1123" w:type="dxa"/>
          </w:tcPr>
          <w:p w:rsidR="00D24FA2" w:rsidRDefault="00D24FA2" w:rsidP="005B74C8">
            <w:r>
              <w:t>4209</w:t>
            </w:r>
          </w:p>
        </w:tc>
        <w:tc>
          <w:tcPr>
            <w:tcW w:w="1836" w:type="dxa"/>
          </w:tcPr>
          <w:p w:rsidR="00D24FA2" w:rsidRPr="00191451" w:rsidRDefault="00D24FA2" w:rsidP="005B74C8">
            <w:r>
              <w:t>B8</w:t>
            </w:r>
          </w:p>
        </w:tc>
        <w:tc>
          <w:tcPr>
            <w:tcW w:w="1030" w:type="dxa"/>
          </w:tcPr>
          <w:p w:rsidR="00D24FA2" w:rsidRDefault="00D24FA2" w:rsidP="005B74C8"/>
        </w:tc>
        <w:tc>
          <w:tcPr>
            <w:tcW w:w="1690" w:type="dxa"/>
          </w:tcPr>
          <w:p w:rsidR="00D24FA2" w:rsidRPr="00AB5E53" w:rsidRDefault="00D24FA2" w:rsidP="005B74C8">
            <w:r w:rsidRPr="001107EA">
              <w:t>CMP B</w:t>
            </w:r>
          </w:p>
        </w:tc>
        <w:tc>
          <w:tcPr>
            <w:tcW w:w="4032" w:type="dxa"/>
          </w:tcPr>
          <w:p w:rsidR="00D24FA2" w:rsidRPr="007F7720" w:rsidRDefault="00D24FA2" w:rsidP="005B74C8">
            <w:r w:rsidRPr="006D72F9">
              <w:t>Compare B with A.</w:t>
            </w:r>
          </w:p>
        </w:tc>
      </w:tr>
      <w:tr w:rsidR="00D24FA2" w:rsidTr="005B74C8">
        <w:tc>
          <w:tcPr>
            <w:tcW w:w="1123" w:type="dxa"/>
          </w:tcPr>
          <w:p w:rsidR="00D24FA2" w:rsidRDefault="00D24FA2" w:rsidP="005B74C8">
            <w:r>
              <w:t>420A</w:t>
            </w:r>
          </w:p>
        </w:tc>
        <w:tc>
          <w:tcPr>
            <w:tcW w:w="1836" w:type="dxa"/>
          </w:tcPr>
          <w:p w:rsidR="00D24FA2" w:rsidRPr="00191451" w:rsidRDefault="00A618DE" w:rsidP="005B74C8">
            <w:r>
              <w:t>D2</w:t>
            </w:r>
            <w:r w:rsidR="00D24FA2" w:rsidRPr="001107EA">
              <w:t xml:space="preserve"> 0E 042</w:t>
            </w:r>
          </w:p>
        </w:tc>
        <w:tc>
          <w:tcPr>
            <w:tcW w:w="1030" w:type="dxa"/>
          </w:tcPr>
          <w:p w:rsidR="00D24FA2" w:rsidRDefault="00D24FA2" w:rsidP="005B74C8"/>
        </w:tc>
        <w:tc>
          <w:tcPr>
            <w:tcW w:w="1690" w:type="dxa"/>
          </w:tcPr>
          <w:p w:rsidR="00D24FA2" w:rsidRPr="00AB5E53" w:rsidRDefault="00D24FA2" w:rsidP="005B74C8">
            <w:r w:rsidRPr="001107EA">
              <w:t>J</w:t>
            </w:r>
            <w:r w:rsidR="001E2326">
              <w:t>N</w:t>
            </w:r>
            <w:r w:rsidRPr="001107EA">
              <w:t>C AHEAD</w:t>
            </w:r>
          </w:p>
        </w:tc>
        <w:tc>
          <w:tcPr>
            <w:tcW w:w="4032" w:type="dxa"/>
          </w:tcPr>
          <w:p w:rsidR="00D24FA2" w:rsidRPr="007F7720" w:rsidRDefault="00D24FA2" w:rsidP="005B74C8">
            <w:r w:rsidRPr="006D72F9">
              <w:t xml:space="preserve">Jump to AHEAD if there is </w:t>
            </w:r>
            <w:r w:rsidR="001F51D5">
              <w:t xml:space="preserve">not </w:t>
            </w:r>
            <w:r w:rsidRPr="006D72F9">
              <w:t>a carry.</w:t>
            </w:r>
          </w:p>
        </w:tc>
      </w:tr>
      <w:tr w:rsidR="00D24FA2" w:rsidTr="005B74C8">
        <w:tc>
          <w:tcPr>
            <w:tcW w:w="1123" w:type="dxa"/>
          </w:tcPr>
          <w:p w:rsidR="00D24FA2" w:rsidRDefault="00D24FA2" w:rsidP="005B74C8">
            <w:r>
              <w:t>420D</w:t>
            </w:r>
          </w:p>
        </w:tc>
        <w:tc>
          <w:tcPr>
            <w:tcW w:w="1836" w:type="dxa"/>
          </w:tcPr>
          <w:p w:rsidR="00D24FA2" w:rsidRPr="00191451" w:rsidRDefault="00D24FA2" w:rsidP="005B74C8">
            <w:r>
              <w:t>78</w:t>
            </w:r>
          </w:p>
        </w:tc>
        <w:tc>
          <w:tcPr>
            <w:tcW w:w="1030" w:type="dxa"/>
          </w:tcPr>
          <w:p w:rsidR="00D24FA2" w:rsidRDefault="00D24FA2" w:rsidP="005B74C8"/>
        </w:tc>
        <w:tc>
          <w:tcPr>
            <w:tcW w:w="1690" w:type="dxa"/>
          </w:tcPr>
          <w:p w:rsidR="00D24FA2" w:rsidRPr="00AB5E53" w:rsidRDefault="00D24FA2" w:rsidP="005B74C8">
            <w:r w:rsidRPr="001107EA">
              <w:t>MOV A,B</w:t>
            </w:r>
          </w:p>
        </w:tc>
        <w:tc>
          <w:tcPr>
            <w:tcW w:w="4032" w:type="dxa"/>
          </w:tcPr>
          <w:p w:rsidR="00D24FA2" w:rsidRPr="007F7720" w:rsidRDefault="00D24FA2" w:rsidP="005B74C8">
            <w:r w:rsidRPr="006D72F9">
              <w:t>Move largest from reg. B to reg. A.</w:t>
            </w:r>
          </w:p>
        </w:tc>
      </w:tr>
      <w:tr w:rsidR="00D24FA2" w:rsidTr="005B74C8">
        <w:tc>
          <w:tcPr>
            <w:tcW w:w="1123" w:type="dxa"/>
          </w:tcPr>
          <w:p w:rsidR="00D24FA2" w:rsidRDefault="00D24FA2" w:rsidP="005B74C8">
            <w:r>
              <w:t>420E</w:t>
            </w:r>
          </w:p>
        </w:tc>
        <w:tc>
          <w:tcPr>
            <w:tcW w:w="1836" w:type="dxa"/>
          </w:tcPr>
          <w:p w:rsidR="00D24FA2" w:rsidRPr="00191451" w:rsidRDefault="00D24FA2" w:rsidP="005B74C8">
            <w:r>
              <w:t>0D</w:t>
            </w:r>
          </w:p>
        </w:tc>
        <w:tc>
          <w:tcPr>
            <w:tcW w:w="1030" w:type="dxa"/>
          </w:tcPr>
          <w:p w:rsidR="00D24FA2" w:rsidRDefault="00D24FA2" w:rsidP="005B74C8">
            <w:r w:rsidRPr="001107EA">
              <w:t>AHEAD:</w:t>
            </w:r>
          </w:p>
        </w:tc>
        <w:tc>
          <w:tcPr>
            <w:tcW w:w="1690" w:type="dxa"/>
          </w:tcPr>
          <w:p w:rsidR="00D24FA2" w:rsidRPr="00AB5E53" w:rsidRDefault="00D24FA2" w:rsidP="005B74C8">
            <w:r w:rsidRPr="001107EA">
              <w:t>DCR C</w:t>
            </w:r>
          </w:p>
        </w:tc>
        <w:tc>
          <w:tcPr>
            <w:tcW w:w="4032" w:type="dxa"/>
          </w:tcPr>
          <w:p w:rsidR="00D24FA2" w:rsidRPr="007F7720" w:rsidRDefault="00D24FA2" w:rsidP="005B74C8">
            <w:r w:rsidRPr="006D72F9">
              <w:t>Decrement counter.</w:t>
            </w:r>
          </w:p>
        </w:tc>
      </w:tr>
      <w:tr w:rsidR="00D24FA2" w:rsidTr="005B74C8">
        <w:tc>
          <w:tcPr>
            <w:tcW w:w="1123" w:type="dxa"/>
          </w:tcPr>
          <w:p w:rsidR="00D24FA2" w:rsidRDefault="00D24FA2" w:rsidP="005B74C8">
            <w:r>
              <w:t>420F</w:t>
            </w:r>
          </w:p>
        </w:tc>
        <w:tc>
          <w:tcPr>
            <w:tcW w:w="1836" w:type="dxa"/>
          </w:tcPr>
          <w:p w:rsidR="00D24FA2" w:rsidRPr="00191451" w:rsidRDefault="00D24FA2" w:rsidP="005B74C8">
            <w:r w:rsidRPr="001107EA">
              <w:t>C2 07 042</w:t>
            </w:r>
          </w:p>
        </w:tc>
        <w:tc>
          <w:tcPr>
            <w:tcW w:w="1030" w:type="dxa"/>
          </w:tcPr>
          <w:p w:rsidR="00D24FA2" w:rsidRDefault="00D24FA2" w:rsidP="005B74C8"/>
        </w:tc>
        <w:tc>
          <w:tcPr>
            <w:tcW w:w="1690" w:type="dxa"/>
          </w:tcPr>
          <w:p w:rsidR="00D24FA2" w:rsidRPr="00AB5E53" w:rsidRDefault="00D24FA2" w:rsidP="005B74C8">
            <w:r w:rsidRPr="00892B6A">
              <w:t>JNZ LOOP</w:t>
            </w:r>
          </w:p>
        </w:tc>
        <w:tc>
          <w:tcPr>
            <w:tcW w:w="4032" w:type="dxa"/>
          </w:tcPr>
          <w:p w:rsidR="00D24FA2" w:rsidRPr="007F7720" w:rsidRDefault="00D24FA2" w:rsidP="005B74C8">
            <w:r w:rsidRPr="006D72F9">
              <w:t>Jump to LOOP if counter is not zero.</w:t>
            </w:r>
          </w:p>
        </w:tc>
      </w:tr>
      <w:tr w:rsidR="00D24FA2" w:rsidTr="005B74C8">
        <w:tc>
          <w:tcPr>
            <w:tcW w:w="1123" w:type="dxa"/>
          </w:tcPr>
          <w:p w:rsidR="00D24FA2" w:rsidRDefault="00D24FA2" w:rsidP="005B74C8">
            <w:r>
              <w:t>4212</w:t>
            </w:r>
          </w:p>
        </w:tc>
        <w:tc>
          <w:tcPr>
            <w:tcW w:w="1836" w:type="dxa"/>
          </w:tcPr>
          <w:p w:rsidR="00D24FA2" w:rsidRPr="00191451" w:rsidRDefault="00D24FA2" w:rsidP="005B74C8">
            <w:r>
              <w:t>23</w:t>
            </w:r>
          </w:p>
        </w:tc>
        <w:tc>
          <w:tcPr>
            <w:tcW w:w="1030" w:type="dxa"/>
          </w:tcPr>
          <w:p w:rsidR="00D24FA2" w:rsidRDefault="00D24FA2" w:rsidP="005B74C8"/>
        </w:tc>
        <w:tc>
          <w:tcPr>
            <w:tcW w:w="1690" w:type="dxa"/>
          </w:tcPr>
          <w:p w:rsidR="00D24FA2" w:rsidRPr="00AB5E53" w:rsidRDefault="00D24FA2" w:rsidP="005B74C8">
            <w:r w:rsidRPr="00892B6A">
              <w:t>INX H</w:t>
            </w:r>
          </w:p>
        </w:tc>
        <w:tc>
          <w:tcPr>
            <w:tcW w:w="4032" w:type="dxa"/>
          </w:tcPr>
          <w:p w:rsidR="00D24FA2" w:rsidRPr="007F7720" w:rsidRDefault="00D24FA2" w:rsidP="005B74C8">
            <w:r w:rsidRPr="006D72F9">
              <w:t>Increment H-L pair.</w:t>
            </w:r>
          </w:p>
        </w:tc>
      </w:tr>
      <w:tr w:rsidR="00D24FA2" w:rsidTr="005B74C8">
        <w:tc>
          <w:tcPr>
            <w:tcW w:w="1123" w:type="dxa"/>
          </w:tcPr>
          <w:p w:rsidR="00D24FA2" w:rsidRDefault="00D24FA2" w:rsidP="005B74C8">
            <w:r>
              <w:t>4213</w:t>
            </w:r>
          </w:p>
        </w:tc>
        <w:tc>
          <w:tcPr>
            <w:tcW w:w="1836" w:type="dxa"/>
          </w:tcPr>
          <w:p w:rsidR="00D24FA2" w:rsidRPr="00191451" w:rsidRDefault="00D24FA2" w:rsidP="005B74C8">
            <w:r>
              <w:t>77</w:t>
            </w:r>
          </w:p>
        </w:tc>
        <w:tc>
          <w:tcPr>
            <w:tcW w:w="1030" w:type="dxa"/>
          </w:tcPr>
          <w:p w:rsidR="00D24FA2" w:rsidRDefault="00D24FA2" w:rsidP="005B74C8"/>
        </w:tc>
        <w:tc>
          <w:tcPr>
            <w:tcW w:w="1690" w:type="dxa"/>
          </w:tcPr>
          <w:p w:rsidR="00D24FA2" w:rsidRPr="00AB5E53" w:rsidRDefault="00D24FA2" w:rsidP="005B74C8">
            <w:r w:rsidRPr="00892B6A">
              <w:t>MOV M,A</w:t>
            </w:r>
          </w:p>
        </w:tc>
        <w:tc>
          <w:tcPr>
            <w:tcW w:w="4032" w:type="dxa"/>
          </w:tcPr>
          <w:p w:rsidR="00D24FA2" w:rsidRPr="007F7720" w:rsidRDefault="00D24FA2" w:rsidP="005B74C8">
            <w:r w:rsidRPr="006D72F9">
              <w:t>Move the result from reg. A to memory.</w:t>
            </w:r>
          </w:p>
        </w:tc>
      </w:tr>
      <w:tr w:rsidR="00D24FA2" w:rsidTr="005B74C8">
        <w:tc>
          <w:tcPr>
            <w:tcW w:w="1123" w:type="dxa"/>
          </w:tcPr>
          <w:p w:rsidR="00D24FA2" w:rsidRDefault="00D24FA2" w:rsidP="005B74C8">
            <w:r>
              <w:t>4214</w:t>
            </w:r>
          </w:p>
        </w:tc>
        <w:tc>
          <w:tcPr>
            <w:tcW w:w="1836" w:type="dxa"/>
          </w:tcPr>
          <w:p w:rsidR="00D24FA2" w:rsidRPr="003967F7" w:rsidRDefault="00D24FA2" w:rsidP="005B74C8">
            <w:r w:rsidRPr="00287A46">
              <w:t>76</w:t>
            </w:r>
          </w:p>
        </w:tc>
        <w:tc>
          <w:tcPr>
            <w:tcW w:w="1030" w:type="dxa"/>
          </w:tcPr>
          <w:p w:rsidR="00D24FA2" w:rsidRDefault="00D24FA2" w:rsidP="005B74C8"/>
        </w:tc>
        <w:tc>
          <w:tcPr>
            <w:tcW w:w="1690" w:type="dxa"/>
          </w:tcPr>
          <w:p w:rsidR="00D24FA2" w:rsidRPr="008657EF" w:rsidRDefault="00D24FA2" w:rsidP="005B74C8">
            <w:r w:rsidRPr="00287A46">
              <w:t>HLT</w:t>
            </w:r>
          </w:p>
        </w:tc>
        <w:tc>
          <w:tcPr>
            <w:tcW w:w="4032" w:type="dxa"/>
          </w:tcPr>
          <w:p w:rsidR="00D24FA2" w:rsidRPr="006A57EC" w:rsidRDefault="00D24FA2" w:rsidP="005B74C8">
            <w:r>
              <w:t>Stop Execution.</w:t>
            </w:r>
          </w:p>
        </w:tc>
      </w:tr>
    </w:tbl>
    <w:p w:rsidR="00D24FA2" w:rsidRDefault="00D24FA2" w:rsidP="00D24FA2">
      <w:pPr>
        <w:pStyle w:val="Heading1"/>
        <w:tabs>
          <w:tab w:val="left" w:pos="2880"/>
        </w:tabs>
      </w:pPr>
      <w:r>
        <w:t>Description:</w:t>
      </w:r>
      <w:r>
        <w:tab/>
      </w:r>
    </w:p>
    <w:p w:rsidR="0069324A" w:rsidRDefault="0069324A" w:rsidP="0069324A">
      <w:pPr>
        <w:pStyle w:val="ListParagraph"/>
        <w:numPr>
          <w:ilvl w:val="0"/>
          <w:numId w:val="5"/>
        </w:numPr>
      </w:pPr>
      <w:r>
        <w:t>The above program finds largest number from a Block of number. Length of Block (04) is to be provided in the memory location 4150H and Numbers to be provided from memory location 4151H onwards (4551H: 9, 4152H: 4, 4153H: 2, and 4154H: 6).</w:t>
      </w:r>
    </w:p>
    <w:p w:rsidR="0069324A" w:rsidRDefault="0069324A" w:rsidP="0069324A">
      <w:pPr>
        <w:pStyle w:val="ListParagraph"/>
        <w:numPr>
          <w:ilvl w:val="0"/>
          <w:numId w:val="5"/>
        </w:numPr>
      </w:pPr>
      <w:r>
        <w:t>Assemble and execute the program, Debug if Required.</w:t>
      </w:r>
    </w:p>
    <w:p w:rsidR="0069324A" w:rsidRDefault="0069324A" w:rsidP="0069324A">
      <w:pPr>
        <w:pStyle w:val="ListParagraph"/>
        <w:numPr>
          <w:ilvl w:val="0"/>
          <w:numId w:val="5"/>
        </w:numPr>
      </w:pPr>
      <w:r>
        <w:t>Check for Result at memory location next to last element of Block (e.g. 4155H</w:t>
      </w:r>
      <w:r w:rsidR="00E65084">
        <w:t>: 9</w:t>
      </w:r>
      <w:r>
        <w:t>).</w:t>
      </w:r>
    </w:p>
    <w:p w:rsidR="00D24FA2" w:rsidRDefault="00D24FA2" w:rsidP="00D24FA2">
      <w:pPr>
        <w:pStyle w:val="Heading1"/>
      </w:pPr>
      <w:r>
        <w:t>Observations: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5"/>
        <w:gridCol w:w="4726"/>
      </w:tblGrid>
      <w:tr w:rsidR="0077337E" w:rsidTr="000407E2">
        <w:tc>
          <w:tcPr>
            <w:tcW w:w="4725" w:type="dxa"/>
          </w:tcPr>
          <w:p w:rsidR="0077337E" w:rsidRDefault="0077337E" w:rsidP="0077337E">
            <w:pPr>
              <w:pStyle w:val="ListParagraph"/>
              <w:numPr>
                <w:ilvl w:val="0"/>
                <w:numId w:val="6"/>
              </w:numPr>
            </w:pPr>
            <w:r>
              <w:t>Before Execution:</w:t>
            </w:r>
          </w:p>
          <w:p w:rsidR="0077337E" w:rsidRDefault="0077337E" w:rsidP="0077337E">
            <w:pPr>
              <w:pStyle w:val="ListParagraph"/>
              <w:numPr>
                <w:ilvl w:val="1"/>
                <w:numId w:val="6"/>
              </w:numPr>
            </w:pPr>
            <w:r>
              <w:t>4150H: 04H</w:t>
            </w:r>
          </w:p>
          <w:p w:rsidR="0077337E" w:rsidRDefault="0077337E" w:rsidP="0077337E">
            <w:pPr>
              <w:pStyle w:val="ListParagraph"/>
              <w:numPr>
                <w:ilvl w:val="1"/>
                <w:numId w:val="6"/>
              </w:numPr>
            </w:pPr>
            <w:r>
              <w:t>4151H: 09H</w:t>
            </w:r>
          </w:p>
          <w:p w:rsidR="0077337E" w:rsidRDefault="0077337E" w:rsidP="0077337E">
            <w:pPr>
              <w:pStyle w:val="ListParagraph"/>
              <w:numPr>
                <w:ilvl w:val="1"/>
                <w:numId w:val="6"/>
              </w:numPr>
            </w:pPr>
            <w:r>
              <w:t>4152H: 04H</w:t>
            </w:r>
          </w:p>
          <w:p w:rsidR="0077337E" w:rsidRDefault="0077337E" w:rsidP="0077337E">
            <w:pPr>
              <w:pStyle w:val="ListParagraph"/>
              <w:numPr>
                <w:ilvl w:val="1"/>
                <w:numId w:val="6"/>
              </w:numPr>
            </w:pPr>
            <w:r>
              <w:t>4153H: 02H</w:t>
            </w:r>
          </w:p>
          <w:p w:rsidR="0077337E" w:rsidRDefault="0077337E" w:rsidP="0077337E">
            <w:pPr>
              <w:pStyle w:val="ListParagraph"/>
              <w:numPr>
                <w:ilvl w:val="1"/>
                <w:numId w:val="6"/>
              </w:numPr>
            </w:pPr>
            <w:r>
              <w:t>4154H: 06H</w:t>
            </w:r>
          </w:p>
          <w:p w:rsidR="0077337E" w:rsidRDefault="0077337E" w:rsidP="0077337E">
            <w:pPr>
              <w:pStyle w:val="ListParagraph"/>
              <w:numPr>
                <w:ilvl w:val="1"/>
                <w:numId w:val="6"/>
              </w:numPr>
            </w:pPr>
            <w:r>
              <w:t>4155H: XX (Don’t Care)</w:t>
            </w:r>
          </w:p>
        </w:tc>
        <w:tc>
          <w:tcPr>
            <w:tcW w:w="4726" w:type="dxa"/>
          </w:tcPr>
          <w:p w:rsidR="0077337E" w:rsidRDefault="0077337E" w:rsidP="0077337E">
            <w:pPr>
              <w:pStyle w:val="ListParagraph"/>
              <w:numPr>
                <w:ilvl w:val="0"/>
                <w:numId w:val="6"/>
              </w:numPr>
            </w:pPr>
            <w:r>
              <w:t>After Execution of Program 9.1:</w:t>
            </w:r>
          </w:p>
          <w:p w:rsidR="0077337E" w:rsidRDefault="0077337E" w:rsidP="0077337E">
            <w:pPr>
              <w:pStyle w:val="ListParagraph"/>
              <w:numPr>
                <w:ilvl w:val="1"/>
                <w:numId w:val="6"/>
              </w:numPr>
            </w:pPr>
            <w:r>
              <w:t>4150H: 04H</w:t>
            </w:r>
          </w:p>
          <w:p w:rsidR="0077337E" w:rsidRDefault="0077337E" w:rsidP="0077337E">
            <w:pPr>
              <w:pStyle w:val="ListParagraph"/>
              <w:numPr>
                <w:ilvl w:val="1"/>
                <w:numId w:val="6"/>
              </w:numPr>
            </w:pPr>
            <w:r>
              <w:t>4151H: 09H</w:t>
            </w:r>
          </w:p>
          <w:p w:rsidR="0077337E" w:rsidRDefault="0077337E" w:rsidP="0077337E">
            <w:pPr>
              <w:pStyle w:val="ListParagraph"/>
              <w:numPr>
                <w:ilvl w:val="1"/>
                <w:numId w:val="6"/>
              </w:numPr>
            </w:pPr>
            <w:r>
              <w:t>4152H: 04H</w:t>
            </w:r>
          </w:p>
          <w:p w:rsidR="0077337E" w:rsidRDefault="0077337E" w:rsidP="0077337E">
            <w:pPr>
              <w:pStyle w:val="ListParagraph"/>
              <w:numPr>
                <w:ilvl w:val="1"/>
                <w:numId w:val="6"/>
              </w:numPr>
            </w:pPr>
            <w:r>
              <w:t>4153H: 02H</w:t>
            </w:r>
          </w:p>
          <w:p w:rsidR="0077337E" w:rsidRDefault="0077337E" w:rsidP="0077337E">
            <w:pPr>
              <w:pStyle w:val="ListParagraph"/>
              <w:numPr>
                <w:ilvl w:val="1"/>
                <w:numId w:val="6"/>
              </w:numPr>
            </w:pPr>
            <w:r>
              <w:t>4154H: 06H</w:t>
            </w:r>
          </w:p>
          <w:p w:rsidR="0077337E" w:rsidRDefault="0077337E" w:rsidP="0077337E">
            <w:pPr>
              <w:pStyle w:val="ListParagraph"/>
              <w:numPr>
                <w:ilvl w:val="1"/>
                <w:numId w:val="6"/>
              </w:numPr>
            </w:pPr>
            <w:r>
              <w:t>4155H: 09H</w:t>
            </w:r>
          </w:p>
        </w:tc>
      </w:tr>
    </w:tbl>
    <w:p w:rsidR="00D24FA2" w:rsidRDefault="00D24FA2" w:rsidP="005523CB">
      <w:pPr>
        <w:pStyle w:val="Heading1"/>
        <w:rPr>
          <w:spacing w:val="-10"/>
          <w:kern w:val="28"/>
          <w:sz w:val="56"/>
          <w:szCs w:val="56"/>
        </w:rPr>
      </w:pPr>
      <w:r>
        <w:t>Conclusion:</w:t>
      </w:r>
      <w:r>
        <w:br w:type="page"/>
      </w:r>
    </w:p>
    <w:p w:rsidR="002329CB" w:rsidRDefault="00207B99" w:rsidP="008D30DB">
      <w:pPr>
        <w:pStyle w:val="Title"/>
        <w:tabs>
          <w:tab w:val="left" w:pos="3405"/>
        </w:tabs>
      </w:pPr>
      <w:r>
        <w:lastRenderedPageBreak/>
        <w:t>Practical-11</w:t>
      </w:r>
      <w:r w:rsidR="008D30DB">
        <w:tab/>
      </w:r>
    </w:p>
    <w:p w:rsidR="002329CB" w:rsidRDefault="002329CB" w:rsidP="002329CB">
      <w:pPr>
        <w:pStyle w:val="Heading1"/>
        <w:tabs>
          <w:tab w:val="left" w:pos="1530"/>
        </w:tabs>
      </w:pPr>
      <w:r>
        <w:t>Aim:</w:t>
      </w:r>
      <w:r>
        <w:tab/>
      </w:r>
    </w:p>
    <w:p w:rsidR="002329CB" w:rsidRPr="008666F0" w:rsidRDefault="00A92820" w:rsidP="002329CB">
      <w:r>
        <w:t>Write a program to find min</w:t>
      </w:r>
      <w:r w:rsidR="002329CB" w:rsidRPr="001A1EEA">
        <w:t>imum number from block of data.</w:t>
      </w:r>
    </w:p>
    <w:p w:rsidR="002329CB" w:rsidRDefault="002329CB" w:rsidP="002329CB">
      <w:pPr>
        <w:pStyle w:val="Heading1"/>
      </w:pPr>
      <w:r>
        <w:t>Program:</w:t>
      </w:r>
    </w:p>
    <w:p w:rsidR="00A36C35" w:rsidRPr="00A36C35" w:rsidRDefault="00A36C35" w:rsidP="00A36C35"/>
    <w:tbl>
      <w:tblPr>
        <w:tblStyle w:val="TableGrid"/>
        <w:tblW w:w="9711" w:type="dxa"/>
        <w:tblLook w:val="04A0" w:firstRow="1" w:lastRow="0" w:firstColumn="1" w:lastColumn="0" w:noHBand="0" w:noVBand="1"/>
      </w:tblPr>
      <w:tblGrid>
        <w:gridCol w:w="1121"/>
        <w:gridCol w:w="1818"/>
        <w:gridCol w:w="1123"/>
        <w:gridCol w:w="1684"/>
        <w:gridCol w:w="3965"/>
      </w:tblGrid>
      <w:tr w:rsidR="002329CB" w:rsidTr="005B74C8">
        <w:tc>
          <w:tcPr>
            <w:tcW w:w="1123" w:type="dxa"/>
          </w:tcPr>
          <w:p w:rsidR="002329CB" w:rsidRPr="0063146C" w:rsidRDefault="002329CB" w:rsidP="005B74C8">
            <w:pPr>
              <w:rPr>
                <w:b/>
                <w:bCs/>
              </w:rPr>
            </w:pPr>
            <w:r w:rsidRPr="0063146C">
              <w:rPr>
                <w:b/>
                <w:bCs/>
              </w:rPr>
              <w:t>Address</w:t>
            </w:r>
          </w:p>
        </w:tc>
        <w:tc>
          <w:tcPr>
            <w:tcW w:w="1836" w:type="dxa"/>
          </w:tcPr>
          <w:p w:rsidR="002329CB" w:rsidRPr="0063146C" w:rsidRDefault="002329CB" w:rsidP="005B74C8">
            <w:pPr>
              <w:rPr>
                <w:b/>
                <w:bCs/>
              </w:rPr>
            </w:pPr>
            <w:r w:rsidRPr="0063146C">
              <w:rPr>
                <w:b/>
                <w:bCs/>
              </w:rPr>
              <w:t>Machine Codes</w:t>
            </w:r>
          </w:p>
        </w:tc>
        <w:tc>
          <w:tcPr>
            <w:tcW w:w="1030" w:type="dxa"/>
          </w:tcPr>
          <w:p w:rsidR="002329CB" w:rsidRPr="0063146C" w:rsidRDefault="002329CB" w:rsidP="005B74C8">
            <w:pPr>
              <w:rPr>
                <w:b/>
                <w:bCs/>
              </w:rPr>
            </w:pPr>
            <w:r w:rsidRPr="0063146C">
              <w:rPr>
                <w:b/>
                <w:bCs/>
              </w:rPr>
              <w:t>Labels</w:t>
            </w:r>
          </w:p>
        </w:tc>
        <w:tc>
          <w:tcPr>
            <w:tcW w:w="1690" w:type="dxa"/>
          </w:tcPr>
          <w:p w:rsidR="002329CB" w:rsidRPr="0063146C" w:rsidRDefault="002329CB" w:rsidP="005B74C8">
            <w:pPr>
              <w:rPr>
                <w:b/>
                <w:bCs/>
              </w:rPr>
            </w:pPr>
            <w:r w:rsidRPr="0063146C">
              <w:rPr>
                <w:b/>
                <w:bCs/>
              </w:rPr>
              <w:t>Instructions</w:t>
            </w:r>
          </w:p>
        </w:tc>
        <w:tc>
          <w:tcPr>
            <w:tcW w:w="4032" w:type="dxa"/>
          </w:tcPr>
          <w:p w:rsidR="002329CB" w:rsidRPr="0063146C" w:rsidRDefault="002329CB" w:rsidP="005B74C8">
            <w:pPr>
              <w:rPr>
                <w:b/>
                <w:bCs/>
              </w:rPr>
            </w:pPr>
            <w:r w:rsidRPr="0063146C">
              <w:rPr>
                <w:b/>
                <w:bCs/>
              </w:rPr>
              <w:t>Comments</w:t>
            </w:r>
          </w:p>
        </w:tc>
      </w:tr>
      <w:tr w:rsidR="002329CB" w:rsidTr="005B74C8">
        <w:tc>
          <w:tcPr>
            <w:tcW w:w="1123" w:type="dxa"/>
          </w:tcPr>
          <w:p w:rsidR="002329CB" w:rsidRDefault="002329CB" w:rsidP="005B74C8">
            <w:r>
              <w:t>4200</w:t>
            </w:r>
          </w:p>
        </w:tc>
        <w:tc>
          <w:tcPr>
            <w:tcW w:w="1836" w:type="dxa"/>
          </w:tcPr>
          <w:p w:rsidR="002329CB" w:rsidRDefault="004B3620" w:rsidP="005B74C8">
            <w:r w:rsidRPr="004B3620">
              <w:t>21 50 41</w:t>
            </w:r>
          </w:p>
        </w:tc>
        <w:tc>
          <w:tcPr>
            <w:tcW w:w="1030" w:type="dxa"/>
          </w:tcPr>
          <w:p w:rsidR="002329CB" w:rsidRDefault="002329CB" w:rsidP="005B74C8"/>
        </w:tc>
        <w:tc>
          <w:tcPr>
            <w:tcW w:w="1690" w:type="dxa"/>
          </w:tcPr>
          <w:p w:rsidR="002329CB" w:rsidRDefault="001107EA" w:rsidP="005B74C8">
            <w:r w:rsidRPr="001107EA">
              <w:t>LXI H,4150H</w:t>
            </w:r>
          </w:p>
        </w:tc>
        <w:tc>
          <w:tcPr>
            <w:tcW w:w="4032" w:type="dxa"/>
          </w:tcPr>
          <w:p w:rsidR="002329CB" w:rsidRDefault="006E70F5" w:rsidP="005B74C8">
            <w:r w:rsidRPr="006E70F5">
              <w:t>Load H-L pair with address 4150H</w:t>
            </w:r>
          </w:p>
        </w:tc>
      </w:tr>
      <w:tr w:rsidR="002329CB" w:rsidTr="005B74C8">
        <w:tc>
          <w:tcPr>
            <w:tcW w:w="1123" w:type="dxa"/>
          </w:tcPr>
          <w:p w:rsidR="002329CB" w:rsidRDefault="002329CB" w:rsidP="005B74C8">
            <w:r w:rsidRPr="00F069BF">
              <w:t>4203</w:t>
            </w:r>
          </w:p>
        </w:tc>
        <w:tc>
          <w:tcPr>
            <w:tcW w:w="1836" w:type="dxa"/>
          </w:tcPr>
          <w:p w:rsidR="002329CB" w:rsidRDefault="001107EA" w:rsidP="005B74C8">
            <w:r>
              <w:t>4E</w:t>
            </w:r>
          </w:p>
        </w:tc>
        <w:tc>
          <w:tcPr>
            <w:tcW w:w="1030" w:type="dxa"/>
          </w:tcPr>
          <w:p w:rsidR="002329CB" w:rsidRDefault="002329CB" w:rsidP="005B74C8"/>
        </w:tc>
        <w:tc>
          <w:tcPr>
            <w:tcW w:w="1690" w:type="dxa"/>
          </w:tcPr>
          <w:p w:rsidR="002329CB" w:rsidRDefault="001107EA" w:rsidP="005B74C8">
            <w:r w:rsidRPr="001107EA">
              <w:t>MOV C,M</w:t>
            </w:r>
          </w:p>
        </w:tc>
        <w:tc>
          <w:tcPr>
            <w:tcW w:w="4032" w:type="dxa"/>
          </w:tcPr>
          <w:p w:rsidR="002329CB" w:rsidRDefault="006E70F5" w:rsidP="005B74C8">
            <w:r w:rsidRPr="006E70F5">
              <w:t>Move counter from memory to reg. C.</w:t>
            </w:r>
          </w:p>
        </w:tc>
      </w:tr>
      <w:tr w:rsidR="002329CB" w:rsidTr="005B74C8">
        <w:tc>
          <w:tcPr>
            <w:tcW w:w="1123" w:type="dxa"/>
          </w:tcPr>
          <w:p w:rsidR="002329CB" w:rsidRDefault="002329CB" w:rsidP="005B74C8">
            <w:r>
              <w:t>4204</w:t>
            </w:r>
          </w:p>
        </w:tc>
        <w:tc>
          <w:tcPr>
            <w:tcW w:w="1836" w:type="dxa"/>
          </w:tcPr>
          <w:p w:rsidR="002329CB" w:rsidRDefault="001107EA" w:rsidP="001107EA">
            <w:r>
              <w:t>23</w:t>
            </w:r>
          </w:p>
        </w:tc>
        <w:tc>
          <w:tcPr>
            <w:tcW w:w="1030" w:type="dxa"/>
          </w:tcPr>
          <w:p w:rsidR="002329CB" w:rsidRDefault="002329CB" w:rsidP="005B74C8"/>
        </w:tc>
        <w:tc>
          <w:tcPr>
            <w:tcW w:w="1690" w:type="dxa"/>
          </w:tcPr>
          <w:p w:rsidR="002329CB" w:rsidRDefault="001107EA" w:rsidP="005B74C8">
            <w:r w:rsidRPr="001107EA">
              <w:t>INX H</w:t>
            </w:r>
          </w:p>
        </w:tc>
        <w:tc>
          <w:tcPr>
            <w:tcW w:w="4032" w:type="dxa"/>
          </w:tcPr>
          <w:p w:rsidR="002329CB" w:rsidRDefault="006D72F9" w:rsidP="005B74C8">
            <w:r w:rsidRPr="006D72F9">
              <w:t>Increment H-L pair.</w:t>
            </w:r>
          </w:p>
        </w:tc>
      </w:tr>
      <w:tr w:rsidR="00C5252D" w:rsidTr="005B74C8">
        <w:tc>
          <w:tcPr>
            <w:tcW w:w="1123" w:type="dxa"/>
          </w:tcPr>
          <w:p w:rsidR="00C5252D" w:rsidRDefault="00C70DD0" w:rsidP="005B74C8">
            <w:r>
              <w:t>4205</w:t>
            </w:r>
          </w:p>
        </w:tc>
        <w:tc>
          <w:tcPr>
            <w:tcW w:w="1836" w:type="dxa"/>
          </w:tcPr>
          <w:p w:rsidR="00C5252D" w:rsidRPr="00191451" w:rsidRDefault="001107EA" w:rsidP="005B74C8">
            <w:r>
              <w:t>7E</w:t>
            </w:r>
          </w:p>
        </w:tc>
        <w:tc>
          <w:tcPr>
            <w:tcW w:w="1030" w:type="dxa"/>
          </w:tcPr>
          <w:p w:rsidR="00C5252D" w:rsidRDefault="00C5252D" w:rsidP="005B74C8"/>
        </w:tc>
        <w:tc>
          <w:tcPr>
            <w:tcW w:w="1690" w:type="dxa"/>
          </w:tcPr>
          <w:p w:rsidR="00C5252D" w:rsidRPr="00AB5E53" w:rsidRDefault="001107EA" w:rsidP="005B74C8">
            <w:r w:rsidRPr="001107EA">
              <w:t>MOV A,M</w:t>
            </w:r>
          </w:p>
        </w:tc>
        <w:tc>
          <w:tcPr>
            <w:tcW w:w="4032" w:type="dxa"/>
          </w:tcPr>
          <w:p w:rsidR="00C5252D" w:rsidRPr="007F7720" w:rsidRDefault="00771AF9" w:rsidP="00771AF9">
            <w:r>
              <w:t xml:space="preserve">Move the </w:t>
            </w:r>
            <w:r w:rsidR="004F5520">
              <w:t xml:space="preserve">1’st </w:t>
            </w:r>
            <w:r w:rsidR="004F5520" w:rsidRPr="006D72F9">
              <w:t>number</w:t>
            </w:r>
            <w:r w:rsidR="006D72F9" w:rsidRPr="006D72F9">
              <w:t xml:space="preserve"> from memory to reg. A</w:t>
            </w:r>
          </w:p>
        </w:tc>
      </w:tr>
      <w:tr w:rsidR="00C5252D" w:rsidTr="005B74C8">
        <w:tc>
          <w:tcPr>
            <w:tcW w:w="1123" w:type="dxa"/>
          </w:tcPr>
          <w:p w:rsidR="00C5252D" w:rsidRDefault="00C70DD0" w:rsidP="005B74C8">
            <w:r>
              <w:t>4206</w:t>
            </w:r>
          </w:p>
        </w:tc>
        <w:tc>
          <w:tcPr>
            <w:tcW w:w="1836" w:type="dxa"/>
          </w:tcPr>
          <w:p w:rsidR="00C5252D" w:rsidRPr="00191451" w:rsidRDefault="001107EA" w:rsidP="005B74C8">
            <w:r>
              <w:t>0D</w:t>
            </w:r>
          </w:p>
        </w:tc>
        <w:tc>
          <w:tcPr>
            <w:tcW w:w="1030" w:type="dxa"/>
          </w:tcPr>
          <w:p w:rsidR="00C5252D" w:rsidRDefault="00C5252D" w:rsidP="005B74C8"/>
        </w:tc>
        <w:tc>
          <w:tcPr>
            <w:tcW w:w="1690" w:type="dxa"/>
          </w:tcPr>
          <w:p w:rsidR="00C5252D" w:rsidRPr="00AB5E53" w:rsidRDefault="001107EA" w:rsidP="005B74C8">
            <w:r w:rsidRPr="001107EA">
              <w:t>DCR C</w:t>
            </w:r>
          </w:p>
        </w:tc>
        <w:tc>
          <w:tcPr>
            <w:tcW w:w="4032" w:type="dxa"/>
          </w:tcPr>
          <w:p w:rsidR="00C5252D" w:rsidRPr="007F7720" w:rsidRDefault="006D72F9" w:rsidP="005B74C8">
            <w:r w:rsidRPr="006D72F9">
              <w:t>Decrement counter.</w:t>
            </w:r>
          </w:p>
        </w:tc>
      </w:tr>
      <w:tr w:rsidR="00C5252D" w:rsidTr="005B74C8">
        <w:tc>
          <w:tcPr>
            <w:tcW w:w="1123" w:type="dxa"/>
          </w:tcPr>
          <w:p w:rsidR="00C5252D" w:rsidRDefault="00C70DD0" w:rsidP="005B74C8">
            <w:r>
              <w:t>4207</w:t>
            </w:r>
          </w:p>
        </w:tc>
        <w:tc>
          <w:tcPr>
            <w:tcW w:w="1836" w:type="dxa"/>
          </w:tcPr>
          <w:p w:rsidR="00C5252D" w:rsidRPr="00191451" w:rsidRDefault="001107EA" w:rsidP="005B74C8">
            <w:r>
              <w:t>23</w:t>
            </w:r>
          </w:p>
        </w:tc>
        <w:tc>
          <w:tcPr>
            <w:tcW w:w="1030" w:type="dxa"/>
          </w:tcPr>
          <w:p w:rsidR="00C5252D" w:rsidRDefault="001107EA" w:rsidP="005B74C8">
            <w:r w:rsidRPr="001107EA">
              <w:t>LOOP:</w:t>
            </w:r>
          </w:p>
        </w:tc>
        <w:tc>
          <w:tcPr>
            <w:tcW w:w="1690" w:type="dxa"/>
          </w:tcPr>
          <w:p w:rsidR="00C5252D" w:rsidRPr="00AB5E53" w:rsidRDefault="001107EA" w:rsidP="005B74C8">
            <w:r w:rsidRPr="001107EA">
              <w:t>INX H</w:t>
            </w:r>
          </w:p>
        </w:tc>
        <w:tc>
          <w:tcPr>
            <w:tcW w:w="4032" w:type="dxa"/>
          </w:tcPr>
          <w:p w:rsidR="00C5252D" w:rsidRPr="007F7720" w:rsidRDefault="006D72F9" w:rsidP="005B74C8">
            <w:r w:rsidRPr="006D72F9">
              <w:t>Increment H-L pair.</w:t>
            </w:r>
          </w:p>
        </w:tc>
      </w:tr>
      <w:tr w:rsidR="00C5252D" w:rsidTr="005B74C8">
        <w:tc>
          <w:tcPr>
            <w:tcW w:w="1123" w:type="dxa"/>
          </w:tcPr>
          <w:p w:rsidR="00C5252D" w:rsidRDefault="00C70DD0" w:rsidP="005B74C8">
            <w:r>
              <w:t>4208</w:t>
            </w:r>
          </w:p>
        </w:tc>
        <w:tc>
          <w:tcPr>
            <w:tcW w:w="1836" w:type="dxa"/>
          </w:tcPr>
          <w:p w:rsidR="00C5252D" w:rsidRPr="00191451" w:rsidRDefault="001107EA" w:rsidP="005B74C8">
            <w:r>
              <w:t>46</w:t>
            </w:r>
          </w:p>
        </w:tc>
        <w:tc>
          <w:tcPr>
            <w:tcW w:w="1030" w:type="dxa"/>
          </w:tcPr>
          <w:p w:rsidR="00C5252D" w:rsidRDefault="00C5252D" w:rsidP="005B74C8"/>
        </w:tc>
        <w:tc>
          <w:tcPr>
            <w:tcW w:w="1690" w:type="dxa"/>
          </w:tcPr>
          <w:p w:rsidR="00C5252D" w:rsidRPr="00AB5E53" w:rsidRDefault="001107EA" w:rsidP="005B74C8">
            <w:r w:rsidRPr="001107EA">
              <w:t>MOV B,M</w:t>
            </w:r>
          </w:p>
        </w:tc>
        <w:tc>
          <w:tcPr>
            <w:tcW w:w="4032" w:type="dxa"/>
          </w:tcPr>
          <w:p w:rsidR="00C5252D" w:rsidRPr="007F7720" w:rsidRDefault="006D72F9" w:rsidP="005B74C8">
            <w:r w:rsidRPr="006D72F9">
              <w:t>Move the next number from memory to reg. B</w:t>
            </w:r>
          </w:p>
        </w:tc>
      </w:tr>
      <w:tr w:rsidR="00C5252D" w:rsidTr="005B74C8">
        <w:tc>
          <w:tcPr>
            <w:tcW w:w="1123" w:type="dxa"/>
          </w:tcPr>
          <w:p w:rsidR="00C5252D" w:rsidRDefault="00C70DD0" w:rsidP="005B74C8">
            <w:r>
              <w:t>4209</w:t>
            </w:r>
          </w:p>
        </w:tc>
        <w:tc>
          <w:tcPr>
            <w:tcW w:w="1836" w:type="dxa"/>
          </w:tcPr>
          <w:p w:rsidR="00C5252D" w:rsidRPr="00191451" w:rsidRDefault="001107EA" w:rsidP="005B74C8">
            <w:r>
              <w:t>B8</w:t>
            </w:r>
          </w:p>
        </w:tc>
        <w:tc>
          <w:tcPr>
            <w:tcW w:w="1030" w:type="dxa"/>
          </w:tcPr>
          <w:p w:rsidR="00C5252D" w:rsidRDefault="00C5252D" w:rsidP="005B74C8"/>
        </w:tc>
        <w:tc>
          <w:tcPr>
            <w:tcW w:w="1690" w:type="dxa"/>
          </w:tcPr>
          <w:p w:rsidR="00C5252D" w:rsidRPr="00AB5E53" w:rsidRDefault="001107EA" w:rsidP="005B74C8">
            <w:r w:rsidRPr="001107EA">
              <w:t>CMP B</w:t>
            </w:r>
          </w:p>
        </w:tc>
        <w:tc>
          <w:tcPr>
            <w:tcW w:w="4032" w:type="dxa"/>
          </w:tcPr>
          <w:p w:rsidR="00C5252D" w:rsidRPr="007F7720" w:rsidRDefault="006D72F9" w:rsidP="005B74C8">
            <w:r w:rsidRPr="006D72F9">
              <w:t>Compare B with A.</w:t>
            </w:r>
          </w:p>
        </w:tc>
      </w:tr>
      <w:tr w:rsidR="00C5252D" w:rsidTr="005B74C8">
        <w:tc>
          <w:tcPr>
            <w:tcW w:w="1123" w:type="dxa"/>
          </w:tcPr>
          <w:p w:rsidR="00C5252D" w:rsidRDefault="00C70DD0" w:rsidP="005B74C8">
            <w:r>
              <w:t>420A</w:t>
            </w:r>
          </w:p>
        </w:tc>
        <w:tc>
          <w:tcPr>
            <w:tcW w:w="1836" w:type="dxa"/>
          </w:tcPr>
          <w:p w:rsidR="00C5252D" w:rsidRPr="00191451" w:rsidRDefault="001107EA" w:rsidP="005B74C8">
            <w:r w:rsidRPr="001107EA">
              <w:t>DA 0E 042</w:t>
            </w:r>
          </w:p>
        </w:tc>
        <w:tc>
          <w:tcPr>
            <w:tcW w:w="1030" w:type="dxa"/>
          </w:tcPr>
          <w:p w:rsidR="00C5252D" w:rsidRDefault="00C5252D" w:rsidP="005B74C8"/>
        </w:tc>
        <w:tc>
          <w:tcPr>
            <w:tcW w:w="1690" w:type="dxa"/>
          </w:tcPr>
          <w:p w:rsidR="00C5252D" w:rsidRPr="00AB5E53" w:rsidRDefault="001107EA" w:rsidP="005B74C8">
            <w:r w:rsidRPr="001107EA">
              <w:t>JC AHEAD</w:t>
            </w:r>
          </w:p>
        </w:tc>
        <w:tc>
          <w:tcPr>
            <w:tcW w:w="4032" w:type="dxa"/>
          </w:tcPr>
          <w:p w:rsidR="00C5252D" w:rsidRPr="007F7720" w:rsidRDefault="006D72F9" w:rsidP="005B74C8">
            <w:r w:rsidRPr="006D72F9">
              <w:t>Jump to AHEAD if there is a carry.</w:t>
            </w:r>
          </w:p>
        </w:tc>
      </w:tr>
      <w:tr w:rsidR="00C5252D" w:rsidTr="005B74C8">
        <w:tc>
          <w:tcPr>
            <w:tcW w:w="1123" w:type="dxa"/>
          </w:tcPr>
          <w:p w:rsidR="00C5252D" w:rsidRDefault="00C70DD0" w:rsidP="005B74C8">
            <w:r>
              <w:t>420D</w:t>
            </w:r>
          </w:p>
        </w:tc>
        <w:tc>
          <w:tcPr>
            <w:tcW w:w="1836" w:type="dxa"/>
          </w:tcPr>
          <w:p w:rsidR="00C5252D" w:rsidRPr="00191451" w:rsidRDefault="001107EA" w:rsidP="005B74C8">
            <w:r>
              <w:t>78</w:t>
            </w:r>
          </w:p>
        </w:tc>
        <w:tc>
          <w:tcPr>
            <w:tcW w:w="1030" w:type="dxa"/>
          </w:tcPr>
          <w:p w:rsidR="00C5252D" w:rsidRDefault="00C5252D" w:rsidP="005B74C8"/>
        </w:tc>
        <w:tc>
          <w:tcPr>
            <w:tcW w:w="1690" w:type="dxa"/>
          </w:tcPr>
          <w:p w:rsidR="00C5252D" w:rsidRPr="00AB5E53" w:rsidRDefault="001107EA" w:rsidP="005B74C8">
            <w:r w:rsidRPr="001107EA">
              <w:t>MOV A,B</w:t>
            </w:r>
          </w:p>
        </w:tc>
        <w:tc>
          <w:tcPr>
            <w:tcW w:w="4032" w:type="dxa"/>
          </w:tcPr>
          <w:p w:rsidR="00C5252D" w:rsidRPr="007F7720" w:rsidRDefault="006D72F9" w:rsidP="005B74C8">
            <w:r w:rsidRPr="006D72F9">
              <w:t>Move largest from reg. B to reg. A.</w:t>
            </w:r>
          </w:p>
        </w:tc>
      </w:tr>
      <w:tr w:rsidR="00C5252D" w:rsidTr="005B74C8">
        <w:tc>
          <w:tcPr>
            <w:tcW w:w="1123" w:type="dxa"/>
          </w:tcPr>
          <w:p w:rsidR="00C5252D" w:rsidRDefault="00C70DD0" w:rsidP="005B74C8">
            <w:r>
              <w:t>420E</w:t>
            </w:r>
          </w:p>
        </w:tc>
        <w:tc>
          <w:tcPr>
            <w:tcW w:w="1836" w:type="dxa"/>
          </w:tcPr>
          <w:p w:rsidR="00C5252D" w:rsidRPr="00191451" w:rsidRDefault="001107EA" w:rsidP="005B74C8">
            <w:r>
              <w:t>0D</w:t>
            </w:r>
          </w:p>
        </w:tc>
        <w:tc>
          <w:tcPr>
            <w:tcW w:w="1030" w:type="dxa"/>
          </w:tcPr>
          <w:p w:rsidR="00C5252D" w:rsidRDefault="001107EA" w:rsidP="005B74C8">
            <w:r w:rsidRPr="001107EA">
              <w:t>AHEAD:</w:t>
            </w:r>
          </w:p>
        </w:tc>
        <w:tc>
          <w:tcPr>
            <w:tcW w:w="1690" w:type="dxa"/>
          </w:tcPr>
          <w:p w:rsidR="00C5252D" w:rsidRPr="00AB5E53" w:rsidRDefault="001107EA" w:rsidP="005B74C8">
            <w:r w:rsidRPr="001107EA">
              <w:t>DCR C</w:t>
            </w:r>
          </w:p>
        </w:tc>
        <w:tc>
          <w:tcPr>
            <w:tcW w:w="4032" w:type="dxa"/>
          </w:tcPr>
          <w:p w:rsidR="00C5252D" w:rsidRPr="007F7720" w:rsidRDefault="006D72F9" w:rsidP="005B74C8">
            <w:r w:rsidRPr="006D72F9">
              <w:t>Decrement counter.</w:t>
            </w:r>
          </w:p>
        </w:tc>
      </w:tr>
      <w:tr w:rsidR="00604152" w:rsidTr="005B74C8">
        <w:tc>
          <w:tcPr>
            <w:tcW w:w="1123" w:type="dxa"/>
          </w:tcPr>
          <w:p w:rsidR="00604152" w:rsidRDefault="00604152" w:rsidP="005B74C8">
            <w:r>
              <w:t>420F</w:t>
            </w:r>
          </w:p>
        </w:tc>
        <w:tc>
          <w:tcPr>
            <w:tcW w:w="1836" w:type="dxa"/>
          </w:tcPr>
          <w:p w:rsidR="00604152" w:rsidRPr="00191451" w:rsidRDefault="001107EA" w:rsidP="005B74C8">
            <w:r w:rsidRPr="001107EA">
              <w:t>C2 07 042</w:t>
            </w:r>
          </w:p>
        </w:tc>
        <w:tc>
          <w:tcPr>
            <w:tcW w:w="1030" w:type="dxa"/>
          </w:tcPr>
          <w:p w:rsidR="00604152" w:rsidRDefault="00604152" w:rsidP="005B74C8"/>
        </w:tc>
        <w:tc>
          <w:tcPr>
            <w:tcW w:w="1690" w:type="dxa"/>
          </w:tcPr>
          <w:p w:rsidR="00604152" w:rsidRPr="00AB5E53" w:rsidRDefault="00892B6A" w:rsidP="005B74C8">
            <w:r w:rsidRPr="00892B6A">
              <w:t>JNZ LOOP</w:t>
            </w:r>
          </w:p>
        </w:tc>
        <w:tc>
          <w:tcPr>
            <w:tcW w:w="4032" w:type="dxa"/>
          </w:tcPr>
          <w:p w:rsidR="00604152" w:rsidRPr="007F7720" w:rsidRDefault="006D72F9" w:rsidP="005B74C8">
            <w:r w:rsidRPr="006D72F9">
              <w:t>Jump to LOOP if counter is not zero.</w:t>
            </w:r>
          </w:p>
        </w:tc>
      </w:tr>
      <w:tr w:rsidR="00604152" w:rsidTr="005B74C8">
        <w:tc>
          <w:tcPr>
            <w:tcW w:w="1123" w:type="dxa"/>
          </w:tcPr>
          <w:p w:rsidR="00604152" w:rsidRDefault="00604152" w:rsidP="005B74C8">
            <w:r>
              <w:t>4212</w:t>
            </w:r>
          </w:p>
        </w:tc>
        <w:tc>
          <w:tcPr>
            <w:tcW w:w="1836" w:type="dxa"/>
          </w:tcPr>
          <w:p w:rsidR="00604152" w:rsidRPr="00191451" w:rsidRDefault="001107EA" w:rsidP="005B74C8">
            <w:r>
              <w:t>23</w:t>
            </w:r>
          </w:p>
        </w:tc>
        <w:tc>
          <w:tcPr>
            <w:tcW w:w="1030" w:type="dxa"/>
          </w:tcPr>
          <w:p w:rsidR="00604152" w:rsidRDefault="00604152" w:rsidP="005B74C8"/>
        </w:tc>
        <w:tc>
          <w:tcPr>
            <w:tcW w:w="1690" w:type="dxa"/>
          </w:tcPr>
          <w:p w:rsidR="00604152" w:rsidRPr="00AB5E53" w:rsidRDefault="00892B6A" w:rsidP="005B74C8">
            <w:r w:rsidRPr="00892B6A">
              <w:t>INX H</w:t>
            </w:r>
          </w:p>
        </w:tc>
        <w:tc>
          <w:tcPr>
            <w:tcW w:w="4032" w:type="dxa"/>
          </w:tcPr>
          <w:p w:rsidR="00604152" w:rsidRPr="007F7720" w:rsidRDefault="006D72F9" w:rsidP="005B74C8">
            <w:r w:rsidRPr="006D72F9">
              <w:t>Increment H-L pair.</w:t>
            </w:r>
          </w:p>
        </w:tc>
      </w:tr>
      <w:tr w:rsidR="00604152" w:rsidTr="005B74C8">
        <w:tc>
          <w:tcPr>
            <w:tcW w:w="1123" w:type="dxa"/>
          </w:tcPr>
          <w:p w:rsidR="00604152" w:rsidRDefault="00604152" w:rsidP="005B74C8">
            <w:r>
              <w:t>4213</w:t>
            </w:r>
          </w:p>
        </w:tc>
        <w:tc>
          <w:tcPr>
            <w:tcW w:w="1836" w:type="dxa"/>
          </w:tcPr>
          <w:p w:rsidR="00604152" w:rsidRPr="00191451" w:rsidRDefault="001107EA" w:rsidP="005B74C8">
            <w:r>
              <w:t>77</w:t>
            </w:r>
          </w:p>
        </w:tc>
        <w:tc>
          <w:tcPr>
            <w:tcW w:w="1030" w:type="dxa"/>
          </w:tcPr>
          <w:p w:rsidR="00604152" w:rsidRDefault="00604152" w:rsidP="005B74C8"/>
        </w:tc>
        <w:tc>
          <w:tcPr>
            <w:tcW w:w="1690" w:type="dxa"/>
          </w:tcPr>
          <w:p w:rsidR="00604152" w:rsidRPr="00AB5E53" w:rsidRDefault="00892B6A" w:rsidP="005B74C8">
            <w:r w:rsidRPr="00892B6A">
              <w:t>MOV M,A</w:t>
            </w:r>
          </w:p>
        </w:tc>
        <w:tc>
          <w:tcPr>
            <w:tcW w:w="4032" w:type="dxa"/>
          </w:tcPr>
          <w:p w:rsidR="00604152" w:rsidRPr="007F7720" w:rsidRDefault="006D72F9" w:rsidP="005B74C8">
            <w:r w:rsidRPr="006D72F9">
              <w:t>Move the result from reg. A to memory.</w:t>
            </w:r>
          </w:p>
        </w:tc>
      </w:tr>
      <w:tr w:rsidR="002329CB" w:rsidTr="005B74C8">
        <w:tc>
          <w:tcPr>
            <w:tcW w:w="1123" w:type="dxa"/>
          </w:tcPr>
          <w:p w:rsidR="002329CB" w:rsidRDefault="00604152" w:rsidP="005B74C8">
            <w:r>
              <w:t>4214</w:t>
            </w:r>
          </w:p>
        </w:tc>
        <w:tc>
          <w:tcPr>
            <w:tcW w:w="1836" w:type="dxa"/>
          </w:tcPr>
          <w:p w:rsidR="002329CB" w:rsidRPr="003967F7" w:rsidRDefault="002329CB" w:rsidP="005B74C8">
            <w:r w:rsidRPr="00287A46">
              <w:t>76</w:t>
            </w:r>
          </w:p>
        </w:tc>
        <w:tc>
          <w:tcPr>
            <w:tcW w:w="1030" w:type="dxa"/>
          </w:tcPr>
          <w:p w:rsidR="002329CB" w:rsidRDefault="002329CB" w:rsidP="005B74C8"/>
        </w:tc>
        <w:tc>
          <w:tcPr>
            <w:tcW w:w="1690" w:type="dxa"/>
          </w:tcPr>
          <w:p w:rsidR="002329CB" w:rsidRPr="008657EF" w:rsidRDefault="002329CB" w:rsidP="005B74C8">
            <w:r w:rsidRPr="00287A46">
              <w:t>HLT</w:t>
            </w:r>
          </w:p>
        </w:tc>
        <w:tc>
          <w:tcPr>
            <w:tcW w:w="4032" w:type="dxa"/>
          </w:tcPr>
          <w:p w:rsidR="002329CB" w:rsidRPr="006A57EC" w:rsidRDefault="002329CB" w:rsidP="005B74C8">
            <w:r>
              <w:t>Stop Execution.</w:t>
            </w:r>
          </w:p>
        </w:tc>
      </w:tr>
    </w:tbl>
    <w:p w:rsidR="002329CB" w:rsidRDefault="002329CB" w:rsidP="002329CB">
      <w:pPr>
        <w:pStyle w:val="Heading1"/>
        <w:tabs>
          <w:tab w:val="left" w:pos="2880"/>
        </w:tabs>
      </w:pPr>
      <w:r>
        <w:t>Description:</w:t>
      </w:r>
      <w:r>
        <w:tab/>
      </w:r>
    </w:p>
    <w:p w:rsidR="006F2ECA" w:rsidRDefault="006F2ECA" w:rsidP="006F2ECA">
      <w:pPr>
        <w:pStyle w:val="ListParagraph"/>
        <w:numPr>
          <w:ilvl w:val="0"/>
          <w:numId w:val="5"/>
        </w:numPr>
      </w:pPr>
      <w:r>
        <w:t xml:space="preserve">The above program finds </w:t>
      </w:r>
      <w:r w:rsidR="00961C4C">
        <w:t>smallest</w:t>
      </w:r>
      <w:r>
        <w:t xml:space="preserve"> number from a Block of number. Length of Block (04) is to be provided in the memory location 4150H and Numbers to be provided from memory location 4151H onwards (4551H</w:t>
      </w:r>
      <w:r w:rsidR="00E65913">
        <w:t>: 9</w:t>
      </w:r>
      <w:r>
        <w:t>, 4152H</w:t>
      </w:r>
      <w:r w:rsidR="00E65913">
        <w:t>: 4, 4153H: 2, and 4154H: 6</w:t>
      </w:r>
      <w:r>
        <w:t>).</w:t>
      </w:r>
    </w:p>
    <w:p w:rsidR="006F2ECA" w:rsidRDefault="006F2ECA" w:rsidP="006F2ECA">
      <w:pPr>
        <w:pStyle w:val="ListParagraph"/>
        <w:numPr>
          <w:ilvl w:val="0"/>
          <w:numId w:val="5"/>
        </w:numPr>
      </w:pPr>
      <w:r>
        <w:t>Assemble and execute the program, Debug if Required.</w:t>
      </w:r>
    </w:p>
    <w:p w:rsidR="006F2ECA" w:rsidRDefault="006F2ECA" w:rsidP="006F2ECA">
      <w:pPr>
        <w:pStyle w:val="ListParagraph"/>
        <w:numPr>
          <w:ilvl w:val="0"/>
          <w:numId w:val="5"/>
        </w:numPr>
      </w:pPr>
      <w:r>
        <w:t>Check for Result at memory location next to last element of Block (e.g. 4155H</w:t>
      </w:r>
      <w:r w:rsidR="00E65084">
        <w:t>: 2</w:t>
      </w:r>
      <w:r>
        <w:t>).</w:t>
      </w:r>
    </w:p>
    <w:p w:rsidR="002329CB" w:rsidRDefault="002329CB" w:rsidP="002329CB">
      <w:pPr>
        <w:pStyle w:val="Heading1"/>
      </w:pPr>
      <w:r>
        <w:t>Observations:</w:t>
      </w:r>
    </w:p>
    <w:tbl>
      <w:tblPr>
        <w:tblStyle w:val="TableGrid"/>
        <w:tblW w:w="0" w:type="auto"/>
        <w:tblLook w:val="04A0" w:firstRow="1" w:lastRow="0" w:firstColumn="1" w:lastColumn="0" w:noHBand="0" w:noVBand="1"/>
      </w:tblPr>
      <w:tblGrid>
        <w:gridCol w:w="4725"/>
        <w:gridCol w:w="4726"/>
      </w:tblGrid>
      <w:tr w:rsidR="006455CB" w:rsidTr="006455CB">
        <w:tc>
          <w:tcPr>
            <w:tcW w:w="4725" w:type="dxa"/>
          </w:tcPr>
          <w:p w:rsidR="006455CB" w:rsidRDefault="006455CB" w:rsidP="006455CB">
            <w:pPr>
              <w:pStyle w:val="ListParagraph"/>
              <w:numPr>
                <w:ilvl w:val="0"/>
                <w:numId w:val="6"/>
              </w:numPr>
            </w:pPr>
            <w:r>
              <w:t>Before Execution:</w:t>
            </w:r>
          </w:p>
          <w:p w:rsidR="006455CB" w:rsidRDefault="006455CB" w:rsidP="006455CB">
            <w:pPr>
              <w:pStyle w:val="ListParagraph"/>
              <w:numPr>
                <w:ilvl w:val="1"/>
                <w:numId w:val="6"/>
              </w:numPr>
            </w:pPr>
            <w:r>
              <w:t>4150H: 04H</w:t>
            </w:r>
          </w:p>
          <w:p w:rsidR="006455CB" w:rsidRDefault="006455CB" w:rsidP="006455CB">
            <w:pPr>
              <w:pStyle w:val="ListParagraph"/>
              <w:numPr>
                <w:ilvl w:val="1"/>
                <w:numId w:val="6"/>
              </w:numPr>
            </w:pPr>
            <w:r>
              <w:t>4151H: 09H</w:t>
            </w:r>
          </w:p>
          <w:p w:rsidR="006455CB" w:rsidRDefault="006455CB" w:rsidP="006455CB">
            <w:pPr>
              <w:pStyle w:val="ListParagraph"/>
              <w:numPr>
                <w:ilvl w:val="1"/>
                <w:numId w:val="6"/>
              </w:numPr>
            </w:pPr>
            <w:r>
              <w:t>4152H: 04H</w:t>
            </w:r>
          </w:p>
          <w:p w:rsidR="006455CB" w:rsidRDefault="006455CB" w:rsidP="006455CB">
            <w:pPr>
              <w:pStyle w:val="ListParagraph"/>
              <w:numPr>
                <w:ilvl w:val="1"/>
                <w:numId w:val="6"/>
              </w:numPr>
            </w:pPr>
            <w:r>
              <w:t>4153H: 02H</w:t>
            </w:r>
          </w:p>
          <w:p w:rsidR="006455CB" w:rsidRDefault="006455CB" w:rsidP="006455CB">
            <w:pPr>
              <w:pStyle w:val="ListParagraph"/>
              <w:numPr>
                <w:ilvl w:val="1"/>
                <w:numId w:val="6"/>
              </w:numPr>
            </w:pPr>
            <w:r>
              <w:t>4154H: 06H</w:t>
            </w:r>
          </w:p>
          <w:p w:rsidR="006455CB" w:rsidRDefault="006455CB" w:rsidP="000407E2">
            <w:pPr>
              <w:pStyle w:val="ListParagraph"/>
              <w:numPr>
                <w:ilvl w:val="1"/>
                <w:numId w:val="6"/>
              </w:numPr>
            </w:pPr>
            <w:r>
              <w:t>4155H: XX (Don’t Care)</w:t>
            </w:r>
          </w:p>
        </w:tc>
        <w:tc>
          <w:tcPr>
            <w:tcW w:w="4726" w:type="dxa"/>
          </w:tcPr>
          <w:p w:rsidR="006455CB" w:rsidRDefault="006455CB" w:rsidP="006455CB">
            <w:pPr>
              <w:pStyle w:val="ListParagraph"/>
              <w:numPr>
                <w:ilvl w:val="0"/>
                <w:numId w:val="6"/>
              </w:numPr>
            </w:pPr>
            <w:r>
              <w:t>After Execution:</w:t>
            </w:r>
          </w:p>
          <w:p w:rsidR="006455CB" w:rsidRDefault="006455CB" w:rsidP="006455CB">
            <w:pPr>
              <w:pStyle w:val="ListParagraph"/>
              <w:numPr>
                <w:ilvl w:val="1"/>
                <w:numId w:val="6"/>
              </w:numPr>
            </w:pPr>
            <w:r>
              <w:t>4150H: 04H</w:t>
            </w:r>
          </w:p>
          <w:p w:rsidR="006455CB" w:rsidRDefault="006455CB" w:rsidP="006455CB">
            <w:pPr>
              <w:pStyle w:val="ListParagraph"/>
              <w:numPr>
                <w:ilvl w:val="1"/>
                <w:numId w:val="6"/>
              </w:numPr>
            </w:pPr>
            <w:r>
              <w:t>4151H: 09H</w:t>
            </w:r>
          </w:p>
          <w:p w:rsidR="006455CB" w:rsidRDefault="006455CB" w:rsidP="006455CB">
            <w:pPr>
              <w:pStyle w:val="ListParagraph"/>
              <w:numPr>
                <w:ilvl w:val="1"/>
                <w:numId w:val="6"/>
              </w:numPr>
            </w:pPr>
            <w:r>
              <w:t>4152H: 04H</w:t>
            </w:r>
          </w:p>
          <w:p w:rsidR="006455CB" w:rsidRDefault="006455CB" w:rsidP="006455CB">
            <w:pPr>
              <w:pStyle w:val="ListParagraph"/>
              <w:numPr>
                <w:ilvl w:val="1"/>
                <w:numId w:val="6"/>
              </w:numPr>
            </w:pPr>
            <w:r>
              <w:t>4153H: 02H</w:t>
            </w:r>
          </w:p>
          <w:p w:rsidR="006455CB" w:rsidRDefault="006455CB" w:rsidP="006455CB">
            <w:pPr>
              <w:pStyle w:val="ListParagraph"/>
              <w:numPr>
                <w:ilvl w:val="1"/>
                <w:numId w:val="6"/>
              </w:numPr>
            </w:pPr>
            <w:r>
              <w:t>4154H: 06H</w:t>
            </w:r>
          </w:p>
          <w:p w:rsidR="006455CB" w:rsidRDefault="006455CB" w:rsidP="0077337E">
            <w:pPr>
              <w:pStyle w:val="ListParagraph"/>
              <w:numPr>
                <w:ilvl w:val="1"/>
                <w:numId w:val="6"/>
              </w:numPr>
            </w:pPr>
            <w:r>
              <w:t>4155H: 02H</w:t>
            </w:r>
          </w:p>
        </w:tc>
      </w:tr>
    </w:tbl>
    <w:p w:rsidR="002329CB" w:rsidRDefault="002329CB" w:rsidP="00985F9A">
      <w:pPr>
        <w:pStyle w:val="Heading1"/>
      </w:pPr>
      <w:r>
        <w:t>Conclusion:</w:t>
      </w:r>
    </w:p>
    <w:p w:rsidR="007B6CA4" w:rsidRDefault="007B6CA4" w:rsidP="006D1AA5"/>
    <w:p w:rsidR="007B6CA4" w:rsidRDefault="007B6CA4">
      <w:r>
        <w:br w:type="page"/>
      </w:r>
    </w:p>
    <w:p w:rsidR="008D30DB" w:rsidRDefault="008A6C91" w:rsidP="008D30DB">
      <w:pPr>
        <w:pStyle w:val="Title"/>
        <w:tabs>
          <w:tab w:val="left" w:pos="3405"/>
        </w:tabs>
      </w:pPr>
      <w:r>
        <w:lastRenderedPageBreak/>
        <w:t>Practical-12</w:t>
      </w:r>
      <w:r w:rsidR="008D30DB">
        <w:tab/>
      </w:r>
    </w:p>
    <w:p w:rsidR="008D30DB" w:rsidRDefault="008D30DB" w:rsidP="008D30DB">
      <w:pPr>
        <w:pStyle w:val="Heading1"/>
        <w:tabs>
          <w:tab w:val="left" w:pos="1530"/>
        </w:tabs>
      </w:pPr>
      <w:r>
        <w:t>Aim:</w:t>
      </w:r>
      <w:r>
        <w:tab/>
      </w:r>
    </w:p>
    <w:p w:rsidR="008D30DB" w:rsidRPr="008666F0" w:rsidRDefault="00C6768D" w:rsidP="008D30DB">
      <w:r w:rsidRPr="001A1EEA">
        <w:t>Write a program to transfer a block of ten bytes</w:t>
      </w:r>
      <w:r>
        <w:t xml:space="preserve"> from source to destination </w:t>
      </w:r>
      <w:r w:rsidRPr="001A1EEA">
        <w:t>memory location.</w:t>
      </w:r>
    </w:p>
    <w:p w:rsidR="008D30DB" w:rsidRDefault="008D30DB" w:rsidP="008D30DB">
      <w:pPr>
        <w:pStyle w:val="Heading1"/>
      </w:pPr>
      <w:r>
        <w:t>Program:</w:t>
      </w:r>
    </w:p>
    <w:p w:rsidR="008D30DB" w:rsidRPr="00A36C35" w:rsidRDefault="008D30DB" w:rsidP="008D30DB"/>
    <w:tbl>
      <w:tblPr>
        <w:tblStyle w:val="TableGrid"/>
        <w:tblW w:w="9711" w:type="dxa"/>
        <w:tblLook w:val="04A0" w:firstRow="1" w:lastRow="0" w:firstColumn="1" w:lastColumn="0" w:noHBand="0" w:noVBand="1"/>
      </w:tblPr>
      <w:tblGrid>
        <w:gridCol w:w="1121"/>
        <w:gridCol w:w="1818"/>
        <w:gridCol w:w="1123"/>
        <w:gridCol w:w="1684"/>
        <w:gridCol w:w="3965"/>
      </w:tblGrid>
      <w:tr w:rsidR="008D30DB" w:rsidTr="0012501A">
        <w:tc>
          <w:tcPr>
            <w:tcW w:w="1121" w:type="dxa"/>
          </w:tcPr>
          <w:p w:rsidR="008D30DB" w:rsidRPr="0063146C" w:rsidRDefault="008D30DB" w:rsidP="005B74C8">
            <w:pPr>
              <w:rPr>
                <w:b/>
                <w:bCs/>
              </w:rPr>
            </w:pPr>
            <w:r w:rsidRPr="0063146C">
              <w:rPr>
                <w:b/>
                <w:bCs/>
              </w:rPr>
              <w:t>Address</w:t>
            </w:r>
          </w:p>
        </w:tc>
        <w:tc>
          <w:tcPr>
            <w:tcW w:w="1818" w:type="dxa"/>
          </w:tcPr>
          <w:p w:rsidR="008D30DB" w:rsidRPr="0063146C" w:rsidRDefault="008D30DB" w:rsidP="005B74C8">
            <w:pPr>
              <w:rPr>
                <w:b/>
                <w:bCs/>
              </w:rPr>
            </w:pPr>
            <w:r w:rsidRPr="0063146C">
              <w:rPr>
                <w:b/>
                <w:bCs/>
              </w:rPr>
              <w:t>Machine Codes</w:t>
            </w:r>
          </w:p>
        </w:tc>
        <w:tc>
          <w:tcPr>
            <w:tcW w:w="1123" w:type="dxa"/>
          </w:tcPr>
          <w:p w:rsidR="008D30DB" w:rsidRPr="0063146C" w:rsidRDefault="008D30DB" w:rsidP="005B74C8">
            <w:pPr>
              <w:rPr>
                <w:b/>
                <w:bCs/>
              </w:rPr>
            </w:pPr>
            <w:r w:rsidRPr="0063146C">
              <w:rPr>
                <w:b/>
                <w:bCs/>
              </w:rPr>
              <w:t>Labels</w:t>
            </w:r>
          </w:p>
        </w:tc>
        <w:tc>
          <w:tcPr>
            <w:tcW w:w="1684" w:type="dxa"/>
          </w:tcPr>
          <w:p w:rsidR="008D30DB" w:rsidRPr="0063146C" w:rsidRDefault="008D30DB" w:rsidP="005B74C8">
            <w:pPr>
              <w:rPr>
                <w:b/>
                <w:bCs/>
              </w:rPr>
            </w:pPr>
            <w:r w:rsidRPr="0063146C">
              <w:rPr>
                <w:b/>
                <w:bCs/>
              </w:rPr>
              <w:t>Instructions</w:t>
            </w:r>
          </w:p>
        </w:tc>
        <w:tc>
          <w:tcPr>
            <w:tcW w:w="3965" w:type="dxa"/>
          </w:tcPr>
          <w:p w:rsidR="008D30DB" w:rsidRPr="0063146C" w:rsidRDefault="008D30DB" w:rsidP="005B74C8">
            <w:pPr>
              <w:rPr>
                <w:b/>
                <w:bCs/>
              </w:rPr>
            </w:pPr>
            <w:r w:rsidRPr="0063146C">
              <w:rPr>
                <w:b/>
                <w:bCs/>
              </w:rPr>
              <w:t>Comments</w:t>
            </w:r>
          </w:p>
        </w:tc>
      </w:tr>
      <w:tr w:rsidR="008D30DB" w:rsidTr="0012501A">
        <w:tc>
          <w:tcPr>
            <w:tcW w:w="1121" w:type="dxa"/>
          </w:tcPr>
          <w:p w:rsidR="008D30DB" w:rsidRDefault="008D30DB" w:rsidP="005B74C8">
            <w:r>
              <w:t>4200</w:t>
            </w:r>
          </w:p>
        </w:tc>
        <w:tc>
          <w:tcPr>
            <w:tcW w:w="1818" w:type="dxa"/>
          </w:tcPr>
          <w:p w:rsidR="008D30DB" w:rsidRDefault="00235E19" w:rsidP="005B74C8">
            <w:r w:rsidRPr="00235E19">
              <w:t>0E 05</w:t>
            </w:r>
          </w:p>
        </w:tc>
        <w:tc>
          <w:tcPr>
            <w:tcW w:w="1123" w:type="dxa"/>
          </w:tcPr>
          <w:p w:rsidR="008D30DB" w:rsidRDefault="008D30DB" w:rsidP="005B74C8"/>
        </w:tc>
        <w:tc>
          <w:tcPr>
            <w:tcW w:w="1684" w:type="dxa"/>
          </w:tcPr>
          <w:p w:rsidR="008D30DB" w:rsidRDefault="00F173A1" w:rsidP="005B74C8">
            <w:r w:rsidRPr="00F173A1">
              <w:t>MVI C,05H</w:t>
            </w:r>
          </w:p>
        </w:tc>
        <w:tc>
          <w:tcPr>
            <w:tcW w:w="3965" w:type="dxa"/>
          </w:tcPr>
          <w:p w:rsidR="008D30DB" w:rsidRDefault="00D8388A" w:rsidP="005B74C8">
            <w:r w:rsidRPr="00D8388A">
              <w:t>Initialize counter</w:t>
            </w:r>
          </w:p>
        </w:tc>
      </w:tr>
      <w:tr w:rsidR="008D30DB" w:rsidTr="0012501A">
        <w:tc>
          <w:tcPr>
            <w:tcW w:w="1121" w:type="dxa"/>
          </w:tcPr>
          <w:p w:rsidR="008D30DB" w:rsidRDefault="008D30DB" w:rsidP="005B74C8">
            <w:r w:rsidRPr="00F069BF">
              <w:t>420</w:t>
            </w:r>
            <w:r w:rsidR="0012501A">
              <w:t>2</w:t>
            </w:r>
          </w:p>
        </w:tc>
        <w:tc>
          <w:tcPr>
            <w:tcW w:w="1818" w:type="dxa"/>
          </w:tcPr>
          <w:p w:rsidR="008D30DB" w:rsidRDefault="00235E19" w:rsidP="005B74C8">
            <w:r w:rsidRPr="00235E19">
              <w:t>21 50 41</w:t>
            </w:r>
          </w:p>
        </w:tc>
        <w:tc>
          <w:tcPr>
            <w:tcW w:w="1123" w:type="dxa"/>
          </w:tcPr>
          <w:p w:rsidR="008D30DB" w:rsidRDefault="008D30DB" w:rsidP="005B74C8"/>
        </w:tc>
        <w:tc>
          <w:tcPr>
            <w:tcW w:w="1684" w:type="dxa"/>
          </w:tcPr>
          <w:p w:rsidR="008D30DB" w:rsidRDefault="00F173A1" w:rsidP="005B74C8">
            <w:r w:rsidRPr="00F173A1">
              <w:t>LXI H,4150H</w:t>
            </w:r>
          </w:p>
        </w:tc>
        <w:tc>
          <w:tcPr>
            <w:tcW w:w="3965" w:type="dxa"/>
          </w:tcPr>
          <w:p w:rsidR="008D30DB" w:rsidRDefault="00D8388A" w:rsidP="005B74C8">
            <w:r w:rsidRPr="00D8388A">
              <w:t>Initialize source memory pointer</w:t>
            </w:r>
          </w:p>
        </w:tc>
      </w:tr>
      <w:tr w:rsidR="008D30DB" w:rsidTr="0012501A">
        <w:tc>
          <w:tcPr>
            <w:tcW w:w="1121" w:type="dxa"/>
          </w:tcPr>
          <w:p w:rsidR="008D30DB" w:rsidRDefault="008D30DB" w:rsidP="005B74C8">
            <w:r>
              <w:t>420</w:t>
            </w:r>
            <w:r w:rsidR="0012501A">
              <w:t>5</w:t>
            </w:r>
          </w:p>
        </w:tc>
        <w:tc>
          <w:tcPr>
            <w:tcW w:w="1818" w:type="dxa"/>
          </w:tcPr>
          <w:p w:rsidR="008D30DB" w:rsidRDefault="00235E19" w:rsidP="005B74C8">
            <w:r w:rsidRPr="00235E19">
              <w:t>11 50 51</w:t>
            </w:r>
          </w:p>
        </w:tc>
        <w:tc>
          <w:tcPr>
            <w:tcW w:w="1123" w:type="dxa"/>
          </w:tcPr>
          <w:p w:rsidR="008D30DB" w:rsidRDefault="008D30DB" w:rsidP="005B74C8"/>
        </w:tc>
        <w:tc>
          <w:tcPr>
            <w:tcW w:w="1684" w:type="dxa"/>
          </w:tcPr>
          <w:p w:rsidR="008D30DB" w:rsidRDefault="00A02FE0" w:rsidP="005B74C8">
            <w:r w:rsidRPr="00A02FE0">
              <w:t>LXI D,5150H</w:t>
            </w:r>
          </w:p>
        </w:tc>
        <w:tc>
          <w:tcPr>
            <w:tcW w:w="3965" w:type="dxa"/>
          </w:tcPr>
          <w:p w:rsidR="008D30DB" w:rsidRDefault="00D8388A" w:rsidP="005B74C8">
            <w:r w:rsidRPr="00D8388A">
              <w:t>Initialize destination memory pointer</w:t>
            </w:r>
          </w:p>
        </w:tc>
      </w:tr>
      <w:tr w:rsidR="008D30DB" w:rsidTr="0012501A">
        <w:tc>
          <w:tcPr>
            <w:tcW w:w="1121" w:type="dxa"/>
          </w:tcPr>
          <w:p w:rsidR="008D30DB" w:rsidRDefault="008D30DB" w:rsidP="005B74C8">
            <w:r>
              <w:t>420</w:t>
            </w:r>
            <w:r w:rsidR="0012501A">
              <w:t>8</w:t>
            </w:r>
          </w:p>
        </w:tc>
        <w:tc>
          <w:tcPr>
            <w:tcW w:w="1818" w:type="dxa"/>
          </w:tcPr>
          <w:p w:rsidR="008D30DB" w:rsidRPr="00191451" w:rsidRDefault="008D30DB" w:rsidP="005B74C8">
            <w:r>
              <w:t>7E</w:t>
            </w:r>
          </w:p>
        </w:tc>
        <w:tc>
          <w:tcPr>
            <w:tcW w:w="1123" w:type="dxa"/>
          </w:tcPr>
          <w:p w:rsidR="008D30DB" w:rsidRDefault="00A02FE0" w:rsidP="005B74C8">
            <w:r w:rsidRPr="00A02FE0">
              <w:t>BACK:</w:t>
            </w:r>
          </w:p>
        </w:tc>
        <w:tc>
          <w:tcPr>
            <w:tcW w:w="1684" w:type="dxa"/>
          </w:tcPr>
          <w:p w:rsidR="008D30DB" w:rsidRPr="00AB5E53" w:rsidRDefault="00A02FE0" w:rsidP="005B74C8">
            <w:r w:rsidRPr="00A02FE0">
              <w:t>MOV A,M</w:t>
            </w:r>
          </w:p>
        </w:tc>
        <w:tc>
          <w:tcPr>
            <w:tcW w:w="3965" w:type="dxa"/>
          </w:tcPr>
          <w:p w:rsidR="008D30DB" w:rsidRPr="007F7720" w:rsidRDefault="00D8388A" w:rsidP="005B74C8">
            <w:r w:rsidRPr="00D8388A">
              <w:t>Get byte from source memory block</w:t>
            </w:r>
          </w:p>
        </w:tc>
      </w:tr>
      <w:tr w:rsidR="008D30DB" w:rsidTr="0012501A">
        <w:tc>
          <w:tcPr>
            <w:tcW w:w="1121" w:type="dxa"/>
          </w:tcPr>
          <w:p w:rsidR="008D30DB" w:rsidRDefault="008D30DB" w:rsidP="005B74C8">
            <w:r>
              <w:t>420</w:t>
            </w:r>
            <w:r w:rsidR="0012501A">
              <w:t>9</w:t>
            </w:r>
          </w:p>
        </w:tc>
        <w:tc>
          <w:tcPr>
            <w:tcW w:w="1818" w:type="dxa"/>
          </w:tcPr>
          <w:p w:rsidR="008D30DB" w:rsidRPr="00191451" w:rsidRDefault="008E2451" w:rsidP="005B74C8">
            <w:r>
              <w:t>12</w:t>
            </w:r>
          </w:p>
        </w:tc>
        <w:tc>
          <w:tcPr>
            <w:tcW w:w="1123" w:type="dxa"/>
          </w:tcPr>
          <w:p w:rsidR="008D30DB" w:rsidRDefault="008D30DB" w:rsidP="005B74C8"/>
        </w:tc>
        <w:tc>
          <w:tcPr>
            <w:tcW w:w="1684" w:type="dxa"/>
          </w:tcPr>
          <w:p w:rsidR="008D30DB" w:rsidRPr="00AB5E53" w:rsidRDefault="00A02FE0" w:rsidP="005B74C8">
            <w:r w:rsidRPr="00A02FE0">
              <w:t>STAX D</w:t>
            </w:r>
          </w:p>
        </w:tc>
        <w:tc>
          <w:tcPr>
            <w:tcW w:w="3965" w:type="dxa"/>
          </w:tcPr>
          <w:p w:rsidR="008D30DB" w:rsidRPr="007F7720" w:rsidRDefault="00DC7CE9" w:rsidP="005B74C8">
            <w:r w:rsidRPr="00DC7CE9">
              <w:t>Store byte in the destination memory block</w:t>
            </w:r>
          </w:p>
        </w:tc>
      </w:tr>
      <w:tr w:rsidR="008D30DB" w:rsidTr="0012501A">
        <w:tc>
          <w:tcPr>
            <w:tcW w:w="1121" w:type="dxa"/>
          </w:tcPr>
          <w:p w:rsidR="008D30DB" w:rsidRDefault="008D30DB" w:rsidP="005B74C8">
            <w:r>
              <w:t>420</w:t>
            </w:r>
            <w:r w:rsidR="0012501A">
              <w:t>A</w:t>
            </w:r>
          </w:p>
        </w:tc>
        <w:tc>
          <w:tcPr>
            <w:tcW w:w="1818" w:type="dxa"/>
          </w:tcPr>
          <w:p w:rsidR="008D30DB" w:rsidRPr="00191451" w:rsidRDefault="008D30DB" w:rsidP="005B74C8">
            <w:r>
              <w:t>23</w:t>
            </w:r>
          </w:p>
        </w:tc>
        <w:tc>
          <w:tcPr>
            <w:tcW w:w="1123" w:type="dxa"/>
          </w:tcPr>
          <w:p w:rsidR="008D30DB" w:rsidRDefault="008D30DB" w:rsidP="005B74C8"/>
        </w:tc>
        <w:tc>
          <w:tcPr>
            <w:tcW w:w="1684" w:type="dxa"/>
          </w:tcPr>
          <w:p w:rsidR="008D30DB" w:rsidRPr="00AB5E53" w:rsidRDefault="008D30DB" w:rsidP="005B74C8">
            <w:r w:rsidRPr="001107EA">
              <w:t>INX H</w:t>
            </w:r>
          </w:p>
        </w:tc>
        <w:tc>
          <w:tcPr>
            <w:tcW w:w="3965" w:type="dxa"/>
          </w:tcPr>
          <w:p w:rsidR="008D30DB" w:rsidRPr="007F7720" w:rsidRDefault="00761E7B" w:rsidP="005B74C8">
            <w:r w:rsidRPr="00761E7B">
              <w:t>Increment source memory pointer</w:t>
            </w:r>
          </w:p>
        </w:tc>
      </w:tr>
      <w:tr w:rsidR="00A02FE0" w:rsidTr="0012501A">
        <w:tc>
          <w:tcPr>
            <w:tcW w:w="1121" w:type="dxa"/>
          </w:tcPr>
          <w:p w:rsidR="00A02FE0" w:rsidRDefault="00A02FE0" w:rsidP="00A02FE0">
            <w:r>
              <w:t>420B</w:t>
            </w:r>
          </w:p>
        </w:tc>
        <w:tc>
          <w:tcPr>
            <w:tcW w:w="1818" w:type="dxa"/>
          </w:tcPr>
          <w:p w:rsidR="00A02FE0" w:rsidRPr="00191451" w:rsidRDefault="00A02FE0" w:rsidP="00A02FE0">
            <w:r>
              <w:t>13</w:t>
            </w:r>
          </w:p>
        </w:tc>
        <w:tc>
          <w:tcPr>
            <w:tcW w:w="1123" w:type="dxa"/>
          </w:tcPr>
          <w:p w:rsidR="00A02FE0" w:rsidRDefault="00A02FE0" w:rsidP="00A02FE0"/>
        </w:tc>
        <w:tc>
          <w:tcPr>
            <w:tcW w:w="1684" w:type="dxa"/>
          </w:tcPr>
          <w:p w:rsidR="00A02FE0" w:rsidRDefault="00A02FE0" w:rsidP="00A02FE0">
            <w:r w:rsidRPr="00106FDD">
              <w:t>INX D</w:t>
            </w:r>
          </w:p>
        </w:tc>
        <w:tc>
          <w:tcPr>
            <w:tcW w:w="3965" w:type="dxa"/>
          </w:tcPr>
          <w:p w:rsidR="00A02FE0" w:rsidRPr="007F7720" w:rsidRDefault="009A2AC3" w:rsidP="00A02FE0">
            <w:r w:rsidRPr="009A2AC3">
              <w:t>Increment destination memory pointer</w:t>
            </w:r>
          </w:p>
        </w:tc>
      </w:tr>
      <w:tr w:rsidR="008D30DB" w:rsidTr="0012501A">
        <w:tc>
          <w:tcPr>
            <w:tcW w:w="1121" w:type="dxa"/>
          </w:tcPr>
          <w:p w:rsidR="008D30DB" w:rsidRDefault="008D30DB" w:rsidP="005B74C8">
            <w:r>
              <w:t>420</w:t>
            </w:r>
            <w:r w:rsidR="0012501A">
              <w:t>C</w:t>
            </w:r>
          </w:p>
        </w:tc>
        <w:tc>
          <w:tcPr>
            <w:tcW w:w="1818" w:type="dxa"/>
          </w:tcPr>
          <w:p w:rsidR="008D30DB" w:rsidRPr="00191451" w:rsidRDefault="008E2451" w:rsidP="005B74C8">
            <w:r>
              <w:t>0D</w:t>
            </w:r>
          </w:p>
        </w:tc>
        <w:tc>
          <w:tcPr>
            <w:tcW w:w="1123" w:type="dxa"/>
          </w:tcPr>
          <w:p w:rsidR="008D30DB" w:rsidRDefault="008D30DB" w:rsidP="005B74C8"/>
        </w:tc>
        <w:tc>
          <w:tcPr>
            <w:tcW w:w="1684" w:type="dxa"/>
          </w:tcPr>
          <w:p w:rsidR="008D30DB" w:rsidRPr="00AB5E53" w:rsidRDefault="00941D91" w:rsidP="005B74C8">
            <w:r w:rsidRPr="00941D91">
              <w:t>DCR C</w:t>
            </w:r>
          </w:p>
        </w:tc>
        <w:tc>
          <w:tcPr>
            <w:tcW w:w="3965" w:type="dxa"/>
          </w:tcPr>
          <w:p w:rsidR="008D30DB" w:rsidRPr="007F7720" w:rsidRDefault="00B10DE3" w:rsidP="005B74C8">
            <w:r w:rsidRPr="00B10DE3">
              <w:t>Decrement counter</w:t>
            </w:r>
          </w:p>
        </w:tc>
      </w:tr>
      <w:tr w:rsidR="008D30DB" w:rsidTr="0012501A">
        <w:tc>
          <w:tcPr>
            <w:tcW w:w="1121" w:type="dxa"/>
          </w:tcPr>
          <w:p w:rsidR="008D30DB" w:rsidRDefault="008D30DB" w:rsidP="005B74C8">
            <w:r>
              <w:t>420</w:t>
            </w:r>
            <w:r w:rsidR="0012501A">
              <w:t>D</w:t>
            </w:r>
          </w:p>
        </w:tc>
        <w:tc>
          <w:tcPr>
            <w:tcW w:w="1818" w:type="dxa"/>
          </w:tcPr>
          <w:p w:rsidR="008D30DB" w:rsidRPr="00191451" w:rsidRDefault="008E2451" w:rsidP="005B74C8">
            <w:r w:rsidRPr="008E2451">
              <w:t>C2 08 042</w:t>
            </w:r>
          </w:p>
        </w:tc>
        <w:tc>
          <w:tcPr>
            <w:tcW w:w="1123" w:type="dxa"/>
          </w:tcPr>
          <w:p w:rsidR="008D30DB" w:rsidRDefault="008D30DB" w:rsidP="005B74C8"/>
        </w:tc>
        <w:tc>
          <w:tcPr>
            <w:tcW w:w="1684" w:type="dxa"/>
          </w:tcPr>
          <w:p w:rsidR="008D30DB" w:rsidRPr="00AB5E53" w:rsidRDefault="00941D91" w:rsidP="005B74C8">
            <w:r w:rsidRPr="00941D91">
              <w:t>JNZ BACK</w:t>
            </w:r>
          </w:p>
        </w:tc>
        <w:tc>
          <w:tcPr>
            <w:tcW w:w="3965" w:type="dxa"/>
          </w:tcPr>
          <w:p w:rsidR="008D30DB" w:rsidRPr="007F7720" w:rsidRDefault="005139E4" w:rsidP="005B74C8">
            <w:r w:rsidRPr="005139E4">
              <w:t>If counter 0 repeat</w:t>
            </w:r>
          </w:p>
        </w:tc>
      </w:tr>
      <w:tr w:rsidR="008D30DB" w:rsidTr="0012501A">
        <w:tc>
          <w:tcPr>
            <w:tcW w:w="1121" w:type="dxa"/>
          </w:tcPr>
          <w:p w:rsidR="008D30DB" w:rsidRDefault="008D30DB" w:rsidP="005B74C8">
            <w:r>
              <w:t>421</w:t>
            </w:r>
            <w:r w:rsidR="00162E72">
              <w:t>0</w:t>
            </w:r>
          </w:p>
        </w:tc>
        <w:tc>
          <w:tcPr>
            <w:tcW w:w="1818" w:type="dxa"/>
          </w:tcPr>
          <w:p w:rsidR="008D30DB" w:rsidRPr="003967F7" w:rsidRDefault="008D30DB" w:rsidP="005B74C8">
            <w:r w:rsidRPr="00287A46">
              <w:t>76</w:t>
            </w:r>
          </w:p>
        </w:tc>
        <w:tc>
          <w:tcPr>
            <w:tcW w:w="1123" w:type="dxa"/>
          </w:tcPr>
          <w:p w:rsidR="008D30DB" w:rsidRDefault="008D30DB" w:rsidP="005B74C8"/>
        </w:tc>
        <w:tc>
          <w:tcPr>
            <w:tcW w:w="1684" w:type="dxa"/>
          </w:tcPr>
          <w:p w:rsidR="008D30DB" w:rsidRPr="008657EF" w:rsidRDefault="008D30DB" w:rsidP="005B74C8">
            <w:r w:rsidRPr="00287A46">
              <w:t>HLT</w:t>
            </w:r>
          </w:p>
        </w:tc>
        <w:tc>
          <w:tcPr>
            <w:tcW w:w="3965" w:type="dxa"/>
          </w:tcPr>
          <w:p w:rsidR="008D30DB" w:rsidRPr="006A57EC" w:rsidRDefault="008D30DB" w:rsidP="005B74C8">
            <w:r>
              <w:t>Stop Execution.</w:t>
            </w:r>
          </w:p>
        </w:tc>
      </w:tr>
    </w:tbl>
    <w:p w:rsidR="008D30DB" w:rsidRDefault="008D30DB" w:rsidP="008D30DB">
      <w:pPr>
        <w:pStyle w:val="Heading1"/>
        <w:tabs>
          <w:tab w:val="left" w:pos="2880"/>
        </w:tabs>
      </w:pPr>
      <w:r>
        <w:t>Description:</w:t>
      </w:r>
      <w:r>
        <w:tab/>
      </w:r>
    </w:p>
    <w:p w:rsidR="003515A3" w:rsidRDefault="001E0E10" w:rsidP="008D30DB">
      <w:pPr>
        <w:pStyle w:val="ListParagraph"/>
        <w:numPr>
          <w:ilvl w:val="0"/>
          <w:numId w:val="5"/>
        </w:numPr>
      </w:pPr>
      <w:r>
        <w:t>The above program transfe</w:t>
      </w:r>
      <w:r w:rsidR="003515A3">
        <w:t>rs Block of data stored in memory from one location to another.</w:t>
      </w:r>
    </w:p>
    <w:p w:rsidR="006D29E7" w:rsidRDefault="003515A3" w:rsidP="008D30DB">
      <w:pPr>
        <w:pStyle w:val="ListParagraph"/>
        <w:numPr>
          <w:ilvl w:val="0"/>
          <w:numId w:val="5"/>
        </w:numPr>
      </w:pPr>
      <w:r>
        <w:t>The Block length is to be specified in program and stored in register C (e.g. 05H)</w:t>
      </w:r>
    </w:p>
    <w:p w:rsidR="001E0E10" w:rsidRDefault="004E6E7A" w:rsidP="008D30DB">
      <w:pPr>
        <w:pStyle w:val="ListParagraph"/>
        <w:numPr>
          <w:ilvl w:val="0"/>
          <w:numId w:val="5"/>
        </w:numPr>
      </w:pPr>
      <w:r>
        <w:t xml:space="preserve">Save block of data in </w:t>
      </w:r>
      <w:r w:rsidR="00DA6BFB">
        <w:t xml:space="preserve">to </w:t>
      </w:r>
      <w:r>
        <w:t>memory starting at location</w:t>
      </w:r>
      <w:r w:rsidR="00A1259A">
        <w:t xml:space="preserve"> 4150H.</w:t>
      </w:r>
      <w:r>
        <w:t xml:space="preserve"> </w:t>
      </w:r>
      <w:r w:rsidR="003515A3">
        <w:t xml:space="preserve">   </w:t>
      </w:r>
    </w:p>
    <w:p w:rsidR="008D30DB" w:rsidRDefault="008D30DB" w:rsidP="008D30DB">
      <w:pPr>
        <w:pStyle w:val="ListParagraph"/>
        <w:numPr>
          <w:ilvl w:val="0"/>
          <w:numId w:val="5"/>
        </w:numPr>
      </w:pPr>
      <w:r>
        <w:t>Assemble and execute the program, Debug if Required.</w:t>
      </w:r>
    </w:p>
    <w:p w:rsidR="008D30DB" w:rsidRDefault="00DA6BFB" w:rsidP="008D30DB">
      <w:pPr>
        <w:pStyle w:val="ListParagraph"/>
        <w:numPr>
          <w:ilvl w:val="0"/>
          <w:numId w:val="5"/>
        </w:numPr>
      </w:pPr>
      <w:r>
        <w:t>Check for result in destination block of data at memory location starting at 5150H.</w:t>
      </w:r>
    </w:p>
    <w:p w:rsidR="008D30DB" w:rsidRDefault="008D30DB" w:rsidP="008D30DB">
      <w:pPr>
        <w:pStyle w:val="Heading1"/>
      </w:pPr>
      <w:r>
        <w:t>Observations: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5"/>
        <w:gridCol w:w="4726"/>
      </w:tblGrid>
      <w:tr w:rsidR="00A32BC3" w:rsidTr="000407E2">
        <w:tc>
          <w:tcPr>
            <w:tcW w:w="4725" w:type="dxa"/>
          </w:tcPr>
          <w:p w:rsidR="00A32BC3" w:rsidRDefault="00A32BC3" w:rsidP="00A32BC3">
            <w:pPr>
              <w:pStyle w:val="ListParagraph"/>
              <w:numPr>
                <w:ilvl w:val="0"/>
                <w:numId w:val="6"/>
              </w:numPr>
            </w:pPr>
            <w:r>
              <w:t>Before Execution:</w:t>
            </w:r>
          </w:p>
          <w:p w:rsidR="00A32BC3" w:rsidRDefault="00A32BC3" w:rsidP="00A32BC3">
            <w:pPr>
              <w:pStyle w:val="ListParagraph"/>
              <w:numPr>
                <w:ilvl w:val="1"/>
                <w:numId w:val="6"/>
              </w:numPr>
            </w:pPr>
            <w:r>
              <w:t>4150H: 01H</w:t>
            </w:r>
          </w:p>
          <w:p w:rsidR="00A32BC3" w:rsidRDefault="00A32BC3" w:rsidP="00A32BC3">
            <w:pPr>
              <w:pStyle w:val="ListParagraph"/>
              <w:numPr>
                <w:ilvl w:val="1"/>
                <w:numId w:val="6"/>
              </w:numPr>
            </w:pPr>
            <w:r>
              <w:t>4151H: 02H</w:t>
            </w:r>
          </w:p>
          <w:p w:rsidR="00A32BC3" w:rsidRDefault="00A32BC3" w:rsidP="00A32BC3">
            <w:pPr>
              <w:pStyle w:val="ListParagraph"/>
              <w:numPr>
                <w:ilvl w:val="1"/>
                <w:numId w:val="6"/>
              </w:numPr>
            </w:pPr>
            <w:r>
              <w:t>4152H: 03H</w:t>
            </w:r>
          </w:p>
          <w:p w:rsidR="00A32BC3" w:rsidRDefault="00A32BC3" w:rsidP="00A32BC3">
            <w:pPr>
              <w:pStyle w:val="ListParagraph"/>
              <w:numPr>
                <w:ilvl w:val="1"/>
                <w:numId w:val="6"/>
              </w:numPr>
            </w:pPr>
            <w:r>
              <w:t>4153H: 04H</w:t>
            </w:r>
          </w:p>
          <w:p w:rsidR="00A32BC3" w:rsidRDefault="00A32BC3" w:rsidP="00A32BC3">
            <w:pPr>
              <w:pStyle w:val="ListParagraph"/>
              <w:numPr>
                <w:ilvl w:val="1"/>
                <w:numId w:val="6"/>
              </w:numPr>
            </w:pPr>
            <w:r>
              <w:t>4154H: 05H</w:t>
            </w:r>
          </w:p>
          <w:p w:rsidR="00A32BC3" w:rsidRDefault="00A32BC3" w:rsidP="00A32BC3">
            <w:pPr>
              <w:pStyle w:val="ListParagraph"/>
              <w:numPr>
                <w:ilvl w:val="1"/>
                <w:numId w:val="6"/>
              </w:numPr>
            </w:pPr>
            <w:r>
              <w:t>5150H: XX (Don’t Care)</w:t>
            </w:r>
          </w:p>
          <w:p w:rsidR="00A32BC3" w:rsidRDefault="00A32BC3" w:rsidP="00A32BC3">
            <w:pPr>
              <w:pStyle w:val="ListParagraph"/>
              <w:numPr>
                <w:ilvl w:val="1"/>
                <w:numId w:val="6"/>
              </w:numPr>
            </w:pPr>
            <w:r>
              <w:t>5151H: XX (Don’t Care)</w:t>
            </w:r>
          </w:p>
          <w:p w:rsidR="00A32BC3" w:rsidRDefault="00A32BC3" w:rsidP="00A32BC3">
            <w:pPr>
              <w:pStyle w:val="ListParagraph"/>
              <w:numPr>
                <w:ilvl w:val="1"/>
                <w:numId w:val="6"/>
              </w:numPr>
            </w:pPr>
            <w:r>
              <w:t>5152H: XX (Don’t Care)</w:t>
            </w:r>
          </w:p>
          <w:p w:rsidR="00A32BC3" w:rsidRDefault="00A32BC3" w:rsidP="00A32BC3">
            <w:pPr>
              <w:pStyle w:val="ListParagraph"/>
              <w:numPr>
                <w:ilvl w:val="1"/>
                <w:numId w:val="6"/>
              </w:numPr>
            </w:pPr>
            <w:r>
              <w:t>5153H: XX (Don’t Care)</w:t>
            </w:r>
          </w:p>
          <w:p w:rsidR="00246087" w:rsidRDefault="00A32BC3" w:rsidP="00DB4702">
            <w:pPr>
              <w:pStyle w:val="ListParagraph"/>
              <w:numPr>
                <w:ilvl w:val="1"/>
                <w:numId w:val="6"/>
              </w:numPr>
            </w:pPr>
            <w:r>
              <w:t>5154H: XX (Don’t Care)</w:t>
            </w:r>
          </w:p>
        </w:tc>
        <w:tc>
          <w:tcPr>
            <w:tcW w:w="4726" w:type="dxa"/>
          </w:tcPr>
          <w:p w:rsidR="00246087" w:rsidRDefault="0060445F" w:rsidP="00246087">
            <w:pPr>
              <w:pStyle w:val="ListParagraph"/>
              <w:numPr>
                <w:ilvl w:val="0"/>
                <w:numId w:val="6"/>
              </w:numPr>
            </w:pPr>
            <w:r>
              <w:t>After</w:t>
            </w:r>
            <w:r w:rsidR="00246087">
              <w:t xml:space="preserve"> Execution:</w:t>
            </w:r>
          </w:p>
          <w:p w:rsidR="00246087" w:rsidRDefault="00246087" w:rsidP="00246087">
            <w:pPr>
              <w:pStyle w:val="ListParagraph"/>
              <w:numPr>
                <w:ilvl w:val="1"/>
                <w:numId w:val="6"/>
              </w:numPr>
            </w:pPr>
            <w:r>
              <w:t>4150H: 01H</w:t>
            </w:r>
          </w:p>
          <w:p w:rsidR="00246087" w:rsidRDefault="00246087" w:rsidP="00246087">
            <w:pPr>
              <w:pStyle w:val="ListParagraph"/>
              <w:numPr>
                <w:ilvl w:val="1"/>
                <w:numId w:val="6"/>
              </w:numPr>
            </w:pPr>
            <w:r>
              <w:t>4151H: 02H</w:t>
            </w:r>
          </w:p>
          <w:p w:rsidR="00246087" w:rsidRDefault="00246087" w:rsidP="00246087">
            <w:pPr>
              <w:pStyle w:val="ListParagraph"/>
              <w:numPr>
                <w:ilvl w:val="1"/>
                <w:numId w:val="6"/>
              </w:numPr>
            </w:pPr>
            <w:r>
              <w:t>4152H: 03H</w:t>
            </w:r>
          </w:p>
          <w:p w:rsidR="00246087" w:rsidRDefault="00246087" w:rsidP="00246087">
            <w:pPr>
              <w:pStyle w:val="ListParagraph"/>
              <w:numPr>
                <w:ilvl w:val="1"/>
                <w:numId w:val="6"/>
              </w:numPr>
            </w:pPr>
            <w:r>
              <w:t>4153H: 04H</w:t>
            </w:r>
          </w:p>
          <w:p w:rsidR="00246087" w:rsidRDefault="00246087" w:rsidP="00246087">
            <w:pPr>
              <w:pStyle w:val="ListParagraph"/>
              <w:numPr>
                <w:ilvl w:val="1"/>
                <w:numId w:val="6"/>
              </w:numPr>
            </w:pPr>
            <w:r>
              <w:t>4154H: 05H</w:t>
            </w:r>
          </w:p>
          <w:p w:rsidR="00DB4702" w:rsidRDefault="00DB4702" w:rsidP="00DB4702">
            <w:pPr>
              <w:pStyle w:val="ListParagraph"/>
              <w:numPr>
                <w:ilvl w:val="1"/>
                <w:numId w:val="6"/>
              </w:numPr>
            </w:pPr>
            <w:r>
              <w:t>5150H: 01H</w:t>
            </w:r>
          </w:p>
          <w:p w:rsidR="00DB4702" w:rsidRDefault="00DB4702" w:rsidP="00DB4702">
            <w:pPr>
              <w:pStyle w:val="ListParagraph"/>
              <w:numPr>
                <w:ilvl w:val="1"/>
                <w:numId w:val="6"/>
              </w:numPr>
            </w:pPr>
            <w:r>
              <w:t>5151H: 02H</w:t>
            </w:r>
          </w:p>
          <w:p w:rsidR="00DB4702" w:rsidRDefault="00DB4702" w:rsidP="00DB4702">
            <w:pPr>
              <w:pStyle w:val="ListParagraph"/>
              <w:numPr>
                <w:ilvl w:val="1"/>
                <w:numId w:val="6"/>
              </w:numPr>
            </w:pPr>
            <w:r>
              <w:t>5152H: 03H</w:t>
            </w:r>
          </w:p>
          <w:p w:rsidR="00DB4702" w:rsidRDefault="00DB4702" w:rsidP="00DB4702">
            <w:pPr>
              <w:pStyle w:val="ListParagraph"/>
              <w:numPr>
                <w:ilvl w:val="1"/>
                <w:numId w:val="6"/>
              </w:numPr>
            </w:pPr>
            <w:r>
              <w:t>5153H: 04H</w:t>
            </w:r>
          </w:p>
          <w:p w:rsidR="00A32BC3" w:rsidRDefault="00DB4702" w:rsidP="00165488">
            <w:pPr>
              <w:pStyle w:val="ListParagraph"/>
              <w:numPr>
                <w:ilvl w:val="1"/>
                <w:numId w:val="6"/>
              </w:numPr>
            </w:pPr>
            <w:r>
              <w:t>5154H: 05H</w:t>
            </w:r>
          </w:p>
        </w:tc>
      </w:tr>
    </w:tbl>
    <w:p w:rsidR="008D30DB" w:rsidRDefault="008D30DB" w:rsidP="00C6768D">
      <w:pPr>
        <w:pStyle w:val="Heading1"/>
      </w:pPr>
      <w:r>
        <w:t>Conclusion:</w:t>
      </w:r>
    </w:p>
    <w:p w:rsidR="00525414" w:rsidRDefault="00525414" w:rsidP="00525414"/>
    <w:p w:rsidR="00525414" w:rsidRDefault="00525414" w:rsidP="00525414"/>
    <w:p w:rsidR="00525414" w:rsidRDefault="00525414">
      <w:r>
        <w:br w:type="page"/>
      </w:r>
    </w:p>
    <w:p w:rsidR="00525414" w:rsidRDefault="003D37CC" w:rsidP="00525414">
      <w:pPr>
        <w:pStyle w:val="Title"/>
      </w:pPr>
      <w:r>
        <w:lastRenderedPageBreak/>
        <w:t>Practical-13</w:t>
      </w:r>
    </w:p>
    <w:p w:rsidR="00525414" w:rsidRDefault="00525414" w:rsidP="00525414">
      <w:pPr>
        <w:pStyle w:val="Heading1"/>
        <w:tabs>
          <w:tab w:val="left" w:pos="1530"/>
        </w:tabs>
      </w:pPr>
      <w:r>
        <w:t>Aim:</w:t>
      </w:r>
      <w:r>
        <w:tab/>
      </w:r>
    </w:p>
    <w:p w:rsidR="00525414" w:rsidRPr="008666F0" w:rsidRDefault="007D42ED" w:rsidP="00525414">
      <w:r w:rsidRPr="001A1EEA">
        <w:t>Write a Program to sort the number in ascending order.</w:t>
      </w:r>
    </w:p>
    <w:p w:rsidR="00525414" w:rsidRDefault="00525414" w:rsidP="00525414">
      <w:pPr>
        <w:pStyle w:val="Heading1"/>
      </w:pPr>
      <w:r>
        <w:t>Program:</w:t>
      </w:r>
    </w:p>
    <w:p w:rsidR="00525414" w:rsidRPr="00A36C35" w:rsidRDefault="00525414" w:rsidP="00525414"/>
    <w:tbl>
      <w:tblPr>
        <w:tblStyle w:val="TableGrid"/>
        <w:tblW w:w="9711" w:type="dxa"/>
        <w:tblLook w:val="04A0" w:firstRow="1" w:lastRow="0" w:firstColumn="1" w:lastColumn="0" w:noHBand="0" w:noVBand="1"/>
      </w:tblPr>
      <w:tblGrid>
        <w:gridCol w:w="1120"/>
        <w:gridCol w:w="1805"/>
        <w:gridCol w:w="1190"/>
        <w:gridCol w:w="1680"/>
        <w:gridCol w:w="3916"/>
      </w:tblGrid>
      <w:tr w:rsidR="00525414" w:rsidTr="00476B6B">
        <w:tc>
          <w:tcPr>
            <w:tcW w:w="1120" w:type="dxa"/>
          </w:tcPr>
          <w:p w:rsidR="00525414" w:rsidRPr="0063146C" w:rsidRDefault="00525414" w:rsidP="005B74C8">
            <w:pPr>
              <w:rPr>
                <w:b/>
                <w:bCs/>
              </w:rPr>
            </w:pPr>
            <w:r w:rsidRPr="0063146C">
              <w:rPr>
                <w:b/>
                <w:bCs/>
              </w:rPr>
              <w:t>Address</w:t>
            </w:r>
          </w:p>
        </w:tc>
        <w:tc>
          <w:tcPr>
            <w:tcW w:w="1805" w:type="dxa"/>
          </w:tcPr>
          <w:p w:rsidR="00525414" w:rsidRPr="0063146C" w:rsidRDefault="00525414" w:rsidP="005B74C8">
            <w:pPr>
              <w:rPr>
                <w:b/>
                <w:bCs/>
              </w:rPr>
            </w:pPr>
            <w:r w:rsidRPr="0063146C">
              <w:rPr>
                <w:b/>
                <w:bCs/>
              </w:rPr>
              <w:t>Machine Codes</w:t>
            </w:r>
          </w:p>
        </w:tc>
        <w:tc>
          <w:tcPr>
            <w:tcW w:w="1190" w:type="dxa"/>
          </w:tcPr>
          <w:p w:rsidR="00525414" w:rsidRPr="0063146C" w:rsidRDefault="00525414" w:rsidP="005B74C8">
            <w:pPr>
              <w:rPr>
                <w:b/>
                <w:bCs/>
              </w:rPr>
            </w:pPr>
            <w:r w:rsidRPr="0063146C">
              <w:rPr>
                <w:b/>
                <w:bCs/>
              </w:rPr>
              <w:t>Labels</w:t>
            </w:r>
          </w:p>
        </w:tc>
        <w:tc>
          <w:tcPr>
            <w:tcW w:w="1680" w:type="dxa"/>
          </w:tcPr>
          <w:p w:rsidR="00525414" w:rsidRPr="0063146C" w:rsidRDefault="00525414" w:rsidP="005B74C8">
            <w:pPr>
              <w:rPr>
                <w:b/>
                <w:bCs/>
              </w:rPr>
            </w:pPr>
            <w:r w:rsidRPr="0063146C">
              <w:rPr>
                <w:b/>
                <w:bCs/>
              </w:rPr>
              <w:t>Instructions</w:t>
            </w:r>
          </w:p>
        </w:tc>
        <w:tc>
          <w:tcPr>
            <w:tcW w:w="3916" w:type="dxa"/>
          </w:tcPr>
          <w:p w:rsidR="00525414" w:rsidRPr="0063146C" w:rsidRDefault="00525414" w:rsidP="005B74C8">
            <w:pPr>
              <w:rPr>
                <w:b/>
                <w:bCs/>
              </w:rPr>
            </w:pPr>
            <w:r w:rsidRPr="0063146C">
              <w:rPr>
                <w:b/>
                <w:bCs/>
              </w:rPr>
              <w:t>Comments</w:t>
            </w:r>
          </w:p>
        </w:tc>
      </w:tr>
      <w:tr w:rsidR="00525414" w:rsidTr="00476B6B">
        <w:tc>
          <w:tcPr>
            <w:tcW w:w="1120" w:type="dxa"/>
          </w:tcPr>
          <w:p w:rsidR="00525414" w:rsidRDefault="00525414" w:rsidP="005B74C8">
            <w:r>
              <w:t>4200</w:t>
            </w:r>
          </w:p>
        </w:tc>
        <w:tc>
          <w:tcPr>
            <w:tcW w:w="1805" w:type="dxa"/>
          </w:tcPr>
          <w:p w:rsidR="00525414" w:rsidRDefault="00525414" w:rsidP="005B74C8">
            <w:r w:rsidRPr="004B3620">
              <w:t>21 50 41</w:t>
            </w:r>
          </w:p>
        </w:tc>
        <w:tc>
          <w:tcPr>
            <w:tcW w:w="1190" w:type="dxa"/>
          </w:tcPr>
          <w:p w:rsidR="00525414" w:rsidRDefault="00525414" w:rsidP="005B74C8"/>
        </w:tc>
        <w:tc>
          <w:tcPr>
            <w:tcW w:w="1680" w:type="dxa"/>
          </w:tcPr>
          <w:p w:rsidR="00525414" w:rsidRDefault="00525414" w:rsidP="005B74C8">
            <w:r w:rsidRPr="001107EA">
              <w:t>LXI H,4150H</w:t>
            </w:r>
          </w:p>
        </w:tc>
        <w:tc>
          <w:tcPr>
            <w:tcW w:w="3916" w:type="dxa"/>
          </w:tcPr>
          <w:p w:rsidR="00525414" w:rsidRDefault="00854AF4" w:rsidP="005B74C8">
            <w:r w:rsidRPr="00854AF4">
              <w:t>Store the address of Block Length in HL Pair</w:t>
            </w:r>
          </w:p>
        </w:tc>
      </w:tr>
      <w:tr w:rsidR="00525414" w:rsidTr="00476B6B">
        <w:tc>
          <w:tcPr>
            <w:tcW w:w="1120" w:type="dxa"/>
          </w:tcPr>
          <w:p w:rsidR="00525414" w:rsidRDefault="00525414" w:rsidP="005B74C8">
            <w:r w:rsidRPr="00F069BF">
              <w:t>4203</w:t>
            </w:r>
          </w:p>
        </w:tc>
        <w:tc>
          <w:tcPr>
            <w:tcW w:w="1805" w:type="dxa"/>
          </w:tcPr>
          <w:p w:rsidR="00525414" w:rsidRDefault="00525414" w:rsidP="005B74C8">
            <w:r>
              <w:t>4E</w:t>
            </w:r>
          </w:p>
        </w:tc>
        <w:tc>
          <w:tcPr>
            <w:tcW w:w="1190" w:type="dxa"/>
          </w:tcPr>
          <w:p w:rsidR="00525414" w:rsidRDefault="00525414" w:rsidP="005B74C8"/>
        </w:tc>
        <w:tc>
          <w:tcPr>
            <w:tcW w:w="1680" w:type="dxa"/>
          </w:tcPr>
          <w:p w:rsidR="00525414" w:rsidRDefault="00525414" w:rsidP="005B74C8">
            <w:r w:rsidRPr="001107EA">
              <w:t>MOV C,M</w:t>
            </w:r>
          </w:p>
        </w:tc>
        <w:tc>
          <w:tcPr>
            <w:tcW w:w="3916" w:type="dxa"/>
          </w:tcPr>
          <w:p w:rsidR="00525414" w:rsidRDefault="00AF3E27" w:rsidP="005B74C8">
            <w:r w:rsidRPr="00AF3E27">
              <w:t>Get Block Le</w:t>
            </w:r>
            <w:r>
              <w:t>n</w:t>
            </w:r>
            <w:r w:rsidRPr="00AF3E27">
              <w:t>gth in to Register C and use it as Counter</w:t>
            </w:r>
          </w:p>
        </w:tc>
      </w:tr>
      <w:tr w:rsidR="00525414" w:rsidTr="00476B6B">
        <w:tc>
          <w:tcPr>
            <w:tcW w:w="1120" w:type="dxa"/>
          </w:tcPr>
          <w:p w:rsidR="00525414" w:rsidRDefault="00525414" w:rsidP="005B74C8">
            <w:r>
              <w:t>4204</w:t>
            </w:r>
          </w:p>
        </w:tc>
        <w:tc>
          <w:tcPr>
            <w:tcW w:w="1805" w:type="dxa"/>
          </w:tcPr>
          <w:p w:rsidR="00525414" w:rsidRDefault="00DF7359" w:rsidP="005B74C8">
            <w:r w:rsidRPr="00DF7359">
              <w:t>0D</w:t>
            </w:r>
          </w:p>
        </w:tc>
        <w:tc>
          <w:tcPr>
            <w:tcW w:w="1190" w:type="dxa"/>
          </w:tcPr>
          <w:p w:rsidR="00525414" w:rsidRDefault="00525414" w:rsidP="005B74C8"/>
        </w:tc>
        <w:tc>
          <w:tcPr>
            <w:tcW w:w="1680" w:type="dxa"/>
          </w:tcPr>
          <w:p w:rsidR="00525414" w:rsidRDefault="00DF7359" w:rsidP="005B74C8">
            <w:r>
              <w:t>DCR C</w:t>
            </w:r>
          </w:p>
        </w:tc>
        <w:tc>
          <w:tcPr>
            <w:tcW w:w="3916" w:type="dxa"/>
          </w:tcPr>
          <w:p w:rsidR="00525414" w:rsidRDefault="005C410A" w:rsidP="005B74C8">
            <w:r w:rsidRPr="005C410A">
              <w:t>Decrement Outer Loop Counter by 1</w:t>
            </w:r>
          </w:p>
        </w:tc>
      </w:tr>
      <w:tr w:rsidR="00525414" w:rsidTr="00476B6B">
        <w:tc>
          <w:tcPr>
            <w:tcW w:w="1120" w:type="dxa"/>
          </w:tcPr>
          <w:p w:rsidR="00525414" w:rsidRDefault="00525414" w:rsidP="005B74C8">
            <w:r>
              <w:t>4205</w:t>
            </w:r>
          </w:p>
        </w:tc>
        <w:tc>
          <w:tcPr>
            <w:tcW w:w="1805" w:type="dxa"/>
          </w:tcPr>
          <w:p w:rsidR="00525414" w:rsidRPr="00191451" w:rsidRDefault="00CA2767" w:rsidP="005B74C8">
            <w:r>
              <w:t>51</w:t>
            </w:r>
          </w:p>
        </w:tc>
        <w:tc>
          <w:tcPr>
            <w:tcW w:w="1190" w:type="dxa"/>
          </w:tcPr>
          <w:p w:rsidR="00525414" w:rsidRDefault="000B73A6" w:rsidP="005B74C8">
            <w:r w:rsidRPr="000B73A6">
              <w:t>REPEAT:</w:t>
            </w:r>
          </w:p>
        </w:tc>
        <w:tc>
          <w:tcPr>
            <w:tcW w:w="1680" w:type="dxa"/>
          </w:tcPr>
          <w:p w:rsidR="00525414" w:rsidRPr="00AB5E53" w:rsidRDefault="000B73A6" w:rsidP="005B74C8">
            <w:r w:rsidRPr="000B73A6">
              <w:t>MOV D,C</w:t>
            </w:r>
          </w:p>
        </w:tc>
        <w:tc>
          <w:tcPr>
            <w:tcW w:w="3916" w:type="dxa"/>
          </w:tcPr>
          <w:p w:rsidR="00525414" w:rsidRPr="007F7720" w:rsidRDefault="005C410A" w:rsidP="005B74C8">
            <w:r w:rsidRPr="005C410A">
              <w:t>Use D as Inner Loop Counter</w:t>
            </w:r>
          </w:p>
        </w:tc>
      </w:tr>
      <w:tr w:rsidR="00525414" w:rsidTr="00476B6B">
        <w:tc>
          <w:tcPr>
            <w:tcW w:w="1120" w:type="dxa"/>
          </w:tcPr>
          <w:p w:rsidR="00525414" w:rsidRDefault="00525414" w:rsidP="005B74C8">
            <w:r>
              <w:t>4206</w:t>
            </w:r>
          </w:p>
        </w:tc>
        <w:tc>
          <w:tcPr>
            <w:tcW w:w="1805" w:type="dxa"/>
          </w:tcPr>
          <w:p w:rsidR="00525414" w:rsidRPr="00191451" w:rsidRDefault="007708DB" w:rsidP="005B74C8">
            <w:r w:rsidRPr="007708DB">
              <w:t>21 51 41</w:t>
            </w:r>
          </w:p>
        </w:tc>
        <w:tc>
          <w:tcPr>
            <w:tcW w:w="1190" w:type="dxa"/>
          </w:tcPr>
          <w:p w:rsidR="00525414" w:rsidRDefault="00525414" w:rsidP="005B74C8"/>
        </w:tc>
        <w:tc>
          <w:tcPr>
            <w:tcW w:w="1680" w:type="dxa"/>
          </w:tcPr>
          <w:p w:rsidR="00525414" w:rsidRPr="00AB5E53" w:rsidRDefault="00EC3179" w:rsidP="005B74C8">
            <w:r w:rsidRPr="00EC3179">
              <w:t>LXI H,4151H</w:t>
            </w:r>
          </w:p>
        </w:tc>
        <w:tc>
          <w:tcPr>
            <w:tcW w:w="3916" w:type="dxa"/>
          </w:tcPr>
          <w:p w:rsidR="00525414" w:rsidRPr="007F7720" w:rsidRDefault="005C410A" w:rsidP="005B74C8">
            <w:r w:rsidRPr="005C410A">
              <w:t>Store address of the 1st element of the Block in HL Pair</w:t>
            </w:r>
          </w:p>
        </w:tc>
      </w:tr>
      <w:tr w:rsidR="00525414" w:rsidTr="00476B6B">
        <w:tc>
          <w:tcPr>
            <w:tcW w:w="1120" w:type="dxa"/>
          </w:tcPr>
          <w:p w:rsidR="00525414" w:rsidRDefault="00525414" w:rsidP="005B74C8">
            <w:r>
              <w:t>420</w:t>
            </w:r>
            <w:r w:rsidR="00DD4B75">
              <w:t>9</w:t>
            </w:r>
          </w:p>
        </w:tc>
        <w:tc>
          <w:tcPr>
            <w:tcW w:w="1805" w:type="dxa"/>
          </w:tcPr>
          <w:p w:rsidR="00525414" w:rsidRPr="00191451" w:rsidRDefault="0011326C" w:rsidP="005B74C8">
            <w:r>
              <w:t>7E</w:t>
            </w:r>
          </w:p>
        </w:tc>
        <w:tc>
          <w:tcPr>
            <w:tcW w:w="1190" w:type="dxa"/>
          </w:tcPr>
          <w:p w:rsidR="00525414" w:rsidRDefault="00525414" w:rsidP="005B74C8">
            <w:r w:rsidRPr="001107EA">
              <w:t>LOOP:</w:t>
            </w:r>
          </w:p>
        </w:tc>
        <w:tc>
          <w:tcPr>
            <w:tcW w:w="1680" w:type="dxa"/>
          </w:tcPr>
          <w:p w:rsidR="00525414" w:rsidRPr="00AB5E53" w:rsidRDefault="0051434A" w:rsidP="005B74C8">
            <w:r w:rsidRPr="0051434A">
              <w:t>MOV A,M</w:t>
            </w:r>
          </w:p>
        </w:tc>
        <w:tc>
          <w:tcPr>
            <w:tcW w:w="3916" w:type="dxa"/>
          </w:tcPr>
          <w:p w:rsidR="00525414" w:rsidRPr="007F7720" w:rsidRDefault="003A342C" w:rsidP="005B74C8">
            <w:r w:rsidRPr="003A342C">
              <w:t>Get 1st element of Block in Accumulator for Processing</w:t>
            </w:r>
          </w:p>
        </w:tc>
      </w:tr>
      <w:tr w:rsidR="008E15F3" w:rsidTr="00476B6B">
        <w:tc>
          <w:tcPr>
            <w:tcW w:w="1120" w:type="dxa"/>
          </w:tcPr>
          <w:p w:rsidR="008E15F3" w:rsidRDefault="008E15F3" w:rsidP="008E15F3">
            <w:r>
              <w:t>420A</w:t>
            </w:r>
          </w:p>
        </w:tc>
        <w:tc>
          <w:tcPr>
            <w:tcW w:w="1805" w:type="dxa"/>
          </w:tcPr>
          <w:p w:rsidR="008E15F3" w:rsidRPr="00191451" w:rsidRDefault="008E15F3" w:rsidP="008E15F3">
            <w:r>
              <w:t>23</w:t>
            </w:r>
          </w:p>
        </w:tc>
        <w:tc>
          <w:tcPr>
            <w:tcW w:w="1190" w:type="dxa"/>
          </w:tcPr>
          <w:p w:rsidR="008E15F3" w:rsidRDefault="008E15F3" w:rsidP="008E15F3"/>
        </w:tc>
        <w:tc>
          <w:tcPr>
            <w:tcW w:w="1680" w:type="dxa"/>
          </w:tcPr>
          <w:p w:rsidR="008E15F3" w:rsidRPr="00AB5E53" w:rsidRDefault="008E15F3" w:rsidP="008E15F3">
            <w:r w:rsidRPr="001E06C0">
              <w:t>INX H</w:t>
            </w:r>
          </w:p>
        </w:tc>
        <w:tc>
          <w:tcPr>
            <w:tcW w:w="3916" w:type="dxa"/>
          </w:tcPr>
          <w:p w:rsidR="008E15F3" w:rsidRPr="007F7720" w:rsidRDefault="008E15F3" w:rsidP="008E15F3">
            <w:r w:rsidRPr="00CE3DC2">
              <w:t>Increment HL Pair content to Point to 2nd element of Block</w:t>
            </w:r>
          </w:p>
        </w:tc>
      </w:tr>
      <w:tr w:rsidR="00525414" w:rsidTr="00476B6B">
        <w:tc>
          <w:tcPr>
            <w:tcW w:w="1120" w:type="dxa"/>
          </w:tcPr>
          <w:p w:rsidR="00525414" w:rsidRDefault="00525414" w:rsidP="005B74C8">
            <w:r>
              <w:t>420</w:t>
            </w:r>
            <w:r w:rsidR="00DD4B75">
              <w:t>B</w:t>
            </w:r>
          </w:p>
        </w:tc>
        <w:tc>
          <w:tcPr>
            <w:tcW w:w="1805" w:type="dxa"/>
          </w:tcPr>
          <w:p w:rsidR="00525414" w:rsidRPr="00191451" w:rsidRDefault="00525414" w:rsidP="005B74C8">
            <w:r>
              <w:t>B</w:t>
            </w:r>
            <w:r w:rsidR="00D2446A">
              <w:t>E</w:t>
            </w:r>
          </w:p>
        </w:tc>
        <w:tc>
          <w:tcPr>
            <w:tcW w:w="1190" w:type="dxa"/>
          </w:tcPr>
          <w:p w:rsidR="00525414" w:rsidRDefault="00525414" w:rsidP="005B74C8"/>
        </w:tc>
        <w:tc>
          <w:tcPr>
            <w:tcW w:w="1680" w:type="dxa"/>
          </w:tcPr>
          <w:p w:rsidR="00525414" w:rsidRPr="00AB5E53" w:rsidRDefault="00525414" w:rsidP="005B74C8">
            <w:r w:rsidRPr="001107EA">
              <w:t xml:space="preserve">CMP </w:t>
            </w:r>
            <w:r w:rsidR="00D2446A">
              <w:t>M</w:t>
            </w:r>
          </w:p>
        </w:tc>
        <w:tc>
          <w:tcPr>
            <w:tcW w:w="3916" w:type="dxa"/>
          </w:tcPr>
          <w:p w:rsidR="00525414" w:rsidRPr="007F7720" w:rsidRDefault="008E15F3" w:rsidP="005B74C8">
            <w:r w:rsidRPr="008E15F3">
              <w:t>Compare A (1st Number) with M (2nd Number) and update flags</w:t>
            </w:r>
          </w:p>
        </w:tc>
      </w:tr>
      <w:tr w:rsidR="00525414" w:rsidTr="00476B6B">
        <w:tc>
          <w:tcPr>
            <w:tcW w:w="1120" w:type="dxa"/>
          </w:tcPr>
          <w:p w:rsidR="00525414" w:rsidRDefault="00525414" w:rsidP="005B74C8">
            <w:r>
              <w:t>420</w:t>
            </w:r>
            <w:r w:rsidR="00DD4B75">
              <w:t>C</w:t>
            </w:r>
          </w:p>
        </w:tc>
        <w:tc>
          <w:tcPr>
            <w:tcW w:w="1805" w:type="dxa"/>
          </w:tcPr>
          <w:p w:rsidR="00525414" w:rsidRPr="00191451" w:rsidRDefault="003F0CF7" w:rsidP="003F0CF7">
            <w:r w:rsidRPr="003F0CF7">
              <w:t>DA 14 42</w:t>
            </w:r>
          </w:p>
        </w:tc>
        <w:tc>
          <w:tcPr>
            <w:tcW w:w="1190" w:type="dxa"/>
          </w:tcPr>
          <w:p w:rsidR="00525414" w:rsidRDefault="00525414" w:rsidP="005B74C8"/>
        </w:tc>
        <w:tc>
          <w:tcPr>
            <w:tcW w:w="1680" w:type="dxa"/>
          </w:tcPr>
          <w:p w:rsidR="00525414" w:rsidRPr="00AB5E53" w:rsidRDefault="00B867AB" w:rsidP="005B74C8">
            <w:r w:rsidRPr="00B867AB">
              <w:t>JC SKIP</w:t>
            </w:r>
          </w:p>
        </w:tc>
        <w:tc>
          <w:tcPr>
            <w:tcW w:w="3916" w:type="dxa"/>
          </w:tcPr>
          <w:p w:rsidR="00525414" w:rsidRPr="007F7720" w:rsidRDefault="005C5C8E" w:rsidP="005B74C8">
            <w:r w:rsidRPr="005C5C8E">
              <w:t>if A&lt;M Got to label SKIP, and skip swapping of data</w:t>
            </w:r>
          </w:p>
        </w:tc>
      </w:tr>
      <w:tr w:rsidR="009C53BB" w:rsidTr="00476B6B">
        <w:tc>
          <w:tcPr>
            <w:tcW w:w="1120" w:type="dxa"/>
          </w:tcPr>
          <w:p w:rsidR="009C53BB" w:rsidRDefault="009C53BB" w:rsidP="009C53BB">
            <w:r>
              <w:t>420F</w:t>
            </w:r>
          </w:p>
        </w:tc>
        <w:tc>
          <w:tcPr>
            <w:tcW w:w="1805" w:type="dxa"/>
          </w:tcPr>
          <w:p w:rsidR="009C53BB" w:rsidRPr="00191451" w:rsidRDefault="009C53BB" w:rsidP="009C53BB">
            <w:pPr>
              <w:tabs>
                <w:tab w:val="left" w:pos="810"/>
              </w:tabs>
            </w:pPr>
            <w:r>
              <w:t>46</w:t>
            </w:r>
          </w:p>
        </w:tc>
        <w:tc>
          <w:tcPr>
            <w:tcW w:w="1190" w:type="dxa"/>
          </w:tcPr>
          <w:p w:rsidR="009C53BB" w:rsidRDefault="009C53BB" w:rsidP="009C53BB"/>
        </w:tc>
        <w:tc>
          <w:tcPr>
            <w:tcW w:w="1680" w:type="dxa"/>
          </w:tcPr>
          <w:p w:rsidR="009C53BB" w:rsidRPr="00AB5E53" w:rsidRDefault="009C53BB" w:rsidP="009C53BB">
            <w:r w:rsidRPr="00650ED3">
              <w:t>MOV B,M</w:t>
            </w:r>
          </w:p>
        </w:tc>
        <w:tc>
          <w:tcPr>
            <w:tcW w:w="3916" w:type="dxa"/>
          </w:tcPr>
          <w:p w:rsidR="009C53BB" w:rsidRPr="007F7720" w:rsidRDefault="00FB1DD2" w:rsidP="009C53BB">
            <w:r w:rsidRPr="00FB1DD2">
              <w:t>Move 2nd Number from M to B</w:t>
            </w:r>
          </w:p>
        </w:tc>
      </w:tr>
      <w:tr w:rsidR="009C53BB" w:rsidTr="00476B6B">
        <w:tc>
          <w:tcPr>
            <w:tcW w:w="1120" w:type="dxa"/>
          </w:tcPr>
          <w:p w:rsidR="009C53BB" w:rsidRDefault="009C53BB" w:rsidP="009C53BB">
            <w:r>
              <w:t>4210</w:t>
            </w:r>
          </w:p>
        </w:tc>
        <w:tc>
          <w:tcPr>
            <w:tcW w:w="1805" w:type="dxa"/>
          </w:tcPr>
          <w:p w:rsidR="009C53BB" w:rsidRPr="00191451" w:rsidRDefault="009C53BB" w:rsidP="009C53BB">
            <w:r>
              <w:t>77</w:t>
            </w:r>
          </w:p>
        </w:tc>
        <w:tc>
          <w:tcPr>
            <w:tcW w:w="1190" w:type="dxa"/>
          </w:tcPr>
          <w:p w:rsidR="009C53BB" w:rsidRDefault="009C53BB" w:rsidP="009C53BB"/>
        </w:tc>
        <w:tc>
          <w:tcPr>
            <w:tcW w:w="1680" w:type="dxa"/>
          </w:tcPr>
          <w:p w:rsidR="009C53BB" w:rsidRPr="00AB5E53" w:rsidRDefault="009C53BB" w:rsidP="009C53BB">
            <w:r w:rsidRPr="002E7B37">
              <w:t>MOV M,A</w:t>
            </w:r>
          </w:p>
        </w:tc>
        <w:tc>
          <w:tcPr>
            <w:tcW w:w="3916" w:type="dxa"/>
          </w:tcPr>
          <w:p w:rsidR="009C53BB" w:rsidRPr="007F7720" w:rsidRDefault="00B8697F" w:rsidP="009C53BB">
            <w:r w:rsidRPr="00B8697F">
              <w:t>Move 1st Number from A to M</w:t>
            </w:r>
          </w:p>
        </w:tc>
      </w:tr>
      <w:tr w:rsidR="009C53BB" w:rsidTr="00476B6B">
        <w:tc>
          <w:tcPr>
            <w:tcW w:w="1120" w:type="dxa"/>
          </w:tcPr>
          <w:p w:rsidR="009C53BB" w:rsidRDefault="009C53BB" w:rsidP="009C53BB">
            <w:r>
              <w:t>4211</w:t>
            </w:r>
          </w:p>
        </w:tc>
        <w:tc>
          <w:tcPr>
            <w:tcW w:w="1805" w:type="dxa"/>
          </w:tcPr>
          <w:p w:rsidR="009C53BB" w:rsidRPr="00191451" w:rsidRDefault="009C53BB" w:rsidP="009C53BB">
            <w:r>
              <w:t>2B</w:t>
            </w:r>
          </w:p>
        </w:tc>
        <w:tc>
          <w:tcPr>
            <w:tcW w:w="1190" w:type="dxa"/>
          </w:tcPr>
          <w:p w:rsidR="009C53BB" w:rsidRDefault="009C53BB" w:rsidP="009C53BB"/>
        </w:tc>
        <w:tc>
          <w:tcPr>
            <w:tcW w:w="1680" w:type="dxa"/>
          </w:tcPr>
          <w:p w:rsidR="009C53BB" w:rsidRPr="00AB5E53" w:rsidRDefault="009C53BB" w:rsidP="009C53BB">
            <w:r w:rsidRPr="006845EB">
              <w:t>DCX H</w:t>
            </w:r>
          </w:p>
        </w:tc>
        <w:tc>
          <w:tcPr>
            <w:tcW w:w="3916" w:type="dxa"/>
          </w:tcPr>
          <w:p w:rsidR="009C53BB" w:rsidRPr="007F7720" w:rsidRDefault="009A2E62" w:rsidP="009C53BB">
            <w:r w:rsidRPr="009A2E62">
              <w:t>Set HL Pointer to 1st Slot Address</w:t>
            </w:r>
          </w:p>
        </w:tc>
      </w:tr>
      <w:tr w:rsidR="009C53BB" w:rsidTr="00476B6B">
        <w:tc>
          <w:tcPr>
            <w:tcW w:w="1120" w:type="dxa"/>
          </w:tcPr>
          <w:p w:rsidR="009C53BB" w:rsidRDefault="009C53BB" w:rsidP="009C53BB">
            <w:r>
              <w:t>4212</w:t>
            </w:r>
          </w:p>
        </w:tc>
        <w:tc>
          <w:tcPr>
            <w:tcW w:w="1805" w:type="dxa"/>
          </w:tcPr>
          <w:p w:rsidR="009C53BB" w:rsidRPr="00191451" w:rsidRDefault="009C53BB" w:rsidP="009C53BB">
            <w:r>
              <w:t>70</w:t>
            </w:r>
          </w:p>
        </w:tc>
        <w:tc>
          <w:tcPr>
            <w:tcW w:w="1190" w:type="dxa"/>
          </w:tcPr>
          <w:p w:rsidR="009C53BB" w:rsidRDefault="009C53BB" w:rsidP="009C53BB"/>
        </w:tc>
        <w:tc>
          <w:tcPr>
            <w:tcW w:w="1680" w:type="dxa"/>
          </w:tcPr>
          <w:p w:rsidR="009C53BB" w:rsidRPr="00AB5E53" w:rsidRDefault="009C53BB" w:rsidP="009C53BB">
            <w:r w:rsidRPr="00B64EA7">
              <w:t>MOV M,B</w:t>
            </w:r>
          </w:p>
        </w:tc>
        <w:tc>
          <w:tcPr>
            <w:tcW w:w="3916" w:type="dxa"/>
          </w:tcPr>
          <w:p w:rsidR="009C53BB" w:rsidRPr="007F7720" w:rsidRDefault="00CF1EE9" w:rsidP="00CF1EE9">
            <w:r>
              <w:t xml:space="preserve">Put </w:t>
            </w:r>
            <w:r w:rsidR="00556A00">
              <w:t xml:space="preserve">2nd Number (Currently in Reg B) </w:t>
            </w:r>
            <w:r>
              <w:t>into 1st Slot Address (M Pointed by HL)</w:t>
            </w:r>
          </w:p>
        </w:tc>
      </w:tr>
      <w:tr w:rsidR="009C53BB" w:rsidTr="00476B6B">
        <w:tc>
          <w:tcPr>
            <w:tcW w:w="1120" w:type="dxa"/>
          </w:tcPr>
          <w:p w:rsidR="009C53BB" w:rsidRDefault="009C53BB" w:rsidP="009C53BB">
            <w:r>
              <w:t>4213</w:t>
            </w:r>
          </w:p>
        </w:tc>
        <w:tc>
          <w:tcPr>
            <w:tcW w:w="1805" w:type="dxa"/>
          </w:tcPr>
          <w:p w:rsidR="009C53BB" w:rsidRPr="00191451" w:rsidRDefault="005F2FB8" w:rsidP="009C53BB">
            <w:r>
              <w:t>23</w:t>
            </w:r>
          </w:p>
        </w:tc>
        <w:tc>
          <w:tcPr>
            <w:tcW w:w="1190" w:type="dxa"/>
          </w:tcPr>
          <w:p w:rsidR="009C53BB" w:rsidRDefault="009C53BB" w:rsidP="009C53BB"/>
        </w:tc>
        <w:tc>
          <w:tcPr>
            <w:tcW w:w="1680" w:type="dxa"/>
          </w:tcPr>
          <w:p w:rsidR="009C53BB" w:rsidRPr="00AB5E53" w:rsidRDefault="00DA33D7" w:rsidP="009C53BB">
            <w:r w:rsidRPr="00DA33D7">
              <w:t>INX H</w:t>
            </w:r>
          </w:p>
        </w:tc>
        <w:tc>
          <w:tcPr>
            <w:tcW w:w="3916" w:type="dxa"/>
          </w:tcPr>
          <w:p w:rsidR="009C53BB" w:rsidRPr="007F7720" w:rsidRDefault="00761577" w:rsidP="009C53BB">
            <w:r w:rsidRPr="00761577">
              <w:t>Set HL Pointer to 2nd Slot Address</w:t>
            </w:r>
          </w:p>
        </w:tc>
      </w:tr>
      <w:tr w:rsidR="009C53BB" w:rsidTr="00476B6B">
        <w:tc>
          <w:tcPr>
            <w:tcW w:w="1120" w:type="dxa"/>
          </w:tcPr>
          <w:p w:rsidR="009C53BB" w:rsidRDefault="009C53BB" w:rsidP="009C53BB">
            <w:r>
              <w:t>4214</w:t>
            </w:r>
          </w:p>
        </w:tc>
        <w:tc>
          <w:tcPr>
            <w:tcW w:w="1805" w:type="dxa"/>
          </w:tcPr>
          <w:p w:rsidR="009C53BB" w:rsidRDefault="005551C6" w:rsidP="005551C6">
            <w:r>
              <w:t>15</w:t>
            </w:r>
          </w:p>
        </w:tc>
        <w:tc>
          <w:tcPr>
            <w:tcW w:w="1190" w:type="dxa"/>
          </w:tcPr>
          <w:p w:rsidR="009C53BB" w:rsidRDefault="005551C6" w:rsidP="009C53BB">
            <w:r>
              <w:t>SKIP:</w:t>
            </w:r>
          </w:p>
        </w:tc>
        <w:tc>
          <w:tcPr>
            <w:tcW w:w="1680" w:type="dxa"/>
          </w:tcPr>
          <w:p w:rsidR="009C53BB" w:rsidRPr="00892B6A" w:rsidRDefault="00CC4740" w:rsidP="009C53BB">
            <w:r w:rsidRPr="00CC4740">
              <w:t>DCR D</w:t>
            </w:r>
          </w:p>
        </w:tc>
        <w:tc>
          <w:tcPr>
            <w:tcW w:w="3916" w:type="dxa"/>
          </w:tcPr>
          <w:p w:rsidR="009C53BB" w:rsidRPr="006D72F9" w:rsidRDefault="006E342C" w:rsidP="009C53BB">
            <w:r w:rsidRPr="006E342C">
              <w:t>Decrement Inner Loop Counter by 1</w:t>
            </w:r>
          </w:p>
        </w:tc>
      </w:tr>
      <w:tr w:rsidR="009C53BB" w:rsidTr="00476B6B">
        <w:tc>
          <w:tcPr>
            <w:tcW w:w="1120" w:type="dxa"/>
          </w:tcPr>
          <w:p w:rsidR="009C53BB" w:rsidRDefault="009C53BB" w:rsidP="009C53BB">
            <w:r>
              <w:t>4215</w:t>
            </w:r>
          </w:p>
        </w:tc>
        <w:tc>
          <w:tcPr>
            <w:tcW w:w="1805" w:type="dxa"/>
          </w:tcPr>
          <w:p w:rsidR="009C53BB" w:rsidRDefault="00FF469B" w:rsidP="009C53BB">
            <w:r w:rsidRPr="00FF469B">
              <w:t>C2 09 042</w:t>
            </w:r>
          </w:p>
        </w:tc>
        <w:tc>
          <w:tcPr>
            <w:tcW w:w="1190" w:type="dxa"/>
          </w:tcPr>
          <w:p w:rsidR="009C53BB" w:rsidRDefault="009C53BB" w:rsidP="009C53BB"/>
        </w:tc>
        <w:tc>
          <w:tcPr>
            <w:tcW w:w="1680" w:type="dxa"/>
          </w:tcPr>
          <w:p w:rsidR="009C53BB" w:rsidRPr="00892B6A" w:rsidRDefault="00FF469B" w:rsidP="009C53BB">
            <w:r w:rsidRPr="00FF469B">
              <w:t>JNZ LOOP</w:t>
            </w:r>
          </w:p>
        </w:tc>
        <w:tc>
          <w:tcPr>
            <w:tcW w:w="3916" w:type="dxa"/>
          </w:tcPr>
          <w:p w:rsidR="009C53BB" w:rsidRPr="006D72F9" w:rsidRDefault="0099745F" w:rsidP="009C53BB">
            <w:r w:rsidRPr="0099745F">
              <w:t>Go to label LOOP till iteration counter becomes 0</w:t>
            </w:r>
          </w:p>
        </w:tc>
      </w:tr>
      <w:tr w:rsidR="009C53BB" w:rsidTr="00476B6B">
        <w:tc>
          <w:tcPr>
            <w:tcW w:w="1120" w:type="dxa"/>
          </w:tcPr>
          <w:p w:rsidR="009C53BB" w:rsidRDefault="009C53BB" w:rsidP="009C53BB">
            <w:r>
              <w:t>4218</w:t>
            </w:r>
          </w:p>
        </w:tc>
        <w:tc>
          <w:tcPr>
            <w:tcW w:w="1805" w:type="dxa"/>
          </w:tcPr>
          <w:p w:rsidR="009C53BB" w:rsidRDefault="005C0CD3" w:rsidP="009C53BB">
            <w:r>
              <w:t>0D</w:t>
            </w:r>
          </w:p>
        </w:tc>
        <w:tc>
          <w:tcPr>
            <w:tcW w:w="1190" w:type="dxa"/>
          </w:tcPr>
          <w:p w:rsidR="009C53BB" w:rsidRDefault="009C53BB" w:rsidP="009C53BB"/>
        </w:tc>
        <w:tc>
          <w:tcPr>
            <w:tcW w:w="1680" w:type="dxa"/>
          </w:tcPr>
          <w:p w:rsidR="009C53BB" w:rsidRPr="00892B6A" w:rsidRDefault="00566DCF" w:rsidP="009C53BB">
            <w:r w:rsidRPr="00566DCF">
              <w:t>DCR C</w:t>
            </w:r>
          </w:p>
        </w:tc>
        <w:tc>
          <w:tcPr>
            <w:tcW w:w="3916" w:type="dxa"/>
          </w:tcPr>
          <w:p w:rsidR="009C53BB" w:rsidRPr="006D72F9" w:rsidRDefault="003D13AA" w:rsidP="009C53BB">
            <w:r w:rsidRPr="003D13AA">
              <w:t>Decrement Outer Loop Counter by 1</w:t>
            </w:r>
          </w:p>
        </w:tc>
      </w:tr>
      <w:tr w:rsidR="009C53BB" w:rsidTr="00476B6B">
        <w:tc>
          <w:tcPr>
            <w:tcW w:w="1120" w:type="dxa"/>
          </w:tcPr>
          <w:p w:rsidR="009C53BB" w:rsidRDefault="009C53BB" w:rsidP="009C53BB">
            <w:r>
              <w:t>4219</w:t>
            </w:r>
          </w:p>
        </w:tc>
        <w:tc>
          <w:tcPr>
            <w:tcW w:w="1805" w:type="dxa"/>
          </w:tcPr>
          <w:p w:rsidR="009C53BB" w:rsidRDefault="00D1656A" w:rsidP="009C53BB">
            <w:r w:rsidRPr="00D1656A">
              <w:t>C2 05 042</w:t>
            </w:r>
          </w:p>
        </w:tc>
        <w:tc>
          <w:tcPr>
            <w:tcW w:w="1190" w:type="dxa"/>
          </w:tcPr>
          <w:p w:rsidR="009C53BB" w:rsidRDefault="009C53BB" w:rsidP="009C53BB"/>
        </w:tc>
        <w:tc>
          <w:tcPr>
            <w:tcW w:w="1680" w:type="dxa"/>
          </w:tcPr>
          <w:p w:rsidR="009C53BB" w:rsidRPr="00892B6A" w:rsidRDefault="00554352" w:rsidP="009C53BB">
            <w:r w:rsidRPr="00554352">
              <w:t>JNZ REPEAT</w:t>
            </w:r>
          </w:p>
        </w:tc>
        <w:tc>
          <w:tcPr>
            <w:tcW w:w="3916" w:type="dxa"/>
          </w:tcPr>
          <w:p w:rsidR="009C53BB" w:rsidRPr="006D72F9" w:rsidRDefault="007728C3" w:rsidP="009C53BB">
            <w:r w:rsidRPr="007728C3">
              <w:t>Go to label REPEAT till Outer Loop Counter Becomes 0</w:t>
            </w:r>
          </w:p>
        </w:tc>
      </w:tr>
      <w:tr w:rsidR="009C53BB" w:rsidTr="00476B6B">
        <w:tc>
          <w:tcPr>
            <w:tcW w:w="1120" w:type="dxa"/>
          </w:tcPr>
          <w:p w:rsidR="009C53BB" w:rsidRDefault="009C53BB" w:rsidP="009C53BB">
            <w:r>
              <w:t>421C</w:t>
            </w:r>
          </w:p>
        </w:tc>
        <w:tc>
          <w:tcPr>
            <w:tcW w:w="1805" w:type="dxa"/>
          </w:tcPr>
          <w:p w:rsidR="009C53BB" w:rsidRPr="003967F7" w:rsidRDefault="009C53BB" w:rsidP="009C53BB">
            <w:r w:rsidRPr="00287A46">
              <w:t>76</w:t>
            </w:r>
          </w:p>
        </w:tc>
        <w:tc>
          <w:tcPr>
            <w:tcW w:w="1190" w:type="dxa"/>
          </w:tcPr>
          <w:p w:rsidR="009C53BB" w:rsidRDefault="009C53BB" w:rsidP="009C53BB"/>
        </w:tc>
        <w:tc>
          <w:tcPr>
            <w:tcW w:w="1680" w:type="dxa"/>
          </w:tcPr>
          <w:p w:rsidR="009C53BB" w:rsidRPr="008657EF" w:rsidRDefault="009C53BB" w:rsidP="009C53BB">
            <w:r w:rsidRPr="00287A46">
              <w:t>HLT</w:t>
            </w:r>
          </w:p>
        </w:tc>
        <w:tc>
          <w:tcPr>
            <w:tcW w:w="3916" w:type="dxa"/>
          </w:tcPr>
          <w:p w:rsidR="009C53BB" w:rsidRPr="006A57EC" w:rsidRDefault="009C53BB" w:rsidP="009C53BB">
            <w:r>
              <w:t>Stop Execution.</w:t>
            </w:r>
          </w:p>
        </w:tc>
      </w:tr>
    </w:tbl>
    <w:p w:rsidR="00525414" w:rsidRDefault="00525414" w:rsidP="00525414">
      <w:pPr>
        <w:pStyle w:val="Heading1"/>
        <w:tabs>
          <w:tab w:val="left" w:pos="2880"/>
        </w:tabs>
      </w:pPr>
      <w:r>
        <w:t>Description:</w:t>
      </w:r>
      <w:r>
        <w:tab/>
      </w:r>
    </w:p>
    <w:p w:rsidR="00B327EB" w:rsidRDefault="00B327EB" w:rsidP="00525414">
      <w:pPr>
        <w:pStyle w:val="ListParagraph"/>
        <w:numPr>
          <w:ilvl w:val="0"/>
          <w:numId w:val="5"/>
        </w:numPr>
      </w:pPr>
      <w:r>
        <w:t>The above program performs Bubble Sorting and arranges the number into ascending order.</w:t>
      </w:r>
    </w:p>
    <w:p w:rsidR="00961BAA" w:rsidRDefault="00961BAA" w:rsidP="00961BAA">
      <w:pPr>
        <w:pStyle w:val="ListParagraph"/>
        <w:numPr>
          <w:ilvl w:val="0"/>
          <w:numId w:val="5"/>
        </w:numPr>
      </w:pPr>
      <w:r>
        <w:t>Length of Block (04) is to be provided in the memory location 4150H and Numbers to be provided from m</w:t>
      </w:r>
      <w:r w:rsidR="0038492A">
        <w:t>emory location 4151H onwards (41</w:t>
      </w:r>
      <w:r>
        <w:t>51H: 9, 4152H: 4, 4153H: 2, and 4154H: 6).</w:t>
      </w:r>
    </w:p>
    <w:p w:rsidR="00B327EB" w:rsidRDefault="00B327EB" w:rsidP="00B327EB">
      <w:pPr>
        <w:pStyle w:val="ListParagraph"/>
        <w:numPr>
          <w:ilvl w:val="0"/>
          <w:numId w:val="5"/>
        </w:numPr>
      </w:pPr>
      <w:r>
        <w:t>Assemble and execute the program, Debug if Required.</w:t>
      </w:r>
    </w:p>
    <w:p w:rsidR="00B327EB" w:rsidRDefault="00B327EB" w:rsidP="00E77A76">
      <w:pPr>
        <w:pStyle w:val="ListParagraph"/>
        <w:numPr>
          <w:ilvl w:val="0"/>
          <w:numId w:val="5"/>
        </w:numPr>
      </w:pPr>
      <w:r>
        <w:t>Check for result in destination block of data at memory location starting at 5150H.</w:t>
      </w:r>
    </w:p>
    <w:p w:rsidR="00AB5AA2" w:rsidRDefault="00AB5AA2">
      <w:pPr>
        <w:rPr>
          <w:rFonts w:asciiTheme="majorHAnsi" w:eastAsiaTheme="majorEastAsia" w:hAnsiTheme="majorHAnsi" w:cstheme="majorBidi"/>
          <w:color w:val="365F91" w:themeColor="accent1" w:themeShade="BF"/>
          <w:sz w:val="32"/>
          <w:szCs w:val="32"/>
        </w:rPr>
      </w:pPr>
      <w:r>
        <w:br w:type="page"/>
      </w:r>
    </w:p>
    <w:p w:rsidR="00525414" w:rsidRDefault="00525414" w:rsidP="00525414">
      <w:pPr>
        <w:pStyle w:val="Heading1"/>
      </w:pPr>
      <w:r>
        <w:lastRenderedPageBreak/>
        <w:t>Observations: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5"/>
        <w:gridCol w:w="4726"/>
      </w:tblGrid>
      <w:tr w:rsidR="00525414" w:rsidTr="000407E2">
        <w:tc>
          <w:tcPr>
            <w:tcW w:w="4725" w:type="dxa"/>
          </w:tcPr>
          <w:p w:rsidR="00525414" w:rsidRDefault="00525414" w:rsidP="005B74C8">
            <w:pPr>
              <w:pStyle w:val="ListParagraph"/>
              <w:numPr>
                <w:ilvl w:val="0"/>
                <w:numId w:val="6"/>
              </w:numPr>
            </w:pPr>
            <w:r>
              <w:t>Before Execution:</w:t>
            </w:r>
          </w:p>
          <w:p w:rsidR="00525414" w:rsidRDefault="00525414" w:rsidP="005B74C8">
            <w:pPr>
              <w:pStyle w:val="ListParagraph"/>
              <w:numPr>
                <w:ilvl w:val="1"/>
                <w:numId w:val="6"/>
              </w:numPr>
            </w:pPr>
            <w:r>
              <w:t>4150H: 04H</w:t>
            </w:r>
          </w:p>
          <w:p w:rsidR="00525414" w:rsidRDefault="00525414" w:rsidP="005B74C8">
            <w:pPr>
              <w:pStyle w:val="ListParagraph"/>
              <w:numPr>
                <w:ilvl w:val="1"/>
                <w:numId w:val="6"/>
              </w:numPr>
            </w:pPr>
            <w:r>
              <w:t>4151H: 09H</w:t>
            </w:r>
          </w:p>
          <w:p w:rsidR="00525414" w:rsidRDefault="00525414" w:rsidP="005B74C8">
            <w:pPr>
              <w:pStyle w:val="ListParagraph"/>
              <w:numPr>
                <w:ilvl w:val="1"/>
                <w:numId w:val="6"/>
              </w:numPr>
            </w:pPr>
            <w:r>
              <w:t>4152H: 04H</w:t>
            </w:r>
          </w:p>
          <w:p w:rsidR="00525414" w:rsidRDefault="00525414" w:rsidP="005B74C8">
            <w:pPr>
              <w:pStyle w:val="ListParagraph"/>
              <w:numPr>
                <w:ilvl w:val="1"/>
                <w:numId w:val="6"/>
              </w:numPr>
            </w:pPr>
            <w:r>
              <w:t>4153H: 02H</w:t>
            </w:r>
          </w:p>
          <w:p w:rsidR="00525414" w:rsidRDefault="00525414" w:rsidP="00593D36">
            <w:pPr>
              <w:pStyle w:val="ListParagraph"/>
              <w:numPr>
                <w:ilvl w:val="1"/>
                <w:numId w:val="6"/>
              </w:numPr>
            </w:pPr>
            <w:r>
              <w:t>4154H: 06H</w:t>
            </w:r>
          </w:p>
        </w:tc>
        <w:tc>
          <w:tcPr>
            <w:tcW w:w="4726" w:type="dxa"/>
          </w:tcPr>
          <w:p w:rsidR="00525414" w:rsidRDefault="00685398" w:rsidP="005B74C8">
            <w:pPr>
              <w:pStyle w:val="ListParagraph"/>
              <w:numPr>
                <w:ilvl w:val="0"/>
                <w:numId w:val="6"/>
              </w:numPr>
            </w:pPr>
            <w:r>
              <w:t>After Execution</w:t>
            </w:r>
            <w:r w:rsidR="00525414">
              <w:t>:</w:t>
            </w:r>
          </w:p>
          <w:p w:rsidR="00525414" w:rsidRDefault="00525414" w:rsidP="005B74C8">
            <w:pPr>
              <w:pStyle w:val="ListParagraph"/>
              <w:numPr>
                <w:ilvl w:val="1"/>
                <w:numId w:val="6"/>
              </w:numPr>
            </w:pPr>
            <w:r>
              <w:t>4150H: 04H</w:t>
            </w:r>
          </w:p>
          <w:p w:rsidR="00525414" w:rsidRDefault="00593D36" w:rsidP="005B74C8">
            <w:pPr>
              <w:pStyle w:val="ListParagraph"/>
              <w:numPr>
                <w:ilvl w:val="1"/>
                <w:numId w:val="6"/>
              </w:numPr>
            </w:pPr>
            <w:r>
              <w:t>4151H: 02</w:t>
            </w:r>
            <w:r w:rsidR="00525414">
              <w:t>H</w:t>
            </w:r>
          </w:p>
          <w:p w:rsidR="00525414" w:rsidRDefault="00525414" w:rsidP="005B74C8">
            <w:pPr>
              <w:pStyle w:val="ListParagraph"/>
              <w:numPr>
                <w:ilvl w:val="1"/>
                <w:numId w:val="6"/>
              </w:numPr>
            </w:pPr>
            <w:r>
              <w:t>4152H: 04H</w:t>
            </w:r>
          </w:p>
          <w:p w:rsidR="00525414" w:rsidRDefault="00593D36" w:rsidP="005B74C8">
            <w:pPr>
              <w:pStyle w:val="ListParagraph"/>
              <w:numPr>
                <w:ilvl w:val="1"/>
                <w:numId w:val="6"/>
              </w:numPr>
            </w:pPr>
            <w:r>
              <w:t>4153H: 06</w:t>
            </w:r>
            <w:r w:rsidR="00525414">
              <w:t>H</w:t>
            </w:r>
          </w:p>
          <w:p w:rsidR="00525414" w:rsidRDefault="00593D36" w:rsidP="00593D36">
            <w:pPr>
              <w:pStyle w:val="ListParagraph"/>
              <w:numPr>
                <w:ilvl w:val="1"/>
                <w:numId w:val="6"/>
              </w:numPr>
            </w:pPr>
            <w:r>
              <w:t>4154H: 09</w:t>
            </w:r>
            <w:r w:rsidR="00525414">
              <w:t>H</w:t>
            </w:r>
          </w:p>
        </w:tc>
      </w:tr>
    </w:tbl>
    <w:p w:rsidR="00525414" w:rsidRDefault="00525414" w:rsidP="00525414">
      <w:pPr>
        <w:pStyle w:val="Heading1"/>
      </w:pPr>
      <w:r>
        <w:t>Conclusion:</w:t>
      </w:r>
    </w:p>
    <w:p w:rsidR="007453EA" w:rsidRDefault="007453EA">
      <w:r>
        <w:br w:type="page"/>
      </w:r>
    </w:p>
    <w:p w:rsidR="007453EA" w:rsidRDefault="00466A80" w:rsidP="007453EA">
      <w:pPr>
        <w:pStyle w:val="Title"/>
      </w:pPr>
      <w:r>
        <w:lastRenderedPageBreak/>
        <w:t>Practical-14</w:t>
      </w:r>
    </w:p>
    <w:p w:rsidR="007453EA" w:rsidRDefault="007453EA" w:rsidP="00116E5D">
      <w:pPr>
        <w:pStyle w:val="Heading1"/>
        <w:tabs>
          <w:tab w:val="left" w:pos="1530"/>
          <w:tab w:val="left" w:pos="3255"/>
        </w:tabs>
      </w:pPr>
      <w:r>
        <w:t>Aim:</w:t>
      </w:r>
      <w:r>
        <w:tab/>
      </w:r>
      <w:r w:rsidR="00116E5D">
        <w:tab/>
      </w:r>
    </w:p>
    <w:p w:rsidR="007453EA" w:rsidRPr="008666F0" w:rsidRDefault="007453EA" w:rsidP="007453EA">
      <w:r w:rsidRPr="001A1EEA">
        <w:t xml:space="preserve">Write a Program to sort the number in </w:t>
      </w:r>
      <w:r w:rsidR="000A764C">
        <w:t>de</w:t>
      </w:r>
      <w:r w:rsidRPr="001A1EEA">
        <w:t>scending order.</w:t>
      </w:r>
    </w:p>
    <w:p w:rsidR="007453EA" w:rsidRDefault="007453EA" w:rsidP="007453EA">
      <w:pPr>
        <w:pStyle w:val="Heading1"/>
      </w:pPr>
      <w:r>
        <w:t>Program:</w:t>
      </w:r>
    </w:p>
    <w:p w:rsidR="007453EA" w:rsidRPr="00A36C35" w:rsidRDefault="007453EA" w:rsidP="007453EA"/>
    <w:tbl>
      <w:tblPr>
        <w:tblStyle w:val="TableGrid"/>
        <w:tblW w:w="9711" w:type="dxa"/>
        <w:tblLook w:val="04A0" w:firstRow="1" w:lastRow="0" w:firstColumn="1" w:lastColumn="0" w:noHBand="0" w:noVBand="1"/>
      </w:tblPr>
      <w:tblGrid>
        <w:gridCol w:w="1120"/>
        <w:gridCol w:w="1805"/>
        <w:gridCol w:w="1190"/>
        <w:gridCol w:w="1680"/>
        <w:gridCol w:w="3916"/>
      </w:tblGrid>
      <w:tr w:rsidR="007453EA" w:rsidTr="005B74C8">
        <w:tc>
          <w:tcPr>
            <w:tcW w:w="1120" w:type="dxa"/>
          </w:tcPr>
          <w:p w:rsidR="007453EA" w:rsidRPr="0063146C" w:rsidRDefault="007453EA" w:rsidP="005B74C8">
            <w:pPr>
              <w:rPr>
                <w:b/>
                <w:bCs/>
              </w:rPr>
            </w:pPr>
            <w:r w:rsidRPr="0063146C">
              <w:rPr>
                <w:b/>
                <w:bCs/>
              </w:rPr>
              <w:t>Address</w:t>
            </w:r>
          </w:p>
        </w:tc>
        <w:tc>
          <w:tcPr>
            <w:tcW w:w="1805" w:type="dxa"/>
          </w:tcPr>
          <w:p w:rsidR="007453EA" w:rsidRPr="0063146C" w:rsidRDefault="007453EA" w:rsidP="005B74C8">
            <w:pPr>
              <w:rPr>
                <w:b/>
                <w:bCs/>
              </w:rPr>
            </w:pPr>
            <w:r w:rsidRPr="0063146C">
              <w:rPr>
                <w:b/>
                <w:bCs/>
              </w:rPr>
              <w:t>Machine Codes</w:t>
            </w:r>
          </w:p>
        </w:tc>
        <w:tc>
          <w:tcPr>
            <w:tcW w:w="1190" w:type="dxa"/>
          </w:tcPr>
          <w:p w:rsidR="007453EA" w:rsidRPr="0063146C" w:rsidRDefault="007453EA" w:rsidP="005B74C8">
            <w:pPr>
              <w:rPr>
                <w:b/>
                <w:bCs/>
              </w:rPr>
            </w:pPr>
            <w:r w:rsidRPr="0063146C">
              <w:rPr>
                <w:b/>
                <w:bCs/>
              </w:rPr>
              <w:t>Labels</w:t>
            </w:r>
          </w:p>
        </w:tc>
        <w:tc>
          <w:tcPr>
            <w:tcW w:w="1680" w:type="dxa"/>
          </w:tcPr>
          <w:p w:rsidR="007453EA" w:rsidRPr="0063146C" w:rsidRDefault="007453EA" w:rsidP="005B74C8">
            <w:pPr>
              <w:rPr>
                <w:b/>
                <w:bCs/>
              </w:rPr>
            </w:pPr>
            <w:r w:rsidRPr="0063146C">
              <w:rPr>
                <w:b/>
                <w:bCs/>
              </w:rPr>
              <w:t>Instructions</w:t>
            </w:r>
          </w:p>
        </w:tc>
        <w:tc>
          <w:tcPr>
            <w:tcW w:w="3916" w:type="dxa"/>
          </w:tcPr>
          <w:p w:rsidR="007453EA" w:rsidRPr="0063146C" w:rsidRDefault="007453EA" w:rsidP="005B74C8">
            <w:pPr>
              <w:rPr>
                <w:b/>
                <w:bCs/>
              </w:rPr>
            </w:pPr>
            <w:r w:rsidRPr="0063146C">
              <w:rPr>
                <w:b/>
                <w:bCs/>
              </w:rPr>
              <w:t>Comments</w:t>
            </w:r>
          </w:p>
        </w:tc>
      </w:tr>
      <w:tr w:rsidR="007453EA" w:rsidTr="005B74C8">
        <w:tc>
          <w:tcPr>
            <w:tcW w:w="1120" w:type="dxa"/>
          </w:tcPr>
          <w:p w:rsidR="007453EA" w:rsidRDefault="007453EA" w:rsidP="005B74C8">
            <w:r>
              <w:t>4200</w:t>
            </w:r>
          </w:p>
        </w:tc>
        <w:tc>
          <w:tcPr>
            <w:tcW w:w="1805" w:type="dxa"/>
          </w:tcPr>
          <w:p w:rsidR="007453EA" w:rsidRDefault="007453EA" w:rsidP="005B74C8">
            <w:r w:rsidRPr="004B3620">
              <w:t>21 50 41</w:t>
            </w:r>
          </w:p>
        </w:tc>
        <w:tc>
          <w:tcPr>
            <w:tcW w:w="1190" w:type="dxa"/>
          </w:tcPr>
          <w:p w:rsidR="007453EA" w:rsidRDefault="007453EA" w:rsidP="005B74C8"/>
        </w:tc>
        <w:tc>
          <w:tcPr>
            <w:tcW w:w="1680" w:type="dxa"/>
          </w:tcPr>
          <w:p w:rsidR="007453EA" w:rsidRDefault="007453EA" w:rsidP="005B74C8">
            <w:r w:rsidRPr="001107EA">
              <w:t>LXI H,4150H</w:t>
            </w:r>
          </w:p>
        </w:tc>
        <w:tc>
          <w:tcPr>
            <w:tcW w:w="3916" w:type="dxa"/>
          </w:tcPr>
          <w:p w:rsidR="007453EA" w:rsidRDefault="007453EA" w:rsidP="005B74C8">
            <w:r w:rsidRPr="00854AF4">
              <w:t>Store the address of Block Length in HL Pair</w:t>
            </w:r>
          </w:p>
        </w:tc>
      </w:tr>
      <w:tr w:rsidR="007453EA" w:rsidTr="005B74C8">
        <w:tc>
          <w:tcPr>
            <w:tcW w:w="1120" w:type="dxa"/>
          </w:tcPr>
          <w:p w:rsidR="007453EA" w:rsidRDefault="007453EA" w:rsidP="005B74C8">
            <w:r w:rsidRPr="00F069BF">
              <w:t>4203</w:t>
            </w:r>
          </w:p>
        </w:tc>
        <w:tc>
          <w:tcPr>
            <w:tcW w:w="1805" w:type="dxa"/>
          </w:tcPr>
          <w:p w:rsidR="007453EA" w:rsidRDefault="007453EA" w:rsidP="005B74C8">
            <w:r>
              <w:t>4E</w:t>
            </w:r>
          </w:p>
        </w:tc>
        <w:tc>
          <w:tcPr>
            <w:tcW w:w="1190" w:type="dxa"/>
          </w:tcPr>
          <w:p w:rsidR="007453EA" w:rsidRDefault="007453EA" w:rsidP="005B74C8"/>
        </w:tc>
        <w:tc>
          <w:tcPr>
            <w:tcW w:w="1680" w:type="dxa"/>
          </w:tcPr>
          <w:p w:rsidR="007453EA" w:rsidRDefault="007453EA" w:rsidP="005B74C8">
            <w:r w:rsidRPr="001107EA">
              <w:t>MOV C,M</w:t>
            </w:r>
          </w:p>
        </w:tc>
        <w:tc>
          <w:tcPr>
            <w:tcW w:w="3916" w:type="dxa"/>
          </w:tcPr>
          <w:p w:rsidR="007453EA" w:rsidRDefault="007453EA" w:rsidP="005B74C8">
            <w:r w:rsidRPr="00AF3E27">
              <w:t>Get Block Le</w:t>
            </w:r>
            <w:r>
              <w:t>n</w:t>
            </w:r>
            <w:r w:rsidRPr="00AF3E27">
              <w:t>gth in to Register C and use it as Counter</w:t>
            </w:r>
          </w:p>
        </w:tc>
      </w:tr>
      <w:tr w:rsidR="007453EA" w:rsidTr="005B74C8">
        <w:tc>
          <w:tcPr>
            <w:tcW w:w="1120" w:type="dxa"/>
          </w:tcPr>
          <w:p w:rsidR="007453EA" w:rsidRDefault="007453EA" w:rsidP="005B74C8">
            <w:r>
              <w:t>4204</w:t>
            </w:r>
          </w:p>
        </w:tc>
        <w:tc>
          <w:tcPr>
            <w:tcW w:w="1805" w:type="dxa"/>
          </w:tcPr>
          <w:p w:rsidR="007453EA" w:rsidRDefault="007453EA" w:rsidP="005B74C8">
            <w:r w:rsidRPr="00DF7359">
              <w:t>0D</w:t>
            </w:r>
          </w:p>
        </w:tc>
        <w:tc>
          <w:tcPr>
            <w:tcW w:w="1190" w:type="dxa"/>
          </w:tcPr>
          <w:p w:rsidR="007453EA" w:rsidRDefault="007453EA" w:rsidP="005B74C8"/>
        </w:tc>
        <w:tc>
          <w:tcPr>
            <w:tcW w:w="1680" w:type="dxa"/>
          </w:tcPr>
          <w:p w:rsidR="007453EA" w:rsidRDefault="007453EA" w:rsidP="005B74C8">
            <w:r>
              <w:t>DCR C</w:t>
            </w:r>
          </w:p>
        </w:tc>
        <w:tc>
          <w:tcPr>
            <w:tcW w:w="3916" w:type="dxa"/>
          </w:tcPr>
          <w:p w:rsidR="007453EA" w:rsidRDefault="007453EA" w:rsidP="005B74C8">
            <w:r w:rsidRPr="005C410A">
              <w:t>Decrement Outer Loop Counter by 1</w:t>
            </w:r>
          </w:p>
        </w:tc>
      </w:tr>
      <w:tr w:rsidR="007453EA" w:rsidTr="005B74C8">
        <w:tc>
          <w:tcPr>
            <w:tcW w:w="1120" w:type="dxa"/>
          </w:tcPr>
          <w:p w:rsidR="007453EA" w:rsidRDefault="007453EA" w:rsidP="005B74C8">
            <w:r>
              <w:t>4205</w:t>
            </w:r>
          </w:p>
        </w:tc>
        <w:tc>
          <w:tcPr>
            <w:tcW w:w="1805" w:type="dxa"/>
          </w:tcPr>
          <w:p w:rsidR="007453EA" w:rsidRPr="00191451" w:rsidRDefault="007453EA" w:rsidP="005B74C8">
            <w:r>
              <w:t>51</w:t>
            </w:r>
          </w:p>
        </w:tc>
        <w:tc>
          <w:tcPr>
            <w:tcW w:w="1190" w:type="dxa"/>
          </w:tcPr>
          <w:p w:rsidR="007453EA" w:rsidRDefault="007453EA" w:rsidP="005B74C8">
            <w:r w:rsidRPr="000B73A6">
              <w:t>REPEAT:</w:t>
            </w:r>
          </w:p>
        </w:tc>
        <w:tc>
          <w:tcPr>
            <w:tcW w:w="1680" w:type="dxa"/>
          </w:tcPr>
          <w:p w:rsidR="007453EA" w:rsidRPr="00AB5E53" w:rsidRDefault="007453EA" w:rsidP="005B74C8">
            <w:r w:rsidRPr="000B73A6">
              <w:t>MOV D,C</w:t>
            </w:r>
          </w:p>
        </w:tc>
        <w:tc>
          <w:tcPr>
            <w:tcW w:w="3916" w:type="dxa"/>
          </w:tcPr>
          <w:p w:rsidR="007453EA" w:rsidRPr="007F7720" w:rsidRDefault="007453EA" w:rsidP="005B74C8">
            <w:r w:rsidRPr="005C410A">
              <w:t>Use D as Inner Loop Counter</w:t>
            </w:r>
          </w:p>
        </w:tc>
      </w:tr>
      <w:tr w:rsidR="007453EA" w:rsidTr="005B74C8">
        <w:tc>
          <w:tcPr>
            <w:tcW w:w="1120" w:type="dxa"/>
          </w:tcPr>
          <w:p w:rsidR="007453EA" w:rsidRDefault="007453EA" w:rsidP="005B74C8">
            <w:r>
              <w:t>4206</w:t>
            </w:r>
          </w:p>
        </w:tc>
        <w:tc>
          <w:tcPr>
            <w:tcW w:w="1805" w:type="dxa"/>
          </w:tcPr>
          <w:p w:rsidR="007453EA" w:rsidRPr="00191451" w:rsidRDefault="007453EA" w:rsidP="005B74C8">
            <w:r w:rsidRPr="007708DB">
              <w:t>21 51 41</w:t>
            </w:r>
          </w:p>
        </w:tc>
        <w:tc>
          <w:tcPr>
            <w:tcW w:w="1190" w:type="dxa"/>
          </w:tcPr>
          <w:p w:rsidR="007453EA" w:rsidRDefault="007453EA" w:rsidP="005B74C8"/>
        </w:tc>
        <w:tc>
          <w:tcPr>
            <w:tcW w:w="1680" w:type="dxa"/>
          </w:tcPr>
          <w:p w:rsidR="007453EA" w:rsidRPr="00AB5E53" w:rsidRDefault="007453EA" w:rsidP="005B74C8">
            <w:r w:rsidRPr="00EC3179">
              <w:t>LXI H,4151H</w:t>
            </w:r>
          </w:p>
        </w:tc>
        <w:tc>
          <w:tcPr>
            <w:tcW w:w="3916" w:type="dxa"/>
          </w:tcPr>
          <w:p w:rsidR="007453EA" w:rsidRPr="007F7720" w:rsidRDefault="007453EA" w:rsidP="005B74C8">
            <w:r w:rsidRPr="005C410A">
              <w:t>Store address of the 1st element of the Block in HL Pair</w:t>
            </w:r>
          </w:p>
        </w:tc>
      </w:tr>
      <w:tr w:rsidR="007453EA" w:rsidTr="005B74C8">
        <w:tc>
          <w:tcPr>
            <w:tcW w:w="1120" w:type="dxa"/>
          </w:tcPr>
          <w:p w:rsidR="007453EA" w:rsidRDefault="007453EA" w:rsidP="005B74C8">
            <w:r>
              <w:t>4209</w:t>
            </w:r>
          </w:p>
        </w:tc>
        <w:tc>
          <w:tcPr>
            <w:tcW w:w="1805" w:type="dxa"/>
          </w:tcPr>
          <w:p w:rsidR="007453EA" w:rsidRPr="00191451" w:rsidRDefault="007453EA" w:rsidP="005B74C8">
            <w:r>
              <w:t>7E</w:t>
            </w:r>
          </w:p>
        </w:tc>
        <w:tc>
          <w:tcPr>
            <w:tcW w:w="1190" w:type="dxa"/>
          </w:tcPr>
          <w:p w:rsidR="007453EA" w:rsidRDefault="007453EA" w:rsidP="005B74C8">
            <w:r w:rsidRPr="001107EA">
              <w:t>LOOP:</w:t>
            </w:r>
          </w:p>
        </w:tc>
        <w:tc>
          <w:tcPr>
            <w:tcW w:w="1680" w:type="dxa"/>
          </w:tcPr>
          <w:p w:rsidR="007453EA" w:rsidRPr="00AB5E53" w:rsidRDefault="007453EA" w:rsidP="005B74C8">
            <w:r w:rsidRPr="0051434A">
              <w:t>MOV A,M</w:t>
            </w:r>
          </w:p>
        </w:tc>
        <w:tc>
          <w:tcPr>
            <w:tcW w:w="3916" w:type="dxa"/>
          </w:tcPr>
          <w:p w:rsidR="007453EA" w:rsidRPr="007F7720" w:rsidRDefault="007453EA" w:rsidP="005B74C8">
            <w:r w:rsidRPr="003A342C">
              <w:t>Get 1st element of Block in Accumulator for Processing</w:t>
            </w:r>
          </w:p>
        </w:tc>
      </w:tr>
      <w:tr w:rsidR="007453EA" w:rsidTr="005B74C8">
        <w:tc>
          <w:tcPr>
            <w:tcW w:w="1120" w:type="dxa"/>
          </w:tcPr>
          <w:p w:rsidR="007453EA" w:rsidRDefault="007453EA" w:rsidP="005B74C8">
            <w:r>
              <w:t>420A</w:t>
            </w:r>
          </w:p>
        </w:tc>
        <w:tc>
          <w:tcPr>
            <w:tcW w:w="1805" w:type="dxa"/>
          </w:tcPr>
          <w:p w:rsidR="007453EA" w:rsidRPr="00191451" w:rsidRDefault="007453EA" w:rsidP="005B74C8">
            <w:r>
              <w:t>23</w:t>
            </w:r>
          </w:p>
        </w:tc>
        <w:tc>
          <w:tcPr>
            <w:tcW w:w="1190" w:type="dxa"/>
          </w:tcPr>
          <w:p w:rsidR="007453EA" w:rsidRDefault="007453EA" w:rsidP="005B74C8"/>
        </w:tc>
        <w:tc>
          <w:tcPr>
            <w:tcW w:w="1680" w:type="dxa"/>
          </w:tcPr>
          <w:p w:rsidR="007453EA" w:rsidRPr="00AB5E53" w:rsidRDefault="007453EA" w:rsidP="005B74C8">
            <w:r w:rsidRPr="001E06C0">
              <w:t>INX H</w:t>
            </w:r>
          </w:p>
        </w:tc>
        <w:tc>
          <w:tcPr>
            <w:tcW w:w="3916" w:type="dxa"/>
          </w:tcPr>
          <w:p w:rsidR="007453EA" w:rsidRPr="007F7720" w:rsidRDefault="007453EA" w:rsidP="005B74C8">
            <w:r w:rsidRPr="00CE3DC2">
              <w:t>Increment HL Pair content to Point to 2nd element of Block</w:t>
            </w:r>
          </w:p>
        </w:tc>
      </w:tr>
      <w:tr w:rsidR="007453EA" w:rsidTr="005B74C8">
        <w:tc>
          <w:tcPr>
            <w:tcW w:w="1120" w:type="dxa"/>
          </w:tcPr>
          <w:p w:rsidR="007453EA" w:rsidRDefault="007453EA" w:rsidP="005B74C8">
            <w:r>
              <w:t>420B</w:t>
            </w:r>
          </w:p>
        </w:tc>
        <w:tc>
          <w:tcPr>
            <w:tcW w:w="1805" w:type="dxa"/>
          </w:tcPr>
          <w:p w:rsidR="007453EA" w:rsidRPr="00191451" w:rsidRDefault="007453EA" w:rsidP="005B74C8">
            <w:r>
              <w:t>BE</w:t>
            </w:r>
          </w:p>
        </w:tc>
        <w:tc>
          <w:tcPr>
            <w:tcW w:w="1190" w:type="dxa"/>
          </w:tcPr>
          <w:p w:rsidR="007453EA" w:rsidRDefault="007453EA" w:rsidP="005B74C8"/>
        </w:tc>
        <w:tc>
          <w:tcPr>
            <w:tcW w:w="1680" w:type="dxa"/>
          </w:tcPr>
          <w:p w:rsidR="007453EA" w:rsidRPr="00AB5E53" w:rsidRDefault="007453EA" w:rsidP="005B74C8">
            <w:r w:rsidRPr="001107EA">
              <w:t xml:space="preserve">CMP </w:t>
            </w:r>
            <w:r>
              <w:t>M</w:t>
            </w:r>
          </w:p>
        </w:tc>
        <w:tc>
          <w:tcPr>
            <w:tcW w:w="3916" w:type="dxa"/>
          </w:tcPr>
          <w:p w:rsidR="007453EA" w:rsidRPr="007F7720" w:rsidRDefault="007453EA" w:rsidP="005B74C8">
            <w:r w:rsidRPr="008E15F3">
              <w:t>Compare A (1st Number) with M (2nd Number) and update flags</w:t>
            </w:r>
          </w:p>
        </w:tc>
      </w:tr>
      <w:tr w:rsidR="007453EA" w:rsidTr="005B74C8">
        <w:tc>
          <w:tcPr>
            <w:tcW w:w="1120" w:type="dxa"/>
          </w:tcPr>
          <w:p w:rsidR="007453EA" w:rsidRDefault="007453EA" w:rsidP="005B74C8">
            <w:r>
              <w:t>420C</w:t>
            </w:r>
          </w:p>
        </w:tc>
        <w:tc>
          <w:tcPr>
            <w:tcW w:w="1805" w:type="dxa"/>
          </w:tcPr>
          <w:p w:rsidR="007453EA" w:rsidRPr="00191451" w:rsidRDefault="00E705E2" w:rsidP="005B74C8">
            <w:r>
              <w:t>D2</w:t>
            </w:r>
            <w:r w:rsidR="007453EA" w:rsidRPr="003F0CF7">
              <w:t xml:space="preserve"> 14 42</w:t>
            </w:r>
          </w:p>
        </w:tc>
        <w:tc>
          <w:tcPr>
            <w:tcW w:w="1190" w:type="dxa"/>
          </w:tcPr>
          <w:p w:rsidR="007453EA" w:rsidRDefault="007453EA" w:rsidP="005B74C8"/>
        </w:tc>
        <w:tc>
          <w:tcPr>
            <w:tcW w:w="1680" w:type="dxa"/>
          </w:tcPr>
          <w:p w:rsidR="007453EA" w:rsidRPr="00AB5E53" w:rsidRDefault="007453EA" w:rsidP="005B74C8">
            <w:r w:rsidRPr="00B867AB">
              <w:t>J</w:t>
            </w:r>
            <w:r w:rsidR="00F931BA">
              <w:t>N</w:t>
            </w:r>
            <w:r w:rsidRPr="00B867AB">
              <w:t>C SKIP</w:t>
            </w:r>
          </w:p>
        </w:tc>
        <w:tc>
          <w:tcPr>
            <w:tcW w:w="3916" w:type="dxa"/>
          </w:tcPr>
          <w:p w:rsidR="007453EA" w:rsidRPr="007F7720" w:rsidRDefault="007453EA" w:rsidP="006F5C97">
            <w:r w:rsidRPr="005C5C8E">
              <w:t>if A</w:t>
            </w:r>
            <w:r w:rsidR="006F5C97">
              <w:t>&gt;</w:t>
            </w:r>
            <w:r w:rsidRPr="005C5C8E">
              <w:t>M Got to label SKIP, and skip swapping of data</w:t>
            </w:r>
          </w:p>
        </w:tc>
      </w:tr>
      <w:tr w:rsidR="007453EA" w:rsidTr="005B74C8">
        <w:tc>
          <w:tcPr>
            <w:tcW w:w="1120" w:type="dxa"/>
          </w:tcPr>
          <w:p w:rsidR="007453EA" w:rsidRDefault="007453EA" w:rsidP="005B74C8">
            <w:r>
              <w:t>420F</w:t>
            </w:r>
          </w:p>
        </w:tc>
        <w:tc>
          <w:tcPr>
            <w:tcW w:w="1805" w:type="dxa"/>
          </w:tcPr>
          <w:p w:rsidR="007453EA" w:rsidRPr="00191451" w:rsidRDefault="007453EA" w:rsidP="005B74C8">
            <w:pPr>
              <w:tabs>
                <w:tab w:val="left" w:pos="810"/>
              </w:tabs>
            </w:pPr>
            <w:r>
              <w:t>46</w:t>
            </w:r>
          </w:p>
        </w:tc>
        <w:tc>
          <w:tcPr>
            <w:tcW w:w="1190" w:type="dxa"/>
          </w:tcPr>
          <w:p w:rsidR="007453EA" w:rsidRDefault="007453EA" w:rsidP="005B74C8"/>
        </w:tc>
        <w:tc>
          <w:tcPr>
            <w:tcW w:w="1680" w:type="dxa"/>
          </w:tcPr>
          <w:p w:rsidR="007453EA" w:rsidRPr="00AB5E53" w:rsidRDefault="007453EA" w:rsidP="005B74C8">
            <w:r w:rsidRPr="00650ED3">
              <w:t>MOV B,M</w:t>
            </w:r>
          </w:p>
        </w:tc>
        <w:tc>
          <w:tcPr>
            <w:tcW w:w="3916" w:type="dxa"/>
          </w:tcPr>
          <w:p w:rsidR="007453EA" w:rsidRPr="007F7720" w:rsidRDefault="007453EA" w:rsidP="005B74C8">
            <w:r w:rsidRPr="00FB1DD2">
              <w:t>Move 2nd Number from M to B</w:t>
            </w:r>
          </w:p>
        </w:tc>
      </w:tr>
      <w:tr w:rsidR="007453EA" w:rsidTr="005B74C8">
        <w:tc>
          <w:tcPr>
            <w:tcW w:w="1120" w:type="dxa"/>
          </w:tcPr>
          <w:p w:rsidR="007453EA" w:rsidRDefault="007453EA" w:rsidP="005B74C8">
            <w:r>
              <w:t>4210</w:t>
            </w:r>
          </w:p>
        </w:tc>
        <w:tc>
          <w:tcPr>
            <w:tcW w:w="1805" w:type="dxa"/>
          </w:tcPr>
          <w:p w:rsidR="007453EA" w:rsidRPr="00191451" w:rsidRDefault="007453EA" w:rsidP="005B74C8">
            <w:r>
              <w:t>77</w:t>
            </w:r>
          </w:p>
        </w:tc>
        <w:tc>
          <w:tcPr>
            <w:tcW w:w="1190" w:type="dxa"/>
          </w:tcPr>
          <w:p w:rsidR="007453EA" w:rsidRDefault="007453EA" w:rsidP="005B74C8"/>
        </w:tc>
        <w:tc>
          <w:tcPr>
            <w:tcW w:w="1680" w:type="dxa"/>
          </w:tcPr>
          <w:p w:rsidR="007453EA" w:rsidRPr="00AB5E53" w:rsidRDefault="007453EA" w:rsidP="005B74C8">
            <w:r w:rsidRPr="002E7B37">
              <w:t>MOV M,A</w:t>
            </w:r>
          </w:p>
        </w:tc>
        <w:tc>
          <w:tcPr>
            <w:tcW w:w="3916" w:type="dxa"/>
          </w:tcPr>
          <w:p w:rsidR="007453EA" w:rsidRPr="007F7720" w:rsidRDefault="007453EA" w:rsidP="005B74C8">
            <w:r w:rsidRPr="00B8697F">
              <w:t>Move 1st Number from A to M</w:t>
            </w:r>
          </w:p>
        </w:tc>
      </w:tr>
      <w:tr w:rsidR="007453EA" w:rsidTr="005B74C8">
        <w:tc>
          <w:tcPr>
            <w:tcW w:w="1120" w:type="dxa"/>
          </w:tcPr>
          <w:p w:rsidR="007453EA" w:rsidRDefault="007453EA" w:rsidP="005B74C8">
            <w:r>
              <w:t>4211</w:t>
            </w:r>
          </w:p>
        </w:tc>
        <w:tc>
          <w:tcPr>
            <w:tcW w:w="1805" w:type="dxa"/>
          </w:tcPr>
          <w:p w:rsidR="007453EA" w:rsidRPr="00191451" w:rsidRDefault="007453EA" w:rsidP="005B74C8">
            <w:r>
              <w:t>2B</w:t>
            </w:r>
          </w:p>
        </w:tc>
        <w:tc>
          <w:tcPr>
            <w:tcW w:w="1190" w:type="dxa"/>
          </w:tcPr>
          <w:p w:rsidR="007453EA" w:rsidRDefault="007453EA" w:rsidP="005B74C8"/>
        </w:tc>
        <w:tc>
          <w:tcPr>
            <w:tcW w:w="1680" w:type="dxa"/>
          </w:tcPr>
          <w:p w:rsidR="007453EA" w:rsidRPr="00AB5E53" w:rsidRDefault="007453EA" w:rsidP="005B74C8">
            <w:r w:rsidRPr="006845EB">
              <w:t>DCX H</w:t>
            </w:r>
          </w:p>
        </w:tc>
        <w:tc>
          <w:tcPr>
            <w:tcW w:w="3916" w:type="dxa"/>
          </w:tcPr>
          <w:p w:rsidR="007453EA" w:rsidRPr="007F7720" w:rsidRDefault="007453EA" w:rsidP="005B74C8">
            <w:r w:rsidRPr="009A2E62">
              <w:t>Set HL Pointer to 1st Slot Address</w:t>
            </w:r>
          </w:p>
        </w:tc>
      </w:tr>
      <w:tr w:rsidR="007453EA" w:rsidTr="005B74C8">
        <w:tc>
          <w:tcPr>
            <w:tcW w:w="1120" w:type="dxa"/>
          </w:tcPr>
          <w:p w:rsidR="007453EA" w:rsidRDefault="007453EA" w:rsidP="005B74C8">
            <w:r>
              <w:t>4212</w:t>
            </w:r>
          </w:p>
        </w:tc>
        <w:tc>
          <w:tcPr>
            <w:tcW w:w="1805" w:type="dxa"/>
          </w:tcPr>
          <w:p w:rsidR="007453EA" w:rsidRPr="00191451" w:rsidRDefault="007453EA" w:rsidP="005B74C8">
            <w:r>
              <w:t>70</w:t>
            </w:r>
          </w:p>
        </w:tc>
        <w:tc>
          <w:tcPr>
            <w:tcW w:w="1190" w:type="dxa"/>
          </w:tcPr>
          <w:p w:rsidR="007453EA" w:rsidRDefault="007453EA" w:rsidP="005B74C8"/>
        </w:tc>
        <w:tc>
          <w:tcPr>
            <w:tcW w:w="1680" w:type="dxa"/>
          </w:tcPr>
          <w:p w:rsidR="007453EA" w:rsidRPr="00AB5E53" w:rsidRDefault="007453EA" w:rsidP="005B74C8">
            <w:r w:rsidRPr="00B64EA7">
              <w:t>MOV M,B</w:t>
            </w:r>
          </w:p>
        </w:tc>
        <w:tc>
          <w:tcPr>
            <w:tcW w:w="3916" w:type="dxa"/>
          </w:tcPr>
          <w:p w:rsidR="007453EA" w:rsidRPr="007F7720" w:rsidRDefault="007453EA" w:rsidP="005B74C8">
            <w:r>
              <w:t>Put 2nd Number (Currently in Reg B) into 1st Slot Address (M Pointed by HL)</w:t>
            </w:r>
          </w:p>
        </w:tc>
      </w:tr>
      <w:tr w:rsidR="007453EA" w:rsidTr="005B74C8">
        <w:tc>
          <w:tcPr>
            <w:tcW w:w="1120" w:type="dxa"/>
          </w:tcPr>
          <w:p w:rsidR="007453EA" w:rsidRDefault="007453EA" w:rsidP="005B74C8">
            <w:r>
              <w:t>4213</w:t>
            </w:r>
          </w:p>
        </w:tc>
        <w:tc>
          <w:tcPr>
            <w:tcW w:w="1805" w:type="dxa"/>
          </w:tcPr>
          <w:p w:rsidR="007453EA" w:rsidRPr="00191451" w:rsidRDefault="007453EA" w:rsidP="005B74C8">
            <w:r>
              <w:t>23</w:t>
            </w:r>
          </w:p>
        </w:tc>
        <w:tc>
          <w:tcPr>
            <w:tcW w:w="1190" w:type="dxa"/>
          </w:tcPr>
          <w:p w:rsidR="007453EA" w:rsidRDefault="007453EA" w:rsidP="005B74C8"/>
        </w:tc>
        <w:tc>
          <w:tcPr>
            <w:tcW w:w="1680" w:type="dxa"/>
          </w:tcPr>
          <w:p w:rsidR="007453EA" w:rsidRPr="00AB5E53" w:rsidRDefault="007453EA" w:rsidP="005B74C8">
            <w:r w:rsidRPr="00DA33D7">
              <w:t>INX H</w:t>
            </w:r>
          </w:p>
        </w:tc>
        <w:tc>
          <w:tcPr>
            <w:tcW w:w="3916" w:type="dxa"/>
          </w:tcPr>
          <w:p w:rsidR="007453EA" w:rsidRPr="007F7720" w:rsidRDefault="007453EA" w:rsidP="005B74C8">
            <w:r w:rsidRPr="00761577">
              <w:t>Set HL Pointer to 2nd Slot Address</w:t>
            </w:r>
          </w:p>
        </w:tc>
      </w:tr>
      <w:tr w:rsidR="007453EA" w:rsidTr="005B74C8">
        <w:tc>
          <w:tcPr>
            <w:tcW w:w="1120" w:type="dxa"/>
          </w:tcPr>
          <w:p w:rsidR="007453EA" w:rsidRDefault="007453EA" w:rsidP="005B74C8">
            <w:r>
              <w:t>4214</w:t>
            </w:r>
          </w:p>
        </w:tc>
        <w:tc>
          <w:tcPr>
            <w:tcW w:w="1805" w:type="dxa"/>
          </w:tcPr>
          <w:p w:rsidR="007453EA" w:rsidRDefault="007453EA" w:rsidP="005B74C8">
            <w:r>
              <w:t>15</w:t>
            </w:r>
          </w:p>
        </w:tc>
        <w:tc>
          <w:tcPr>
            <w:tcW w:w="1190" w:type="dxa"/>
          </w:tcPr>
          <w:p w:rsidR="007453EA" w:rsidRDefault="007453EA" w:rsidP="005B74C8">
            <w:r>
              <w:t>SKIP:</w:t>
            </w:r>
          </w:p>
        </w:tc>
        <w:tc>
          <w:tcPr>
            <w:tcW w:w="1680" w:type="dxa"/>
          </w:tcPr>
          <w:p w:rsidR="007453EA" w:rsidRPr="00892B6A" w:rsidRDefault="007453EA" w:rsidP="005B74C8">
            <w:r w:rsidRPr="00CC4740">
              <w:t>DCR D</w:t>
            </w:r>
          </w:p>
        </w:tc>
        <w:tc>
          <w:tcPr>
            <w:tcW w:w="3916" w:type="dxa"/>
          </w:tcPr>
          <w:p w:rsidR="007453EA" w:rsidRPr="006D72F9" w:rsidRDefault="007453EA" w:rsidP="005B74C8">
            <w:r w:rsidRPr="006E342C">
              <w:t>Decrement Inner Loop Counter by 1</w:t>
            </w:r>
          </w:p>
        </w:tc>
      </w:tr>
      <w:tr w:rsidR="007453EA" w:rsidTr="005B74C8">
        <w:tc>
          <w:tcPr>
            <w:tcW w:w="1120" w:type="dxa"/>
          </w:tcPr>
          <w:p w:rsidR="007453EA" w:rsidRDefault="007453EA" w:rsidP="005B74C8">
            <w:r>
              <w:t>4215</w:t>
            </w:r>
          </w:p>
        </w:tc>
        <w:tc>
          <w:tcPr>
            <w:tcW w:w="1805" w:type="dxa"/>
          </w:tcPr>
          <w:p w:rsidR="007453EA" w:rsidRDefault="007453EA" w:rsidP="005B74C8">
            <w:r w:rsidRPr="00FF469B">
              <w:t>C2 09 042</w:t>
            </w:r>
          </w:p>
        </w:tc>
        <w:tc>
          <w:tcPr>
            <w:tcW w:w="1190" w:type="dxa"/>
          </w:tcPr>
          <w:p w:rsidR="007453EA" w:rsidRDefault="007453EA" w:rsidP="005B74C8"/>
        </w:tc>
        <w:tc>
          <w:tcPr>
            <w:tcW w:w="1680" w:type="dxa"/>
          </w:tcPr>
          <w:p w:rsidR="007453EA" w:rsidRPr="00892B6A" w:rsidRDefault="007453EA" w:rsidP="005B74C8">
            <w:r w:rsidRPr="00FF469B">
              <w:t>JNZ LOOP</w:t>
            </w:r>
          </w:p>
        </w:tc>
        <w:tc>
          <w:tcPr>
            <w:tcW w:w="3916" w:type="dxa"/>
          </w:tcPr>
          <w:p w:rsidR="007453EA" w:rsidRPr="006D72F9" w:rsidRDefault="007453EA" w:rsidP="005B74C8">
            <w:r w:rsidRPr="0099745F">
              <w:t>Go to label LOOP till iteration counter becomes 0</w:t>
            </w:r>
          </w:p>
        </w:tc>
      </w:tr>
      <w:tr w:rsidR="007453EA" w:rsidTr="005B74C8">
        <w:tc>
          <w:tcPr>
            <w:tcW w:w="1120" w:type="dxa"/>
          </w:tcPr>
          <w:p w:rsidR="007453EA" w:rsidRDefault="007453EA" w:rsidP="005B74C8">
            <w:r>
              <w:t>4218</w:t>
            </w:r>
          </w:p>
        </w:tc>
        <w:tc>
          <w:tcPr>
            <w:tcW w:w="1805" w:type="dxa"/>
          </w:tcPr>
          <w:p w:rsidR="007453EA" w:rsidRDefault="007453EA" w:rsidP="005B74C8">
            <w:r>
              <w:t>0D</w:t>
            </w:r>
          </w:p>
        </w:tc>
        <w:tc>
          <w:tcPr>
            <w:tcW w:w="1190" w:type="dxa"/>
          </w:tcPr>
          <w:p w:rsidR="007453EA" w:rsidRDefault="007453EA" w:rsidP="005B74C8"/>
        </w:tc>
        <w:tc>
          <w:tcPr>
            <w:tcW w:w="1680" w:type="dxa"/>
          </w:tcPr>
          <w:p w:rsidR="007453EA" w:rsidRPr="00892B6A" w:rsidRDefault="007453EA" w:rsidP="005B74C8">
            <w:r w:rsidRPr="00566DCF">
              <w:t>DCR C</w:t>
            </w:r>
          </w:p>
        </w:tc>
        <w:tc>
          <w:tcPr>
            <w:tcW w:w="3916" w:type="dxa"/>
          </w:tcPr>
          <w:p w:rsidR="007453EA" w:rsidRPr="006D72F9" w:rsidRDefault="007453EA" w:rsidP="005B74C8">
            <w:r w:rsidRPr="003D13AA">
              <w:t>Decrement Outer Loop Counter by 1</w:t>
            </w:r>
          </w:p>
        </w:tc>
      </w:tr>
      <w:tr w:rsidR="007453EA" w:rsidTr="005B74C8">
        <w:tc>
          <w:tcPr>
            <w:tcW w:w="1120" w:type="dxa"/>
          </w:tcPr>
          <w:p w:rsidR="007453EA" w:rsidRDefault="007453EA" w:rsidP="005B74C8">
            <w:r>
              <w:t>4219</w:t>
            </w:r>
          </w:p>
        </w:tc>
        <w:tc>
          <w:tcPr>
            <w:tcW w:w="1805" w:type="dxa"/>
          </w:tcPr>
          <w:p w:rsidR="007453EA" w:rsidRDefault="007453EA" w:rsidP="005B74C8">
            <w:r w:rsidRPr="00D1656A">
              <w:t>C2 05 042</w:t>
            </w:r>
          </w:p>
        </w:tc>
        <w:tc>
          <w:tcPr>
            <w:tcW w:w="1190" w:type="dxa"/>
          </w:tcPr>
          <w:p w:rsidR="007453EA" w:rsidRDefault="007453EA" w:rsidP="005B74C8"/>
        </w:tc>
        <w:tc>
          <w:tcPr>
            <w:tcW w:w="1680" w:type="dxa"/>
          </w:tcPr>
          <w:p w:rsidR="007453EA" w:rsidRPr="00892B6A" w:rsidRDefault="007453EA" w:rsidP="005B74C8">
            <w:r w:rsidRPr="00554352">
              <w:t>JNZ REPEAT</w:t>
            </w:r>
          </w:p>
        </w:tc>
        <w:tc>
          <w:tcPr>
            <w:tcW w:w="3916" w:type="dxa"/>
          </w:tcPr>
          <w:p w:rsidR="007453EA" w:rsidRPr="006D72F9" w:rsidRDefault="007453EA" w:rsidP="005B74C8">
            <w:r w:rsidRPr="007728C3">
              <w:t>Go to label REPEAT till Outer Loop Counter Becomes 0</w:t>
            </w:r>
          </w:p>
        </w:tc>
      </w:tr>
      <w:tr w:rsidR="007453EA" w:rsidTr="005B74C8">
        <w:tc>
          <w:tcPr>
            <w:tcW w:w="1120" w:type="dxa"/>
          </w:tcPr>
          <w:p w:rsidR="007453EA" w:rsidRDefault="007453EA" w:rsidP="005B74C8">
            <w:r>
              <w:t>421C</w:t>
            </w:r>
          </w:p>
        </w:tc>
        <w:tc>
          <w:tcPr>
            <w:tcW w:w="1805" w:type="dxa"/>
          </w:tcPr>
          <w:p w:rsidR="007453EA" w:rsidRPr="003967F7" w:rsidRDefault="007453EA" w:rsidP="005B74C8">
            <w:r w:rsidRPr="00287A46">
              <w:t>76</w:t>
            </w:r>
          </w:p>
        </w:tc>
        <w:tc>
          <w:tcPr>
            <w:tcW w:w="1190" w:type="dxa"/>
          </w:tcPr>
          <w:p w:rsidR="007453EA" w:rsidRDefault="007453EA" w:rsidP="005B74C8"/>
        </w:tc>
        <w:tc>
          <w:tcPr>
            <w:tcW w:w="1680" w:type="dxa"/>
          </w:tcPr>
          <w:p w:rsidR="007453EA" w:rsidRPr="008657EF" w:rsidRDefault="007453EA" w:rsidP="005B74C8">
            <w:r w:rsidRPr="00287A46">
              <w:t>HLT</w:t>
            </w:r>
          </w:p>
        </w:tc>
        <w:tc>
          <w:tcPr>
            <w:tcW w:w="3916" w:type="dxa"/>
          </w:tcPr>
          <w:p w:rsidR="007453EA" w:rsidRPr="006A57EC" w:rsidRDefault="007453EA" w:rsidP="005B74C8">
            <w:r>
              <w:t>Stop Execution.</w:t>
            </w:r>
          </w:p>
        </w:tc>
      </w:tr>
    </w:tbl>
    <w:p w:rsidR="007453EA" w:rsidRDefault="007453EA" w:rsidP="007453EA">
      <w:pPr>
        <w:pStyle w:val="Heading1"/>
        <w:tabs>
          <w:tab w:val="left" w:pos="2880"/>
        </w:tabs>
      </w:pPr>
      <w:r>
        <w:t>Description:</w:t>
      </w:r>
      <w:r>
        <w:tab/>
      </w:r>
    </w:p>
    <w:p w:rsidR="007453EA" w:rsidRDefault="007453EA" w:rsidP="007453EA">
      <w:pPr>
        <w:pStyle w:val="ListParagraph"/>
        <w:numPr>
          <w:ilvl w:val="0"/>
          <w:numId w:val="5"/>
        </w:numPr>
      </w:pPr>
      <w:r>
        <w:t>The above program performs Bubble Sorting and arranges the</w:t>
      </w:r>
      <w:r w:rsidR="008E6206">
        <w:t xml:space="preserve"> number into de</w:t>
      </w:r>
      <w:r>
        <w:t>scending order.</w:t>
      </w:r>
    </w:p>
    <w:p w:rsidR="007453EA" w:rsidRDefault="007453EA" w:rsidP="007453EA">
      <w:pPr>
        <w:pStyle w:val="ListParagraph"/>
        <w:numPr>
          <w:ilvl w:val="0"/>
          <w:numId w:val="5"/>
        </w:numPr>
      </w:pPr>
      <w:r>
        <w:t>Length of Block (04) is to be provided in the memory location 4150H and Numbers to be provided from m</w:t>
      </w:r>
      <w:r w:rsidR="0038492A">
        <w:t>emory location 4151H onwards (41</w:t>
      </w:r>
      <w:r>
        <w:t>51H: 9, 4152H: 4, 4153H: 2, and 4154H: 6).</w:t>
      </w:r>
    </w:p>
    <w:p w:rsidR="007453EA" w:rsidRDefault="007453EA" w:rsidP="007453EA">
      <w:pPr>
        <w:pStyle w:val="ListParagraph"/>
        <w:numPr>
          <w:ilvl w:val="0"/>
          <w:numId w:val="5"/>
        </w:numPr>
      </w:pPr>
      <w:r>
        <w:t>Assemble and execute the program, Debug if Required.</w:t>
      </w:r>
    </w:p>
    <w:p w:rsidR="007453EA" w:rsidRDefault="007453EA" w:rsidP="007453EA">
      <w:pPr>
        <w:pStyle w:val="ListParagraph"/>
        <w:numPr>
          <w:ilvl w:val="0"/>
          <w:numId w:val="5"/>
        </w:numPr>
      </w:pPr>
      <w:r>
        <w:t xml:space="preserve">Check for result in destination block of data </w:t>
      </w:r>
      <w:r w:rsidR="0038492A">
        <w:t>at memory location starting at 4151</w:t>
      </w:r>
      <w:r>
        <w:t>H.</w:t>
      </w:r>
    </w:p>
    <w:p w:rsidR="007453EA" w:rsidRDefault="007453EA" w:rsidP="007453EA">
      <w:pPr>
        <w:rPr>
          <w:rFonts w:asciiTheme="majorHAnsi" w:eastAsiaTheme="majorEastAsia" w:hAnsiTheme="majorHAnsi" w:cstheme="majorBidi"/>
          <w:color w:val="365F91" w:themeColor="accent1" w:themeShade="BF"/>
          <w:sz w:val="32"/>
          <w:szCs w:val="32"/>
        </w:rPr>
      </w:pPr>
      <w:r>
        <w:br w:type="page"/>
      </w:r>
    </w:p>
    <w:p w:rsidR="007453EA" w:rsidRDefault="007453EA" w:rsidP="007453EA">
      <w:pPr>
        <w:pStyle w:val="Heading1"/>
      </w:pPr>
      <w:r>
        <w:lastRenderedPageBreak/>
        <w:t>Observations: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5"/>
        <w:gridCol w:w="4726"/>
      </w:tblGrid>
      <w:tr w:rsidR="007453EA" w:rsidTr="000407E2">
        <w:tc>
          <w:tcPr>
            <w:tcW w:w="4725" w:type="dxa"/>
          </w:tcPr>
          <w:p w:rsidR="007453EA" w:rsidRDefault="007453EA" w:rsidP="005B74C8">
            <w:pPr>
              <w:pStyle w:val="ListParagraph"/>
              <w:numPr>
                <w:ilvl w:val="0"/>
                <w:numId w:val="6"/>
              </w:numPr>
            </w:pPr>
            <w:r>
              <w:t>Before Execution:</w:t>
            </w:r>
          </w:p>
          <w:p w:rsidR="007453EA" w:rsidRDefault="007453EA" w:rsidP="005B74C8">
            <w:pPr>
              <w:pStyle w:val="ListParagraph"/>
              <w:numPr>
                <w:ilvl w:val="1"/>
                <w:numId w:val="6"/>
              </w:numPr>
            </w:pPr>
            <w:r>
              <w:t>4150H: 04H</w:t>
            </w:r>
          </w:p>
          <w:p w:rsidR="007453EA" w:rsidRDefault="007453EA" w:rsidP="005B74C8">
            <w:pPr>
              <w:pStyle w:val="ListParagraph"/>
              <w:numPr>
                <w:ilvl w:val="1"/>
                <w:numId w:val="6"/>
              </w:numPr>
            </w:pPr>
            <w:r>
              <w:t>4151H: 09H</w:t>
            </w:r>
          </w:p>
          <w:p w:rsidR="007453EA" w:rsidRDefault="007453EA" w:rsidP="005B74C8">
            <w:pPr>
              <w:pStyle w:val="ListParagraph"/>
              <w:numPr>
                <w:ilvl w:val="1"/>
                <w:numId w:val="6"/>
              </w:numPr>
            </w:pPr>
            <w:r>
              <w:t>4152H: 04H</w:t>
            </w:r>
          </w:p>
          <w:p w:rsidR="007453EA" w:rsidRDefault="007453EA" w:rsidP="005B74C8">
            <w:pPr>
              <w:pStyle w:val="ListParagraph"/>
              <w:numPr>
                <w:ilvl w:val="1"/>
                <w:numId w:val="6"/>
              </w:numPr>
            </w:pPr>
            <w:r>
              <w:t>4153H: 02H</w:t>
            </w:r>
          </w:p>
          <w:p w:rsidR="007453EA" w:rsidRDefault="007453EA" w:rsidP="005B74C8">
            <w:pPr>
              <w:pStyle w:val="ListParagraph"/>
              <w:numPr>
                <w:ilvl w:val="1"/>
                <w:numId w:val="6"/>
              </w:numPr>
            </w:pPr>
            <w:r>
              <w:t>4154H: 06H</w:t>
            </w:r>
          </w:p>
        </w:tc>
        <w:tc>
          <w:tcPr>
            <w:tcW w:w="4726" w:type="dxa"/>
          </w:tcPr>
          <w:p w:rsidR="007453EA" w:rsidRDefault="007453EA" w:rsidP="005B74C8">
            <w:pPr>
              <w:pStyle w:val="ListParagraph"/>
              <w:numPr>
                <w:ilvl w:val="0"/>
                <w:numId w:val="6"/>
              </w:numPr>
            </w:pPr>
            <w:r>
              <w:t>After Execution:</w:t>
            </w:r>
          </w:p>
          <w:p w:rsidR="007453EA" w:rsidRDefault="007453EA" w:rsidP="005B74C8">
            <w:pPr>
              <w:pStyle w:val="ListParagraph"/>
              <w:numPr>
                <w:ilvl w:val="1"/>
                <w:numId w:val="6"/>
              </w:numPr>
            </w:pPr>
            <w:r>
              <w:t>4150H: 04H</w:t>
            </w:r>
          </w:p>
          <w:p w:rsidR="007453EA" w:rsidRDefault="007559AE" w:rsidP="005B74C8">
            <w:pPr>
              <w:pStyle w:val="ListParagraph"/>
              <w:numPr>
                <w:ilvl w:val="1"/>
                <w:numId w:val="6"/>
              </w:numPr>
            </w:pPr>
            <w:r>
              <w:t>4151H: 09</w:t>
            </w:r>
            <w:r w:rsidR="007453EA">
              <w:t>H</w:t>
            </w:r>
          </w:p>
          <w:p w:rsidR="007453EA" w:rsidRDefault="007559AE" w:rsidP="005B74C8">
            <w:pPr>
              <w:pStyle w:val="ListParagraph"/>
              <w:numPr>
                <w:ilvl w:val="1"/>
                <w:numId w:val="6"/>
              </w:numPr>
            </w:pPr>
            <w:r>
              <w:t>4152H: 06</w:t>
            </w:r>
            <w:r w:rsidR="007453EA">
              <w:t>H</w:t>
            </w:r>
          </w:p>
          <w:p w:rsidR="007453EA" w:rsidRDefault="007559AE" w:rsidP="005B74C8">
            <w:pPr>
              <w:pStyle w:val="ListParagraph"/>
              <w:numPr>
                <w:ilvl w:val="1"/>
                <w:numId w:val="6"/>
              </w:numPr>
            </w:pPr>
            <w:r>
              <w:t>4153H: 04</w:t>
            </w:r>
            <w:r w:rsidR="007453EA">
              <w:t>H</w:t>
            </w:r>
          </w:p>
          <w:p w:rsidR="007453EA" w:rsidRDefault="007559AE" w:rsidP="005B74C8">
            <w:pPr>
              <w:pStyle w:val="ListParagraph"/>
              <w:numPr>
                <w:ilvl w:val="1"/>
                <w:numId w:val="6"/>
              </w:numPr>
            </w:pPr>
            <w:r>
              <w:t>4154H: 02</w:t>
            </w:r>
            <w:r w:rsidR="007453EA">
              <w:t>H</w:t>
            </w:r>
          </w:p>
        </w:tc>
      </w:tr>
    </w:tbl>
    <w:p w:rsidR="007453EA" w:rsidRDefault="007453EA" w:rsidP="007453EA">
      <w:pPr>
        <w:pStyle w:val="Heading1"/>
      </w:pPr>
      <w:r>
        <w:t>Conclusion:</w:t>
      </w:r>
    </w:p>
    <w:p w:rsidR="007453EA" w:rsidRPr="00525414" w:rsidRDefault="007453EA" w:rsidP="007453EA"/>
    <w:p w:rsidR="00116E5D" w:rsidRDefault="00116E5D">
      <w:r>
        <w:br w:type="page"/>
      </w:r>
    </w:p>
    <w:p w:rsidR="00116E5D" w:rsidRDefault="00EF13C3" w:rsidP="00116E5D">
      <w:pPr>
        <w:pStyle w:val="Title"/>
      </w:pPr>
      <w:r>
        <w:lastRenderedPageBreak/>
        <w:t>Practical-15</w:t>
      </w:r>
    </w:p>
    <w:p w:rsidR="00116E5D" w:rsidRDefault="00116E5D" w:rsidP="00116E5D">
      <w:pPr>
        <w:pStyle w:val="Heading1"/>
        <w:tabs>
          <w:tab w:val="left" w:pos="1530"/>
          <w:tab w:val="left" w:pos="3255"/>
        </w:tabs>
      </w:pPr>
      <w:r>
        <w:t>Aim:</w:t>
      </w:r>
      <w:r>
        <w:tab/>
      </w:r>
      <w:r>
        <w:tab/>
      </w:r>
    </w:p>
    <w:p w:rsidR="00116E5D" w:rsidRPr="008666F0" w:rsidRDefault="005D607E" w:rsidP="00116E5D">
      <w:r w:rsidRPr="001A1EEA">
        <w:t xml:space="preserve">Write a program to </w:t>
      </w:r>
      <w:r>
        <w:t>find sum of Block of Numbers stores in memory.</w:t>
      </w:r>
    </w:p>
    <w:p w:rsidR="00116E5D" w:rsidRDefault="00116E5D" w:rsidP="00116E5D">
      <w:pPr>
        <w:pStyle w:val="Heading1"/>
      </w:pPr>
      <w:r>
        <w:t>Program:</w:t>
      </w:r>
    </w:p>
    <w:p w:rsidR="00116E5D" w:rsidRPr="00A36C35" w:rsidRDefault="00116E5D" w:rsidP="00116E5D"/>
    <w:tbl>
      <w:tblPr>
        <w:tblStyle w:val="TableGrid"/>
        <w:tblW w:w="9947" w:type="dxa"/>
        <w:tblLook w:val="04A0" w:firstRow="1" w:lastRow="0" w:firstColumn="1" w:lastColumn="0" w:noHBand="0" w:noVBand="1"/>
      </w:tblPr>
      <w:tblGrid>
        <w:gridCol w:w="1116"/>
        <w:gridCol w:w="1762"/>
        <w:gridCol w:w="1403"/>
        <w:gridCol w:w="1902"/>
        <w:gridCol w:w="3764"/>
      </w:tblGrid>
      <w:tr w:rsidR="00116E5D" w:rsidTr="00A21242">
        <w:tc>
          <w:tcPr>
            <w:tcW w:w="1116" w:type="dxa"/>
          </w:tcPr>
          <w:p w:rsidR="00116E5D" w:rsidRPr="0063146C" w:rsidRDefault="00116E5D" w:rsidP="005B74C8">
            <w:pPr>
              <w:rPr>
                <w:b/>
                <w:bCs/>
              </w:rPr>
            </w:pPr>
            <w:r w:rsidRPr="0063146C">
              <w:rPr>
                <w:b/>
                <w:bCs/>
              </w:rPr>
              <w:t>Address</w:t>
            </w:r>
          </w:p>
        </w:tc>
        <w:tc>
          <w:tcPr>
            <w:tcW w:w="1762" w:type="dxa"/>
          </w:tcPr>
          <w:p w:rsidR="00116E5D" w:rsidRPr="0063146C" w:rsidRDefault="00116E5D" w:rsidP="005B74C8">
            <w:pPr>
              <w:rPr>
                <w:b/>
                <w:bCs/>
              </w:rPr>
            </w:pPr>
            <w:r w:rsidRPr="0063146C">
              <w:rPr>
                <w:b/>
                <w:bCs/>
              </w:rPr>
              <w:t>Machine Codes</w:t>
            </w:r>
          </w:p>
        </w:tc>
        <w:tc>
          <w:tcPr>
            <w:tcW w:w="1403" w:type="dxa"/>
          </w:tcPr>
          <w:p w:rsidR="00116E5D" w:rsidRPr="0063146C" w:rsidRDefault="00116E5D" w:rsidP="005B74C8">
            <w:pPr>
              <w:rPr>
                <w:b/>
                <w:bCs/>
              </w:rPr>
            </w:pPr>
            <w:r w:rsidRPr="0063146C">
              <w:rPr>
                <w:b/>
                <w:bCs/>
              </w:rPr>
              <w:t>Labels</w:t>
            </w:r>
          </w:p>
        </w:tc>
        <w:tc>
          <w:tcPr>
            <w:tcW w:w="1902" w:type="dxa"/>
          </w:tcPr>
          <w:p w:rsidR="00116E5D" w:rsidRPr="0063146C" w:rsidRDefault="00116E5D" w:rsidP="005B74C8">
            <w:pPr>
              <w:rPr>
                <w:b/>
                <w:bCs/>
              </w:rPr>
            </w:pPr>
            <w:r w:rsidRPr="0063146C">
              <w:rPr>
                <w:b/>
                <w:bCs/>
              </w:rPr>
              <w:t>Instructions</w:t>
            </w:r>
          </w:p>
        </w:tc>
        <w:tc>
          <w:tcPr>
            <w:tcW w:w="3764" w:type="dxa"/>
          </w:tcPr>
          <w:p w:rsidR="00116E5D" w:rsidRPr="0063146C" w:rsidRDefault="00116E5D" w:rsidP="005B74C8">
            <w:pPr>
              <w:rPr>
                <w:b/>
                <w:bCs/>
              </w:rPr>
            </w:pPr>
            <w:r w:rsidRPr="0063146C">
              <w:rPr>
                <w:b/>
                <w:bCs/>
              </w:rPr>
              <w:t>Comments</w:t>
            </w:r>
          </w:p>
        </w:tc>
      </w:tr>
      <w:tr w:rsidR="00116E5D" w:rsidTr="00A21242">
        <w:tc>
          <w:tcPr>
            <w:tcW w:w="1116" w:type="dxa"/>
          </w:tcPr>
          <w:p w:rsidR="00116E5D" w:rsidRDefault="00116E5D" w:rsidP="005B74C8">
            <w:r>
              <w:t>4200</w:t>
            </w:r>
          </w:p>
        </w:tc>
        <w:tc>
          <w:tcPr>
            <w:tcW w:w="1762" w:type="dxa"/>
          </w:tcPr>
          <w:p w:rsidR="00116E5D" w:rsidRDefault="00116E5D" w:rsidP="005B74C8">
            <w:r w:rsidRPr="004B3620">
              <w:t>21 50 41</w:t>
            </w:r>
          </w:p>
        </w:tc>
        <w:tc>
          <w:tcPr>
            <w:tcW w:w="1403" w:type="dxa"/>
          </w:tcPr>
          <w:p w:rsidR="00116E5D" w:rsidRDefault="00116E5D" w:rsidP="005B74C8"/>
        </w:tc>
        <w:tc>
          <w:tcPr>
            <w:tcW w:w="1902" w:type="dxa"/>
          </w:tcPr>
          <w:p w:rsidR="00116E5D" w:rsidRDefault="00116E5D" w:rsidP="005B74C8">
            <w:r w:rsidRPr="001107EA">
              <w:t>LXI H,4150H</w:t>
            </w:r>
          </w:p>
        </w:tc>
        <w:tc>
          <w:tcPr>
            <w:tcW w:w="3764" w:type="dxa"/>
          </w:tcPr>
          <w:p w:rsidR="00116E5D" w:rsidRDefault="00D22322" w:rsidP="005B74C8">
            <w:r w:rsidRPr="00D22322">
              <w:t>set up HL as memory pointer</w:t>
            </w:r>
          </w:p>
        </w:tc>
      </w:tr>
      <w:tr w:rsidR="00116E5D" w:rsidTr="00A21242">
        <w:tc>
          <w:tcPr>
            <w:tcW w:w="1116" w:type="dxa"/>
          </w:tcPr>
          <w:p w:rsidR="00116E5D" w:rsidRDefault="00116E5D" w:rsidP="005B74C8">
            <w:r w:rsidRPr="00F069BF">
              <w:t>4203</w:t>
            </w:r>
          </w:p>
        </w:tc>
        <w:tc>
          <w:tcPr>
            <w:tcW w:w="1762" w:type="dxa"/>
          </w:tcPr>
          <w:p w:rsidR="00116E5D" w:rsidRDefault="00F3633D" w:rsidP="005B74C8">
            <w:r w:rsidRPr="00F3633D">
              <w:t>0E 00</w:t>
            </w:r>
          </w:p>
        </w:tc>
        <w:tc>
          <w:tcPr>
            <w:tcW w:w="1403" w:type="dxa"/>
          </w:tcPr>
          <w:p w:rsidR="00116E5D" w:rsidRDefault="00116E5D" w:rsidP="005B74C8"/>
        </w:tc>
        <w:tc>
          <w:tcPr>
            <w:tcW w:w="1902" w:type="dxa"/>
          </w:tcPr>
          <w:p w:rsidR="00116E5D" w:rsidRDefault="00612DE5" w:rsidP="005B74C8">
            <w:r w:rsidRPr="00612DE5">
              <w:t>MVI C,00H</w:t>
            </w:r>
          </w:p>
        </w:tc>
        <w:tc>
          <w:tcPr>
            <w:tcW w:w="3764" w:type="dxa"/>
          </w:tcPr>
          <w:p w:rsidR="00116E5D" w:rsidRDefault="00D22322" w:rsidP="005B74C8">
            <w:r w:rsidRPr="00D22322">
              <w:t>clear C to save sum</w:t>
            </w:r>
          </w:p>
        </w:tc>
      </w:tr>
      <w:tr w:rsidR="00116E5D" w:rsidTr="00A21242">
        <w:tc>
          <w:tcPr>
            <w:tcW w:w="1116" w:type="dxa"/>
          </w:tcPr>
          <w:p w:rsidR="00116E5D" w:rsidRDefault="00116E5D" w:rsidP="005B74C8">
            <w:r>
              <w:t>420</w:t>
            </w:r>
            <w:r w:rsidR="007F20C5">
              <w:t>5</w:t>
            </w:r>
          </w:p>
        </w:tc>
        <w:tc>
          <w:tcPr>
            <w:tcW w:w="1762" w:type="dxa"/>
          </w:tcPr>
          <w:p w:rsidR="00116E5D" w:rsidRDefault="00F3633D" w:rsidP="005B74C8">
            <w:r>
              <w:t>41</w:t>
            </w:r>
          </w:p>
        </w:tc>
        <w:tc>
          <w:tcPr>
            <w:tcW w:w="1403" w:type="dxa"/>
          </w:tcPr>
          <w:p w:rsidR="00116E5D" w:rsidRDefault="00116E5D" w:rsidP="005B74C8"/>
        </w:tc>
        <w:tc>
          <w:tcPr>
            <w:tcW w:w="1902" w:type="dxa"/>
          </w:tcPr>
          <w:p w:rsidR="00116E5D" w:rsidRDefault="00612DE5" w:rsidP="005B74C8">
            <w:r w:rsidRPr="00612DE5">
              <w:t>MOV B,C</w:t>
            </w:r>
          </w:p>
        </w:tc>
        <w:tc>
          <w:tcPr>
            <w:tcW w:w="3764" w:type="dxa"/>
          </w:tcPr>
          <w:p w:rsidR="00116E5D" w:rsidRDefault="00D22322" w:rsidP="005B74C8">
            <w:r w:rsidRPr="00D22322">
              <w:t>Clear B to save carry</w:t>
            </w:r>
          </w:p>
        </w:tc>
      </w:tr>
      <w:tr w:rsidR="00116E5D" w:rsidTr="00A21242">
        <w:tc>
          <w:tcPr>
            <w:tcW w:w="1116" w:type="dxa"/>
          </w:tcPr>
          <w:p w:rsidR="00116E5D" w:rsidRDefault="00116E5D" w:rsidP="005B74C8">
            <w:r>
              <w:t>420</w:t>
            </w:r>
            <w:r w:rsidR="007F20C5">
              <w:t>6</w:t>
            </w:r>
          </w:p>
        </w:tc>
        <w:tc>
          <w:tcPr>
            <w:tcW w:w="1762" w:type="dxa"/>
          </w:tcPr>
          <w:p w:rsidR="00116E5D" w:rsidRPr="00191451" w:rsidRDefault="00F3633D" w:rsidP="005B74C8">
            <w:r>
              <w:t>7E</w:t>
            </w:r>
          </w:p>
        </w:tc>
        <w:tc>
          <w:tcPr>
            <w:tcW w:w="1403" w:type="dxa"/>
          </w:tcPr>
          <w:p w:rsidR="00116E5D" w:rsidRDefault="007B08ED" w:rsidP="007B08ED">
            <w:r w:rsidRPr="007B08ED">
              <w:t>NXTBYTE:</w:t>
            </w:r>
          </w:p>
        </w:tc>
        <w:tc>
          <w:tcPr>
            <w:tcW w:w="1902" w:type="dxa"/>
          </w:tcPr>
          <w:p w:rsidR="00116E5D" w:rsidRPr="00AB5E53" w:rsidRDefault="00612DE5" w:rsidP="005B74C8">
            <w:r w:rsidRPr="00612DE5">
              <w:t>MOV A,M</w:t>
            </w:r>
          </w:p>
        </w:tc>
        <w:tc>
          <w:tcPr>
            <w:tcW w:w="3764" w:type="dxa"/>
          </w:tcPr>
          <w:p w:rsidR="00116E5D" w:rsidRPr="007F7720" w:rsidRDefault="00D22322" w:rsidP="005B74C8">
            <w:r w:rsidRPr="00D22322">
              <w:t>Transfer current reading to (A)</w:t>
            </w:r>
          </w:p>
        </w:tc>
      </w:tr>
      <w:tr w:rsidR="00116E5D" w:rsidTr="00A21242">
        <w:tc>
          <w:tcPr>
            <w:tcW w:w="1116" w:type="dxa"/>
          </w:tcPr>
          <w:p w:rsidR="00116E5D" w:rsidRDefault="00116E5D" w:rsidP="005B74C8">
            <w:r>
              <w:t>420</w:t>
            </w:r>
            <w:r w:rsidR="007F20C5">
              <w:t>7</w:t>
            </w:r>
          </w:p>
        </w:tc>
        <w:tc>
          <w:tcPr>
            <w:tcW w:w="1762" w:type="dxa"/>
          </w:tcPr>
          <w:p w:rsidR="00116E5D" w:rsidRPr="00191451" w:rsidRDefault="00F3633D" w:rsidP="005B74C8">
            <w:r>
              <w:t>FE 00</w:t>
            </w:r>
          </w:p>
        </w:tc>
        <w:tc>
          <w:tcPr>
            <w:tcW w:w="1403" w:type="dxa"/>
          </w:tcPr>
          <w:p w:rsidR="00116E5D" w:rsidRDefault="00116E5D" w:rsidP="005B74C8"/>
        </w:tc>
        <w:tc>
          <w:tcPr>
            <w:tcW w:w="1902" w:type="dxa"/>
          </w:tcPr>
          <w:p w:rsidR="00116E5D" w:rsidRPr="00AB5E53" w:rsidRDefault="00612DE5" w:rsidP="005B74C8">
            <w:r w:rsidRPr="00612DE5">
              <w:t>CPI 00</w:t>
            </w:r>
            <w:r>
              <w:t>H</w:t>
            </w:r>
          </w:p>
        </w:tc>
        <w:tc>
          <w:tcPr>
            <w:tcW w:w="3764" w:type="dxa"/>
          </w:tcPr>
          <w:p w:rsidR="00116E5D" w:rsidRPr="007F7720" w:rsidRDefault="00D22322" w:rsidP="005B74C8">
            <w:r w:rsidRPr="00D22322">
              <w:t>Is it last reading</w:t>
            </w:r>
          </w:p>
        </w:tc>
      </w:tr>
      <w:tr w:rsidR="00116E5D" w:rsidTr="00A21242">
        <w:tc>
          <w:tcPr>
            <w:tcW w:w="1116" w:type="dxa"/>
          </w:tcPr>
          <w:p w:rsidR="00116E5D" w:rsidRDefault="00116E5D" w:rsidP="005B74C8">
            <w:r>
              <w:t>4209</w:t>
            </w:r>
          </w:p>
        </w:tc>
        <w:tc>
          <w:tcPr>
            <w:tcW w:w="1762" w:type="dxa"/>
          </w:tcPr>
          <w:p w:rsidR="00116E5D" w:rsidRPr="00191451" w:rsidRDefault="00F3633D" w:rsidP="005B74C8">
            <w:r w:rsidRPr="00F3633D">
              <w:t>CA 16 42</w:t>
            </w:r>
          </w:p>
        </w:tc>
        <w:tc>
          <w:tcPr>
            <w:tcW w:w="1403" w:type="dxa"/>
          </w:tcPr>
          <w:p w:rsidR="00116E5D" w:rsidRDefault="00116E5D" w:rsidP="005B74C8"/>
        </w:tc>
        <w:tc>
          <w:tcPr>
            <w:tcW w:w="1902" w:type="dxa"/>
          </w:tcPr>
          <w:p w:rsidR="00116E5D" w:rsidRPr="00AB5E53" w:rsidRDefault="00A21242" w:rsidP="005B74C8">
            <w:r w:rsidRPr="00A21242">
              <w:t>JZ OUTPUT</w:t>
            </w:r>
          </w:p>
        </w:tc>
        <w:tc>
          <w:tcPr>
            <w:tcW w:w="3764" w:type="dxa"/>
          </w:tcPr>
          <w:p w:rsidR="00116E5D" w:rsidRPr="007F7720" w:rsidRDefault="00D22322" w:rsidP="005B74C8">
            <w:r w:rsidRPr="00D22322">
              <w:t>If yes go to output section</w:t>
            </w:r>
          </w:p>
        </w:tc>
      </w:tr>
      <w:tr w:rsidR="00116E5D" w:rsidTr="00A21242">
        <w:tc>
          <w:tcPr>
            <w:tcW w:w="1116" w:type="dxa"/>
          </w:tcPr>
          <w:p w:rsidR="00116E5D" w:rsidRDefault="00116E5D" w:rsidP="005B74C8">
            <w:r>
              <w:t>420</w:t>
            </w:r>
            <w:r w:rsidR="007F20C5">
              <w:t>C</w:t>
            </w:r>
          </w:p>
        </w:tc>
        <w:tc>
          <w:tcPr>
            <w:tcW w:w="1762" w:type="dxa"/>
          </w:tcPr>
          <w:p w:rsidR="00116E5D" w:rsidRPr="00191451" w:rsidRDefault="00F3633D" w:rsidP="005B74C8">
            <w:r>
              <w:t>81</w:t>
            </w:r>
          </w:p>
        </w:tc>
        <w:tc>
          <w:tcPr>
            <w:tcW w:w="1403" w:type="dxa"/>
          </w:tcPr>
          <w:p w:rsidR="00116E5D" w:rsidRDefault="00116E5D" w:rsidP="005B74C8"/>
        </w:tc>
        <w:tc>
          <w:tcPr>
            <w:tcW w:w="1902" w:type="dxa"/>
          </w:tcPr>
          <w:p w:rsidR="00116E5D" w:rsidRPr="00AB5E53" w:rsidRDefault="00A21242" w:rsidP="005B74C8">
            <w:r w:rsidRPr="00A21242">
              <w:t>ADD C</w:t>
            </w:r>
          </w:p>
        </w:tc>
        <w:tc>
          <w:tcPr>
            <w:tcW w:w="3764" w:type="dxa"/>
          </w:tcPr>
          <w:p w:rsidR="00116E5D" w:rsidRPr="007F7720" w:rsidRDefault="00D22322" w:rsidP="005B74C8">
            <w:r>
              <w:t>Add previous sum</w:t>
            </w:r>
            <w:r w:rsidRPr="00D22322">
              <w:t xml:space="preserve"> to accumulator</w:t>
            </w:r>
          </w:p>
        </w:tc>
      </w:tr>
      <w:tr w:rsidR="00116E5D" w:rsidTr="00A21242">
        <w:tc>
          <w:tcPr>
            <w:tcW w:w="1116" w:type="dxa"/>
          </w:tcPr>
          <w:p w:rsidR="00116E5D" w:rsidRDefault="00116E5D" w:rsidP="005B74C8">
            <w:r>
              <w:t>420</w:t>
            </w:r>
            <w:r w:rsidR="007F20C5">
              <w:t>D</w:t>
            </w:r>
          </w:p>
        </w:tc>
        <w:tc>
          <w:tcPr>
            <w:tcW w:w="1762" w:type="dxa"/>
          </w:tcPr>
          <w:p w:rsidR="00116E5D" w:rsidRPr="00191451" w:rsidRDefault="00F3633D" w:rsidP="005B74C8">
            <w:r w:rsidRPr="00F3633D">
              <w:t>D2 11 42</w:t>
            </w:r>
          </w:p>
        </w:tc>
        <w:tc>
          <w:tcPr>
            <w:tcW w:w="1403" w:type="dxa"/>
          </w:tcPr>
          <w:p w:rsidR="00116E5D" w:rsidRDefault="00116E5D" w:rsidP="005B74C8"/>
        </w:tc>
        <w:tc>
          <w:tcPr>
            <w:tcW w:w="1902" w:type="dxa"/>
          </w:tcPr>
          <w:p w:rsidR="00116E5D" w:rsidRPr="00AB5E53" w:rsidRDefault="00A21242" w:rsidP="005B74C8">
            <w:r w:rsidRPr="00A21242">
              <w:t>JNC SAVE</w:t>
            </w:r>
          </w:p>
        </w:tc>
        <w:tc>
          <w:tcPr>
            <w:tcW w:w="3764" w:type="dxa"/>
          </w:tcPr>
          <w:p w:rsidR="00116E5D" w:rsidRPr="007F7720" w:rsidRDefault="00D22322" w:rsidP="005B74C8">
            <w:r w:rsidRPr="00D22322">
              <w:t>Skip CY register if there is no carry</w:t>
            </w:r>
          </w:p>
        </w:tc>
      </w:tr>
      <w:tr w:rsidR="00116E5D" w:rsidTr="00A21242">
        <w:tc>
          <w:tcPr>
            <w:tcW w:w="1116" w:type="dxa"/>
          </w:tcPr>
          <w:p w:rsidR="00116E5D" w:rsidRDefault="007F20C5" w:rsidP="005B74C8">
            <w:r>
              <w:t>4210</w:t>
            </w:r>
          </w:p>
        </w:tc>
        <w:tc>
          <w:tcPr>
            <w:tcW w:w="1762" w:type="dxa"/>
          </w:tcPr>
          <w:p w:rsidR="00116E5D" w:rsidRPr="00191451" w:rsidRDefault="00F3633D" w:rsidP="005B74C8">
            <w:r>
              <w:t>04</w:t>
            </w:r>
          </w:p>
        </w:tc>
        <w:tc>
          <w:tcPr>
            <w:tcW w:w="1403" w:type="dxa"/>
          </w:tcPr>
          <w:p w:rsidR="00116E5D" w:rsidRDefault="00116E5D" w:rsidP="005B74C8"/>
        </w:tc>
        <w:tc>
          <w:tcPr>
            <w:tcW w:w="1902" w:type="dxa"/>
          </w:tcPr>
          <w:p w:rsidR="00116E5D" w:rsidRPr="00AB5E53" w:rsidRDefault="00A21242" w:rsidP="005B74C8">
            <w:r w:rsidRPr="00A21242">
              <w:t>INR B</w:t>
            </w:r>
          </w:p>
        </w:tc>
        <w:tc>
          <w:tcPr>
            <w:tcW w:w="3764" w:type="dxa"/>
          </w:tcPr>
          <w:p w:rsidR="00116E5D" w:rsidRPr="007F7720" w:rsidRDefault="00EB618D" w:rsidP="005B74C8">
            <w:r w:rsidRPr="00EB618D">
              <w:t>Update carry register</w:t>
            </w:r>
          </w:p>
        </w:tc>
      </w:tr>
      <w:tr w:rsidR="00116E5D" w:rsidTr="00A21242">
        <w:tc>
          <w:tcPr>
            <w:tcW w:w="1116" w:type="dxa"/>
          </w:tcPr>
          <w:p w:rsidR="00116E5D" w:rsidRDefault="007F20C5" w:rsidP="005B74C8">
            <w:r>
              <w:t>4211</w:t>
            </w:r>
          </w:p>
        </w:tc>
        <w:tc>
          <w:tcPr>
            <w:tcW w:w="1762" w:type="dxa"/>
          </w:tcPr>
          <w:p w:rsidR="00116E5D" w:rsidRPr="00191451" w:rsidRDefault="00116E5D" w:rsidP="005B74C8">
            <w:pPr>
              <w:tabs>
                <w:tab w:val="left" w:pos="810"/>
              </w:tabs>
            </w:pPr>
            <w:r>
              <w:t>4</w:t>
            </w:r>
            <w:r w:rsidR="00F3633D">
              <w:t>F</w:t>
            </w:r>
          </w:p>
        </w:tc>
        <w:tc>
          <w:tcPr>
            <w:tcW w:w="1403" w:type="dxa"/>
          </w:tcPr>
          <w:p w:rsidR="00116E5D" w:rsidRDefault="007B08ED" w:rsidP="005B74C8">
            <w:r w:rsidRPr="007B08ED">
              <w:t>SAVE:</w:t>
            </w:r>
          </w:p>
        </w:tc>
        <w:tc>
          <w:tcPr>
            <w:tcW w:w="1902" w:type="dxa"/>
          </w:tcPr>
          <w:p w:rsidR="00116E5D" w:rsidRPr="00AB5E53" w:rsidRDefault="00A21242" w:rsidP="005B74C8">
            <w:r w:rsidRPr="00A21242">
              <w:t>MOV C,A</w:t>
            </w:r>
          </w:p>
        </w:tc>
        <w:tc>
          <w:tcPr>
            <w:tcW w:w="3764" w:type="dxa"/>
          </w:tcPr>
          <w:p w:rsidR="00116E5D" w:rsidRPr="007F7720" w:rsidRDefault="00EB618D" w:rsidP="005B74C8">
            <w:r w:rsidRPr="00EB618D">
              <w:t>Save sum</w:t>
            </w:r>
          </w:p>
        </w:tc>
      </w:tr>
      <w:tr w:rsidR="00116E5D" w:rsidTr="00A21242">
        <w:tc>
          <w:tcPr>
            <w:tcW w:w="1116" w:type="dxa"/>
          </w:tcPr>
          <w:p w:rsidR="00116E5D" w:rsidRDefault="007F20C5" w:rsidP="005B74C8">
            <w:r>
              <w:t>4212</w:t>
            </w:r>
          </w:p>
        </w:tc>
        <w:tc>
          <w:tcPr>
            <w:tcW w:w="1762" w:type="dxa"/>
          </w:tcPr>
          <w:p w:rsidR="00116E5D" w:rsidRPr="00191451" w:rsidRDefault="00F3633D" w:rsidP="005B74C8">
            <w:r>
              <w:t>23</w:t>
            </w:r>
          </w:p>
        </w:tc>
        <w:tc>
          <w:tcPr>
            <w:tcW w:w="1403" w:type="dxa"/>
          </w:tcPr>
          <w:p w:rsidR="00116E5D" w:rsidRDefault="00116E5D" w:rsidP="005B74C8"/>
        </w:tc>
        <w:tc>
          <w:tcPr>
            <w:tcW w:w="1902" w:type="dxa"/>
          </w:tcPr>
          <w:p w:rsidR="00116E5D" w:rsidRPr="00AB5E53" w:rsidRDefault="00A21242" w:rsidP="005B74C8">
            <w:r w:rsidRPr="00A21242">
              <w:t>INX H</w:t>
            </w:r>
          </w:p>
        </w:tc>
        <w:tc>
          <w:tcPr>
            <w:tcW w:w="3764" w:type="dxa"/>
          </w:tcPr>
          <w:p w:rsidR="00116E5D" w:rsidRPr="007F7720" w:rsidRDefault="00EB618D" w:rsidP="005B74C8">
            <w:r w:rsidRPr="00EB618D">
              <w:t>point to next reading</w:t>
            </w:r>
          </w:p>
        </w:tc>
      </w:tr>
      <w:tr w:rsidR="00116E5D" w:rsidTr="00A21242">
        <w:tc>
          <w:tcPr>
            <w:tcW w:w="1116" w:type="dxa"/>
          </w:tcPr>
          <w:p w:rsidR="00116E5D" w:rsidRDefault="007F20C5" w:rsidP="005B74C8">
            <w:r>
              <w:t>4213</w:t>
            </w:r>
          </w:p>
        </w:tc>
        <w:tc>
          <w:tcPr>
            <w:tcW w:w="1762" w:type="dxa"/>
          </w:tcPr>
          <w:p w:rsidR="00116E5D" w:rsidRPr="00191451" w:rsidRDefault="00F3633D" w:rsidP="005B74C8">
            <w:r w:rsidRPr="00F3633D">
              <w:t>C3 06 042</w:t>
            </w:r>
          </w:p>
        </w:tc>
        <w:tc>
          <w:tcPr>
            <w:tcW w:w="1403" w:type="dxa"/>
          </w:tcPr>
          <w:p w:rsidR="00116E5D" w:rsidRDefault="00116E5D" w:rsidP="005B74C8"/>
        </w:tc>
        <w:tc>
          <w:tcPr>
            <w:tcW w:w="1902" w:type="dxa"/>
          </w:tcPr>
          <w:p w:rsidR="00116E5D" w:rsidRPr="00AB5E53" w:rsidRDefault="00A21242" w:rsidP="005B74C8">
            <w:r w:rsidRPr="00A21242">
              <w:t>JMP NXTBYTE</w:t>
            </w:r>
          </w:p>
        </w:tc>
        <w:tc>
          <w:tcPr>
            <w:tcW w:w="3764" w:type="dxa"/>
          </w:tcPr>
          <w:p w:rsidR="00116E5D" w:rsidRPr="007F7720" w:rsidRDefault="00EB618D" w:rsidP="005B74C8">
            <w:r w:rsidRPr="00EB618D">
              <w:t>Go back to get next reading</w:t>
            </w:r>
          </w:p>
        </w:tc>
      </w:tr>
      <w:tr w:rsidR="00116E5D" w:rsidTr="00A21242">
        <w:tc>
          <w:tcPr>
            <w:tcW w:w="1116" w:type="dxa"/>
          </w:tcPr>
          <w:p w:rsidR="00116E5D" w:rsidRDefault="00116E5D" w:rsidP="005B74C8">
            <w:r>
              <w:t>421</w:t>
            </w:r>
            <w:r w:rsidR="007F20C5">
              <w:t>6</w:t>
            </w:r>
          </w:p>
        </w:tc>
        <w:tc>
          <w:tcPr>
            <w:tcW w:w="1762" w:type="dxa"/>
          </w:tcPr>
          <w:p w:rsidR="00116E5D" w:rsidRPr="00191451" w:rsidRDefault="00F3633D" w:rsidP="005B74C8">
            <w:r w:rsidRPr="00F3633D">
              <w:t>21 50 51</w:t>
            </w:r>
          </w:p>
        </w:tc>
        <w:tc>
          <w:tcPr>
            <w:tcW w:w="1403" w:type="dxa"/>
          </w:tcPr>
          <w:p w:rsidR="00116E5D" w:rsidRDefault="007B08ED" w:rsidP="007B08ED">
            <w:pPr>
              <w:jc w:val="both"/>
            </w:pPr>
            <w:r w:rsidRPr="007B08ED">
              <w:t>OUTPUT:</w:t>
            </w:r>
          </w:p>
        </w:tc>
        <w:tc>
          <w:tcPr>
            <w:tcW w:w="1902" w:type="dxa"/>
          </w:tcPr>
          <w:p w:rsidR="00116E5D" w:rsidRPr="00AB5E53" w:rsidRDefault="00BE79EC" w:rsidP="005B74C8">
            <w:r w:rsidRPr="00BE79EC">
              <w:t>LXI H,5150H</w:t>
            </w:r>
          </w:p>
        </w:tc>
        <w:tc>
          <w:tcPr>
            <w:tcW w:w="3764" w:type="dxa"/>
          </w:tcPr>
          <w:p w:rsidR="00116E5D" w:rsidRPr="007F7720" w:rsidRDefault="00EB618D" w:rsidP="005B74C8">
            <w:r>
              <w:t>Point to 5150</w:t>
            </w:r>
            <w:r w:rsidRPr="00EB618D">
              <w:t>H memory location</w:t>
            </w:r>
          </w:p>
        </w:tc>
      </w:tr>
      <w:tr w:rsidR="00116E5D" w:rsidTr="00A21242">
        <w:tc>
          <w:tcPr>
            <w:tcW w:w="1116" w:type="dxa"/>
          </w:tcPr>
          <w:p w:rsidR="00116E5D" w:rsidRDefault="00116E5D" w:rsidP="005B74C8">
            <w:r>
              <w:t>421</w:t>
            </w:r>
            <w:r w:rsidR="007F20C5">
              <w:t>9</w:t>
            </w:r>
          </w:p>
        </w:tc>
        <w:tc>
          <w:tcPr>
            <w:tcW w:w="1762" w:type="dxa"/>
          </w:tcPr>
          <w:p w:rsidR="00116E5D" w:rsidRPr="00191451" w:rsidRDefault="00F3633D" w:rsidP="005B74C8">
            <w:r>
              <w:t>71</w:t>
            </w:r>
          </w:p>
        </w:tc>
        <w:tc>
          <w:tcPr>
            <w:tcW w:w="1403" w:type="dxa"/>
          </w:tcPr>
          <w:p w:rsidR="00116E5D" w:rsidRDefault="00116E5D" w:rsidP="005B74C8"/>
        </w:tc>
        <w:tc>
          <w:tcPr>
            <w:tcW w:w="1902" w:type="dxa"/>
          </w:tcPr>
          <w:p w:rsidR="00116E5D" w:rsidRPr="00AB5E53" w:rsidRDefault="00BE79EC" w:rsidP="005B74C8">
            <w:r w:rsidRPr="00BE79EC">
              <w:t>MOV M,C</w:t>
            </w:r>
          </w:p>
        </w:tc>
        <w:tc>
          <w:tcPr>
            <w:tcW w:w="3764" w:type="dxa"/>
          </w:tcPr>
          <w:p w:rsidR="00116E5D" w:rsidRPr="007F7720" w:rsidRDefault="005033B1" w:rsidP="005B74C8">
            <w:r w:rsidRPr="005033B1">
              <w:t>St</w:t>
            </w:r>
            <w:r>
              <w:t>ore low-order byte of sum in 5150H</w:t>
            </w:r>
          </w:p>
        </w:tc>
      </w:tr>
      <w:tr w:rsidR="00116E5D" w:rsidTr="00A21242">
        <w:tc>
          <w:tcPr>
            <w:tcW w:w="1116" w:type="dxa"/>
          </w:tcPr>
          <w:p w:rsidR="00116E5D" w:rsidRDefault="00116E5D" w:rsidP="005B74C8">
            <w:r>
              <w:t>421</w:t>
            </w:r>
            <w:r w:rsidR="007F20C5">
              <w:t>A</w:t>
            </w:r>
          </w:p>
        </w:tc>
        <w:tc>
          <w:tcPr>
            <w:tcW w:w="1762" w:type="dxa"/>
          </w:tcPr>
          <w:p w:rsidR="00116E5D" w:rsidRDefault="004912ED" w:rsidP="005B74C8">
            <w:r>
              <w:t>23</w:t>
            </w:r>
          </w:p>
        </w:tc>
        <w:tc>
          <w:tcPr>
            <w:tcW w:w="1403" w:type="dxa"/>
          </w:tcPr>
          <w:p w:rsidR="00116E5D" w:rsidRDefault="00116E5D" w:rsidP="005B74C8"/>
        </w:tc>
        <w:tc>
          <w:tcPr>
            <w:tcW w:w="1902" w:type="dxa"/>
          </w:tcPr>
          <w:p w:rsidR="00116E5D" w:rsidRPr="00892B6A" w:rsidRDefault="00BE79EC" w:rsidP="005B74C8">
            <w:r w:rsidRPr="00BE79EC">
              <w:t>INX H</w:t>
            </w:r>
          </w:p>
        </w:tc>
        <w:tc>
          <w:tcPr>
            <w:tcW w:w="3764" w:type="dxa"/>
          </w:tcPr>
          <w:p w:rsidR="00116E5D" w:rsidRPr="006D72F9" w:rsidRDefault="00BD1328" w:rsidP="005B74C8">
            <w:r>
              <w:t>Point to 515</w:t>
            </w:r>
            <w:r w:rsidRPr="00BD1328">
              <w:t>1H memory location</w:t>
            </w:r>
          </w:p>
        </w:tc>
      </w:tr>
      <w:tr w:rsidR="00BC1B52" w:rsidTr="00A21242">
        <w:tc>
          <w:tcPr>
            <w:tcW w:w="1116" w:type="dxa"/>
          </w:tcPr>
          <w:p w:rsidR="00BC1B52" w:rsidRDefault="00BC1B52" w:rsidP="00BC1B52">
            <w:r>
              <w:t>421B</w:t>
            </w:r>
          </w:p>
        </w:tc>
        <w:tc>
          <w:tcPr>
            <w:tcW w:w="1762" w:type="dxa"/>
          </w:tcPr>
          <w:p w:rsidR="00BC1B52" w:rsidRDefault="00BC1B52" w:rsidP="00BC1B52">
            <w:r>
              <w:t>70</w:t>
            </w:r>
          </w:p>
        </w:tc>
        <w:tc>
          <w:tcPr>
            <w:tcW w:w="1403" w:type="dxa"/>
          </w:tcPr>
          <w:p w:rsidR="00BC1B52" w:rsidRDefault="00BC1B52" w:rsidP="00BC1B52"/>
        </w:tc>
        <w:tc>
          <w:tcPr>
            <w:tcW w:w="1902" w:type="dxa"/>
          </w:tcPr>
          <w:p w:rsidR="00BC1B52" w:rsidRPr="00892B6A" w:rsidRDefault="00BC1B52" w:rsidP="00BC1B52">
            <w:r w:rsidRPr="00BE79EC">
              <w:t>MOV M,B</w:t>
            </w:r>
          </w:p>
        </w:tc>
        <w:tc>
          <w:tcPr>
            <w:tcW w:w="3764" w:type="dxa"/>
          </w:tcPr>
          <w:p w:rsidR="00BC1B52" w:rsidRPr="007F7720" w:rsidRDefault="00BC1B52" w:rsidP="00BC1B52">
            <w:r w:rsidRPr="005033B1">
              <w:t>St</w:t>
            </w:r>
            <w:r>
              <w:t>ore high-order byte of sum in 5150H</w:t>
            </w:r>
          </w:p>
        </w:tc>
      </w:tr>
      <w:tr w:rsidR="00116E5D" w:rsidTr="00A21242">
        <w:tc>
          <w:tcPr>
            <w:tcW w:w="1116" w:type="dxa"/>
          </w:tcPr>
          <w:p w:rsidR="00116E5D" w:rsidRDefault="00116E5D" w:rsidP="005B74C8">
            <w:r>
              <w:t>421C</w:t>
            </w:r>
          </w:p>
        </w:tc>
        <w:tc>
          <w:tcPr>
            <w:tcW w:w="1762" w:type="dxa"/>
          </w:tcPr>
          <w:p w:rsidR="00116E5D" w:rsidRPr="003967F7" w:rsidRDefault="00116E5D" w:rsidP="005B74C8">
            <w:r w:rsidRPr="00287A46">
              <w:t>76</w:t>
            </w:r>
          </w:p>
        </w:tc>
        <w:tc>
          <w:tcPr>
            <w:tcW w:w="1403" w:type="dxa"/>
          </w:tcPr>
          <w:p w:rsidR="00116E5D" w:rsidRDefault="00116E5D" w:rsidP="005B74C8"/>
        </w:tc>
        <w:tc>
          <w:tcPr>
            <w:tcW w:w="1902" w:type="dxa"/>
          </w:tcPr>
          <w:p w:rsidR="00116E5D" w:rsidRPr="008657EF" w:rsidRDefault="00116E5D" w:rsidP="005B74C8">
            <w:r w:rsidRPr="00287A46">
              <w:t>HLT</w:t>
            </w:r>
          </w:p>
        </w:tc>
        <w:tc>
          <w:tcPr>
            <w:tcW w:w="3764" w:type="dxa"/>
          </w:tcPr>
          <w:p w:rsidR="00116E5D" w:rsidRPr="006A57EC" w:rsidRDefault="00116E5D" w:rsidP="005B74C8">
            <w:r>
              <w:t>Stop Execution.</w:t>
            </w:r>
          </w:p>
        </w:tc>
      </w:tr>
    </w:tbl>
    <w:p w:rsidR="00116E5D" w:rsidRDefault="00116E5D" w:rsidP="00116E5D">
      <w:pPr>
        <w:pStyle w:val="Heading1"/>
        <w:tabs>
          <w:tab w:val="left" w:pos="2880"/>
        </w:tabs>
      </w:pPr>
      <w:r>
        <w:t>Description:</w:t>
      </w:r>
      <w:r>
        <w:tab/>
      </w:r>
    </w:p>
    <w:p w:rsidR="00AF3156" w:rsidRDefault="00AF3156" w:rsidP="00116E5D">
      <w:pPr>
        <w:pStyle w:val="ListParagraph"/>
        <w:numPr>
          <w:ilvl w:val="0"/>
          <w:numId w:val="5"/>
        </w:numPr>
      </w:pPr>
      <w:r>
        <w:t>This program reads the numbers from the memory location 4150H till it finds 00 (end of input) and then sums up and stores the result in 5150H (LOB), 5151H (HOB) respectively.</w:t>
      </w:r>
    </w:p>
    <w:p w:rsidR="00AF3156" w:rsidRDefault="00116E5D" w:rsidP="00292CD7">
      <w:pPr>
        <w:pStyle w:val="ListParagraph"/>
        <w:numPr>
          <w:ilvl w:val="0"/>
          <w:numId w:val="5"/>
        </w:numPr>
      </w:pPr>
      <w:r>
        <w:t>Assemble and execute the program, Debug if Required.</w:t>
      </w:r>
    </w:p>
    <w:p w:rsidR="00116E5D" w:rsidRDefault="00116E5D" w:rsidP="00C71550">
      <w:pPr>
        <w:pStyle w:val="Heading1"/>
        <w:tabs>
          <w:tab w:val="left" w:pos="2430"/>
        </w:tabs>
      </w:pPr>
      <w:r>
        <w:t>Observations:</w:t>
      </w:r>
      <w:r w:rsidR="00C71550">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5"/>
        <w:gridCol w:w="4726"/>
      </w:tblGrid>
      <w:tr w:rsidR="00116E5D" w:rsidTr="000407E2">
        <w:tc>
          <w:tcPr>
            <w:tcW w:w="4725" w:type="dxa"/>
          </w:tcPr>
          <w:p w:rsidR="00116E5D" w:rsidRDefault="00116E5D" w:rsidP="005B74C8">
            <w:pPr>
              <w:pStyle w:val="ListParagraph"/>
              <w:numPr>
                <w:ilvl w:val="0"/>
                <w:numId w:val="6"/>
              </w:numPr>
            </w:pPr>
            <w:r>
              <w:t>Before Execution:</w:t>
            </w:r>
          </w:p>
          <w:p w:rsidR="00116E5D" w:rsidRDefault="00116E5D" w:rsidP="005B74C8">
            <w:pPr>
              <w:pStyle w:val="ListParagraph"/>
              <w:numPr>
                <w:ilvl w:val="1"/>
                <w:numId w:val="6"/>
              </w:numPr>
            </w:pPr>
            <w:r>
              <w:t>4150H: 04H</w:t>
            </w:r>
          </w:p>
          <w:p w:rsidR="00116E5D" w:rsidRDefault="00116E5D" w:rsidP="005B74C8">
            <w:pPr>
              <w:pStyle w:val="ListParagraph"/>
              <w:numPr>
                <w:ilvl w:val="1"/>
                <w:numId w:val="6"/>
              </w:numPr>
            </w:pPr>
            <w:r>
              <w:t>4151H: 09H</w:t>
            </w:r>
          </w:p>
          <w:p w:rsidR="00116E5D" w:rsidRDefault="009B2371" w:rsidP="005B74C8">
            <w:pPr>
              <w:pStyle w:val="ListParagraph"/>
              <w:numPr>
                <w:ilvl w:val="1"/>
                <w:numId w:val="6"/>
              </w:numPr>
            </w:pPr>
            <w:r>
              <w:t>4152H: 05</w:t>
            </w:r>
            <w:r w:rsidR="00116E5D">
              <w:t>H</w:t>
            </w:r>
          </w:p>
          <w:p w:rsidR="00116E5D" w:rsidRDefault="00116E5D" w:rsidP="005B74C8">
            <w:pPr>
              <w:pStyle w:val="ListParagraph"/>
              <w:numPr>
                <w:ilvl w:val="1"/>
                <w:numId w:val="6"/>
              </w:numPr>
            </w:pPr>
            <w:r>
              <w:t>4153H: 02H</w:t>
            </w:r>
          </w:p>
          <w:p w:rsidR="00116E5D" w:rsidRDefault="009B2371" w:rsidP="005B74C8">
            <w:pPr>
              <w:pStyle w:val="ListParagraph"/>
              <w:numPr>
                <w:ilvl w:val="1"/>
                <w:numId w:val="6"/>
              </w:numPr>
            </w:pPr>
            <w:r>
              <w:t>4154H: 00</w:t>
            </w:r>
            <w:r w:rsidR="00116E5D">
              <w:t>H</w:t>
            </w:r>
          </w:p>
          <w:p w:rsidR="00233214" w:rsidRDefault="00233214" w:rsidP="005B74C8">
            <w:pPr>
              <w:pStyle w:val="ListParagraph"/>
              <w:numPr>
                <w:ilvl w:val="1"/>
                <w:numId w:val="6"/>
              </w:numPr>
            </w:pPr>
            <w:r>
              <w:t>5150H: XX (Don’t Care)</w:t>
            </w:r>
          </w:p>
        </w:tc>
        <w:tc>
          <w:tcPr>
            <w:tcW w:w="4726" w:type="dxa"/>
          </w:tcPr>
          <w:p w:rsidR="00116E5D" w:rsidRDefault="00270DD9" w:rsidP="005B74C8">
            <w:pPr>
              <w:pStyle w:val="ListParagraph"/>
              <w:numPr>
                <w:ilvl w:val="0"/>
                <w:numId w:val="6"/>
              </w:numPr>
            </w:pPr>
            <w:r>
              <w:t>After Execution:</w:t>
            </w:r>
          </w:p>
          <w:p w:rsidR="00CE30A1" w:rsidRDefault="00CE30A1" w:rsidP="00CE30A1">
            <w:pPr>
              <w:pStyle w:val="ListParagraph"/>
              <w:numPr>
                <w:ilvl w:val="1"/>
                <w:numId w:val="6"/>
              </w:numPr>
            </w:pPr>
            <w:r>
              <w:t>4150H: 04H</w:t>
            </w:r>
          </w:p>
          <w:p w:rsidR="00CE30A1" w:rsidRDefault="00CE30A1" w:rsidP="00CE30A1">
            <w:pPr>
              <w:pStyle w:val="ListParagraph"/>
              <w:numPr>
                <w:ilvl w:val="1"/>
                <w:numId w:val="6"/>
              </w:numPr>
            </w:pPr>
            <w:r>
              <w:t>4151H: 09H</w:t>
            </w:r>
          </w:p>
          <w:p w:rsidR="00CE30A1" w:rsidRDefault="00CE30A1" w:rsidP="00CE30A1">
            <w:pPr>
              <w:pStyle w:val="ListParagraph"/>
              <w:numPr>
                <w:ilvl w:val="1"/>
                <w:numId w:val="6"/>
              </w:numPr>
            </w:pPr>
            <w:r>
              <w:t>4152H: 05H</w:t>
            </w:r>
          </w:p>
          <w:p w:rsidR="00CE30A1" w:rsidRDefault="00CE30A1" w:rsidP="00CE30A1">
            <w:pPr>
              <w:pStyle w:val="ListParagraph"/>
              <w:numPr>
                <w:ilvl w:val="1"/>
                <w:numId w:val="6"/>
              </w:numPr>
            </w:pPr>
            <w:r>
              <w:t>4153H: 02H</w:t>
            </w:r>
          </w:p>
          <w:p w:rsidR="00CE30A1" w:rsidRDefault="00CE30A1" w:rsidP="00CE30A1">
            <w:pPr>
              <w:pStyle w:val="ListParagraph"/>
              <w:numPr>
                <w:ilvl w:val="1"/>
                <w:numId w:val="6"/>
              </w:numPr>
            </w:pPr>
            <w:r>
              <w:t>4154H: 00H</w:t>
            </w:r>
          </w:p>
          <w:p w:rsidR="00116E5D" w:rsidRDefault="00BC204E" w:rsidP="00CE30A1">
            <w:pPr>
              <w:pStyle w:val="ListParagraph"/>
              <w:numPr>
                <w:ilvl w:val="1"/>
                <w:numId w:val="6"/>
              </w:numPr>
            </w:pPr>
            <w:r>
              <w:t>5150H: 20H</w:t>
            </w:r>
          </w:p>
        </w:tc>
      </w:tr>
    </w:tbl>
    <w:p w:rsidR="00525414" w:rsidRPr="00525414" w:rsidRDefault="00116E5D" w:rsidP="00C71550">
      <w:pPr>
        <w:pStyle w:val="Heading1"/>
      </w:pPr>
      <w:r>
        <w:t>Conclusion:</w:t>
      </w:r>
    </w:p>
    <w:sectPr w:rsidR="00525414" w:rsidRPr="00525414" w:rsidSect="003055DD">
      <w:headerReference w:type="default" r:id="rId12"/>
      <w:footerReference w:type="default" r:id="rId13"/>
      <w:pgSz w:w="11909" w:h="16834" w:code="9"/>
      <w:pgMar w:top="720" w:right="1008" w:bottom="72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7100" w:rsidRDefault="004D7100">
      <w:r>
        <w:separator/>
      </w:r>
    </w:p>
  </w:endnote>
  <w:endnote w:type="continuationSeparator" w:id="0">
    <w:p w:rsidR="004D7100" w:rsidRDefault="004D7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hruti">
    <w:panose1 w:val="020B0502040204020203"/>
    <w:charset w:val="00"/>
    <w:family w:val="swiss"/>
    <w:pitch w:val="variable"/>
    <w:sig w:usb0="0004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988"/>
      <w:gridCol w:w="473"/>
    </w:tblGrid>
    <w:tr w:rsidR="00E9153C">
      <w:trPr>
        <w:jc w:val="right"/>
      </w:trPr>
      <w:tc>
        <w:tcPr>
          <w:tcW w:w="4795" w:type="dxa"/>
          <w:vAlign w:val="center"/>
        </w:tcPr>
        <w:sdt>
          <w:sdtPr>
            <w:rPr>
              <w:caps/>
              <w:color w:val="000000" w:themeColor="text1"/>
            </w:rPr>
            <w:alias w:val="Author"/>
            <w:tag w:val=""/>
            <w:id w:val="1534539408"/>
            <w:placeholder>
              <w:docPart w:val="E4D923AF7C374B10AD22A4F170D769B6"/>
            </w:placeholder>
            <w:dataBinding w:prefixMappings="xmlns:ns0='http://purl.org/dc/elements/1.1/' xmlns:ns1='http://schemas.openxmlformats.org/package/2006/metadata/core-properties' " w:xpath="/ns1:coreProperties[1]/ns0:creator[1]" w:storeItemID="{6C3C8BC8-F283-45AE-878A-BAB7291924A1}"/>
            <w:text/>
          </w:sdtPr>
          <w:sdtContent>
            <w:p w:rsidR="00E9153C" w:rsidRDefault="001E301D" w:rsidP="001E301D">
              <w:pPr>
                <w:pStyle w:val="Header"/>
                <w:jc w:val="right"/>
                <w:rPr>
                  <w:caps/>
                  <w:color w:val="000000" w:themeColor="text1"/>
                </w:rPr>
              </w:pPr>
              <w:r>
                <w:rPr>
                  <w:caps/>
                  <w:color w:val="000000" w:themeColor="text1"/>
                </w:rPr>
                <w:t xml:space="preserve">MALP | </w:t>
              </w:r>
              <w:r w:rsidR="000B4F52">
                <w:rPr>
                  <w:caps/>
                  <w:color w:val="000000" w:themeColor="text1"/>
                </w:rPr>
                <w:t xml:space="preserve">Compiled by: </w:t>
              </w:r>
              <w:r w:rsidR="00E9153C">
                <w:rPr>
                  <w:caps/>
                  <w:color w:val="000000" w:themeColor="text1"/>
                </w:rPr>
                <w:t>milav dabgar</w:t>
              </w:r>
            </w:p>
          </w:sdtContent>
        </w:sdt>
      </w:tc>
      <w:tc>
        <w:tcPr>
          <w:tcW w:w="250" w:type="pct"/>
          <w:shd w:val="clear" w:color="auto" w:fill="C0504D" w:themeFill="accent2"/>
          <w:vAlign w:val="center"/>
        </w:tcPr>
        <w:p w:rsidR="00E9153C" w:rsidRDefault="00E9153C">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CD180E">
            <w:rPr>
              <w:noProof/>
              <w:color w:val="FFFFFF" w:themeColor="background1"/>
            </w:rPr>
            <w:t>3</w:t>
          </w:r>
          <w:r>
            <w:rPr>
              <w:noProof/>
              <w:color w:val="FFFFFF" w:themeColor="background1"/>
            </w:rPr>
            <w:fldChar w:fldCharType="end"/>
          </w:r>
        </w:p>
      </w:tc>
    </w:tr>
  </w:tbl>
  <w:p w:rsidR="002C419D" w:rsidRDefault="002C41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7100" w:rsidRDefault="004D7100">
      <w:r>
        <w:separator/>
      </w:r>
    </w:p>
  </w:footnote>
  <w:footnote w:type="continuationSeparator" w:id="0">
    <w:p w:rsidR="004D7100" w:rsidRDefault="004D71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153C" w:rsidRDefault="00E9153C">
    <w:pPr>
      <w:pStyle w:val="Header"/>
    </w:pPr>
    <w:r>
      <w:ptab w:relativeTo="margin" w:alignment="center" w:leader="none"/>
    </w:r>
    <w:r>
      <w:ptab w:relativeTo="margin" w:alignment="right" w:leader="none"/>
    </w:r>
    <w:r>
      <w:t>GP Palanpur | EC Department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5583300"/>
    <w:multiLevelType w:val="hybridMultilevel"/>
    <w:tmpl w:val="7DFABE1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38A4DFA"/>
    <w:multiLevelType w:val="hybridMultilevel"/>
    <w:tmpl w:val="4036CBC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513392B"/>
    <w:multiLevelType w:val="hybridMultilevel"/>
    <w:tmpl w:val="CB32B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706B33"/>
    <w:multiLevelType w:val="hybridMultilevel"/>
    <w:tmpl w:val="7F38E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D25884"/>
    <w:multiLevelType w:val="hybridMultilevel"/>
    <w:tmpl w:val="4306B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277600"/>
    <w:multiLevelType w:val="hybridMultilevel"/>
    <w:tmpl w:val="65365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4D2DCF"/>
    <w:multiLevelType w:val="hybridMultilevel"/>
    <w:tmpl w:val="674A9894"/>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3184414A"/>
    <w:multiLevelType w:val="hybridMultilevel"/>
    <w:tmpl w:val="CEB46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80287E"/>
    <w:multiLevelType w:val="hybridMultilevel"/>
    <w:tmpl w:val="525A9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AF3278"/>
    <w:multiLevelType w:val="hybridMultilevel"/>
    <w:tmpl w:val="DFB60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A8621F"/>
    <w:multiLevelType w:val="hybridMultilevel"/>
    <w:tmpl w:val="F7B8E1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0D4AFC"/>
    <w:multiLevelType w:val="hybridMultilevel"/>
    <w:tmpl w:val="B25AA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612DED"/>
    <w:multiLevelType w:val="hybridMultilevel"/>
    <w:tmpl w:val="13A60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F403892"/>
    <w:multiLevelType w:val="multilevel"/>
    <w:tmpl w:val="104A40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6FA73C57"/>
    <w:multiLevelType w:val="hybridMultilevel"/>
    <w:tmpl w:val="40FA4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13"/>
  </w:num>
  <w:num w:numId="5">
    <w:abstractNumId w:val="12"/>
  </w:num>
  <w:num w:numId="6">
    <w:abstractNumId w:val="2"/>
  </w:num>
  <w:num w:numId="7">
    <w:abstractNumId w:val="11"/>
  </w:num>
  <w:num w:numId="8">
    <w:abstractNumId w:val="14"/>
  </w:num>
  <w:num w:numId="9">
    <w:abstractNumId w:val="9"/>
  </w:num>
  <w:num w:numId="10">
    <w:abstractNumId w:val="5"/>
  </w:num>
  <w:num w:numId="11">
    <w:abstractNumId w:val="8"/>
  </w:num>
  <w:num w:numId="12">
    <w:abstractNumId w:val="10"/>
  </w:num>
  <w:num w:numId="13">
    <w:abstractNumId w:val="7"/>
  </w:num>
  <w:num w:numId="14">
    <w:abstractNumId w:val="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584"/>
    <w:rsid w:val="00000A4B"/>
    <w:rsid w:val="00000E08"/>
    <w:rsid w:val="000021FE"/>
    <w:rsid w:val="000071CD"/>
    <w:rsid w:val="00013448"/>
    <w:rsid w:val="000146DA"/>
    <w:rsid w:val="00015B27"/>
    <w:rsid w:val="00015F2B"/>
    <w:rsid w:val="00016C41"/>
    <w:rsid w:val="00024650"/>
    <w:rsid w:val="00026465"/>
    <w:rsid w:val="000321DE"/>
    <w:rsid w:val="00034344"/>
    <w:rsid w:val="000407E2"/>
    <w:rsid w:val="0005284F"/>
    <w:rsid w:val="00053FBE"/>
    <w:rsid w:val="000540AB"/>
    <w:rsid w:val="000557B7"/>
    <w:rsid w:val="000561A1"/>
    <w:rsid w:val="00057D44"/>
    <w:rsid w:val="00063F4D"/>
    <w:rsid w:val="000652E1"/>
    <w:rsid w:val="00067249"/>
    <w:rsid w:val="000674C3"/>
    <w:rsid w:val="0007409D"/>
    <w:rsid w:val="00085712"/>
    <w:rsid w:val="000925ED"/>
    <w:rsid w:val="00093796"/>
    <w:rsid w:val="000A38F7"/>
    <w:rsid w:val="000A4E34"/>
    <w:rsid w:val="000A667B"/>
    <w:rsid w:val="000A6E17"/>
    <w:rsid w:val="000A764C"/>
    <w:rsid w:val="000A7B4B"/>
    <w:rsid w:val="000B0DD8"/>
    <w:rsid w:val="000B4F52"/>
    <w:rsid w:val="000B73A6"/>
    <w:rsid w:val="000C244C"/>
    <w:rsid w:val="000C24B1"/>
    <w:rsid w:val="000C2BC6"/>
    <w:rsid w:val="000C45B2"/>
    <w:rsid w:val="000D285B"/>
    <w:rsid w:val="000D298E"/>
    <w:rsid w:val="000D7C42"/>
    <w:rsid w:val="000E2498"/>
    <w:rsid w:val="000F6B29"/>
    <w:rsid w:val="0010795A"/>
    <w:rsid w:val="001107EA"/>
    <w:rsid w:val="00112202"/>
    <w:rsid w:val="0011326C"/>
    <w:rsid w:val="00113826"/>
    <w:rsid w:val="00116E5D"/>
    <w:rsid w:val="0012501A"/>
    <w:rsid w:val="00126C5F"/>
    <w:rsid w:val="0012706F"/>
    <w:rsid w:val="001341E0"/>
    <w:rsid w:val="00134EFF"/>
    <w:rsid w:val="00141255"/>
    <w:rsid w:val="00141935"/>
    <w:rsid w:val="001423F0"/>
    <w:rsid w:val="0014718E"/>
    <w:rsid w:val="0015047A"/>
    <w:rsid w:val="00153EFE"/>
    <w:rsid w:val="0015416E"/>
    <w:rsid w:val="0016189D"/>
    <w:rsid w:val="00162E72"/>
    <w:rsid w:val="00165488"/>
    <w:rsid w:val="001673C6"/>
    <w:rsid w:val="001721A2"/>
    <w:rsid w:val="00172C08"/>
    <w:rsid w:val="001746EC"/>
    <w:rsid w:val="00174C23"/>
    <w:rsid w:val="00175310"/>
    <w:rsid w:val="00182185"/>
    <w:rsid w:val="00182B75"/>
    <w:rsid w:val="00184279"/>
    <w:rsid w:val="00186BE5"/>
    <w:rsid w:val="00190AE7"/>
    <w:rsid w:val="00191451"/>
    <w:rsid w:val="001925D6"/>
    <w:rsid w:val="00193422"/>
    <w:rsid w:val="001A0CB8"/>
    <w:rsid w:val="001A2AC5"/>
    <w:rsid w:val="001B61A6"/>
    <w:rsid w:val="001B78D4"/>
    <w:rsid w:val="001C167A"/>
    <w:rsid w:val="001C1FDD"/>
    <w:rsid w:val="001C4E2E"/>
    <w:rsid w:val="001D443A"/>
    <w:rsid w:val="001E06C0"/>
    <w:rsid w:val="001E0E10"/>
    <w:rsid w:val="001E2326"/>
    <w:rsid w:val="001E301D"/>
    <w:rsid w:val="001E47F8"/>
    <w:rsid w:val="001F0985"/>
    <w:rsid w:val="001F1ACF"/>
    <w:rsid w:val="001F307D"/>
    <w:rsid w:val="001F51D5"/>
    <w:rsid w:val="001F5205"/>
    <w:rsid w:val="0020396F"/>
    <w:rsid w:val="002043B1"/>
    <w:rsid w:val="00207B99"/>
    <w:rsid w:val="00211642"/>
    <w:rsid w:val="00213CEF"/>
    <w:rsid w:val="00215AC6"/>
    <w:rsid w:val="00216516"/>
    <w:rsid w:val="00220C0B"/>
    <w:rsid w:val="00223750"/>
    <w:rsid w:val="00227BD6"/>
    <w:rsid w:val="002329CB"/>
    <w:rsid w:val="00233214"/>
    <w:rsid w:val="00235E19"/>
    <w:rsid w:val="00244836"/>
    <w:rsid w:val="00244C31"/>
    <w:rsid w:val="00244F21"/>
    <w:rsid w:val="00246087"/>
    <w:rsid w:val="00251DDC"/>
    <w:rsid w:val="00252457"/>
    <w:rsid w:val="002649A6"/>
    <w:rsid w:val="0027079B"/>
    <w:rsid w:val="00270DD9"/>
    <w:rsid w:val="002765F0"/>
    <w:rsid w:val="002803BA"/>
    <w:rsid w:val="00287A46"/>
    <w:rsid w:val="00292CD7"/>
    <w:rsid w:val="00296557"/>
    <w:rsid w:val="00296A67"/>
    <w:rsid w:val="002A039E"/>
    <w:rsid w:val="002A273E"/>
    <w:rsid w:val="002B22A7"/>
    <w:rsid w:val="002B4A58"/>
    <w:rsid w:val="002B73BE"/>
    <w:rsid w:val="002B7FDD"/>
    <w:rsid w:val="002C34FC"/>
    <w:rsid w:val="002C419D"/>
    <w:rsid w:val="002C4554"/>
    <w:rsid w:val="002C7297"/>
    <w:rsid w:val="002D324B"/>
    <w:rsid w:val="002D3584"/>
    <w:rsid w:val="002D399E"/>
    <w:rsid w:val="002D6924"/>
    <w:rsid w:val="002D7320"/>
    <w:rsid w:val="002D7F46"/>
    <w:rsid w:val="002E3CA3"/>
    <w:rsid w:val="002E5871"/>
    <w:rsid w:val="002E7B37"/>
    <w:rsid w:val="002F03D2"/>
    <w:rsid w:val="002F5DA1"/>
    <w:rsid w:val="002F5E29"/>
    <w:rsid w:val="003055DD"/>
    <w:rsid w:val="00305ED7"/>
    <w:rsid w:val="00306111"/>
    <w:rsid w:val="00311B8D"/>
    <w:rsid w:val="00314D88"/>
    <w:rsid w:val="0031572A"/>
    <w:rsid w:val="00316A21"/>
    <w:rsid w:val="003201C9"/>
    <w:rsid w:val="00322743"/>
    <w:rsid w:val="00325BA6"/>
    <w:rsid w:val="0033416F"/>
    <w:rsid w:val="00337D62"/>
    <w:rsid w:val="003413B2"/>
    <w:rsid w:val="00342300"/>
    <w:rsid w:val="003450C6"/>
    <w:rsid w:val="003512C0"/>
    <w:rsid w:val="003515A3"/>
    <w:rsid w:val="00351844"/>
    <w:rsid w:val="003555A6"/>
    <w:rsid w:val="00360E37"/>
    <w:rsid w:val="003612CC"/>
    <w:rsid w:val="0036253B"/>
    <w:rsid w:val="003635E4"/>
    <w:rsid w:val="0036570B"/>
    <w:rsid w:val="00367FB4"/>
    <w:rsid w:val="00373FA8"/>
    <w:rsid w:val="00376D84"/>
    <w:rsid w:val="003811D1"/>
    <w:rsid w:val="00382A81"/>
    <w:rsid w:val="0038323B"/>
    <w:rsid w:val="00383602"/>
    <w:rsid w:val="0038492A"/>
    <w:rsid w:val="00387BD8"/>
    <w:rsid w:val="00392804"/>
    <w:rsid w:val="003928D7"/>
    <w:rsid w:val="00394D25"/>
    <w:rsid w:val="003967F7"/>
    <w:rsid w:val="00397097"/>
    <w:rsid w:val="003A1CDC"/>
    <w:rsid w:val="003A342C"/>
    <w:rsid w:val="003A3518"/>
    <w:rsid w:val="003A388A"/>
    <w:rsid w:val="003B2D66"/>
    <w:rsid w:val="003B3C71"/>
    <w:rsid w:val="003B73A7"/>
    <w:rsid w:val="003B7931"/>
    <w:rsid w:val="003C2278"/>
    <w:rsid w:val="003C3408"/>
    <w:rsid w:val="003C3C86"/>
    <w:rsid w:val="003C3E2D"/>
    <w:rsid w:val="003C4193"/>
    <w:rsid w:val="003C70AF"/>
    <w:rsid w:val="003D014C"/>
    <w:rsid w:val="003D13AA"/>
    <w:rsid w:val="003D1EAB"/>
    <w:rsid w:val="003D37CC"/>
    <w:rsid w:val="003D56E8"/>
    <w:rsid w:val="003D7134"/>
    <w:rsid w:val="003D795B"/>
    <w:rsid w:val="003D7DAA"/>
    <w:rsid w:val="003E3E4E"/>
    <w:rsid w:val="003E4BD0"/>
    <w:rsid w:val="003E5340"/>
    <w:rsid w:val="003E7479"/>
    <w:rsid w:val="003F0CF7"/>
    <w:rsid w:val="003F3D2E"/>
    <w:rsid w:val="003F5A7E"/>
    <w:rsid w:val="004019C0"/>
    <w:rsid w:val="00401C81"/>
    <w:rsid w:val="00402210"/>
    <w:rsid w:val="00410211"/>
    <w:rsid w:val="00413B35"/>
    <w:rsid w:val="0041411C"/>
    <w:rsid w:val="0042502C"/>
    <w:rsid w:val="00430A87"/>
    <w:rsid w:val="00440B76"/>
    <w:rsid w:val="004418F7"/>
    <w:rsid w:val="0044641D"/>
    <w:rsid w:val="00450970"/>
    <w:rsid w:val="00450B46"/>
    <w:rsid w:val="004552A6"/>
    <w:rsid w:val="00464740"/>
    <w:rsid w:val="00465C89"/>
    <w:rsid w:val="004666ED"/>
    <w:rsid w:val="0046670F"/>
    <w:rsid w:val="00466A80"/>
    <w:rsid w:val="00476B6B"/>
    <w:rsid w:val="00476CD6"/>
    <w:rsid w:val="0048416F"/>
    <w:rsid w:val="00486D42"/>
    <w:rsid w:val="004912ED"/>
    <w:rsid w:val="00495875"/>
    <w:rsid w:val="00496CF9"/>
    <w:rsid w:val="004A0570"/>
    <w:rsid w:val="004A0C8E"/>
    <w:rsid w:val="004A512B"/>
    <w:rsid w:val="004A5490"/>
    <w:rsid w:val="004A7237"/>
    <w:rsid w:val="004B3620"/>
    <w:rsid w:val="004B3D0B"/>
    <w:rsid w:val="004B6AA6"/>
    <w:rsid w:val="004B7DE0"/>
    <w:rsid w:val="004C11D2"/>
    <w:rsid w:val="004C283C"/>
    <w:rsid w:val="004D06F3"/>
    <w:rsid w:val="004D1F38"/>
    <w:rsid w:val="004D70D6"/>
    <w:rsid w:val="004D7100"/>
    <w:rsid w:val="004E6E7A"/>
    <w:rsid w:val="004F5520"/>
    <w:rsid w:val="005033B1"/>
    <w:rsid w:val="00512589"/>
    <w:rsid w:val="005139E4"/>
    <w:rsid w:val="0051434A"/>
    <w:rsid w:val="00515267"/>
    <w:rsid w:val="00525414"/>
    <w:rsid w:val="005257D2"/>
    <w:rsid w:val="00526C5F"/>
    <w:rsid w:val="005304CF"/>
    <w:rsid w:val="00530819"/>
    <w:rsid w:val="00535866"/>
    <w:rsid w:val="005359F8"/>
    <w:rsid w:val="00541AE0"/>
    <w:rsid w:val="005450EF"/>
    <w:rsid w:val="00545E6F"/>
    <w:rsid w:val="005462A0"/>
    <w:rsid w:val="005523CB"/>
    <w:rsid w:val="00554352"/>
    <w:rsid w:val="005551C6"/>
    <w:rsid w:val="00555BAD"/>
    <w:rsid w:val="00555E72"/>
    <w:rsid w:val="00556A00"/>
    <w:rsid w:val="005609A1"/>
    <w:rsid w:val="005651C9"/>
    <w:rsid w:val="00566DCF"/>
    <w:rsid w:val="00567D6D"/>
    <w:rsid w:val="005702AF"/>
    <w:rsid w:val="00570909"/>
    <w:rsid w:val="00573349"/>
    <w:rsid w:val="005764AA"/>
    <w:rsid w:val="00576578"/>
    <w:rsid w:val="0057760E"/>
    <w:rsid w:val="00577FB8"/>
    <w:rsid w:val="00581500"/>
    <w:rsid w:val="00581EBA"/>
    <w:rsid w:val="005843AF"/>
    <w:rsid w:val="005854E4"/>
    <w:rsid w:val="00593D36"/>
    <w:rsid w:val="005A1D0B"/>
    <w:rsid w:val="005A4247"/>
    <w:rsid w:val="005A4AD3"/>
    <w:rsid w:val="005B74C8"/>
    <w:rsid w:val="005C0CD3"/>
    <w:rsid w:val="005C410A"/>
    <w:rsid w:val="005C5C63"/>
    <w:rsid w:val="005C5C8E"/>
    <w:rsid w:val="005C66D2"/>
    <w:rsid w:val="005D18EE"/>
    <w:rsid w:val="005D2933"/>
    <w:rsid w:val="005D440E"/>
    <w:rsid w:val="005D5133"/>
    <w:rsid w:val="005D5245"/>
    <w:rsid w:val="005D58B5"/>
    <w:rsid w:val="005D607E"/>
    <w:rsid w:val="005E37EB"/>
    <w:rsid w:val="005E63B3"/>
    <w:rsid w:val="005E6579"/>
    <w:rsid w:val="005E7D79"/>
    <w:rsid w:val="005F2FB8"/>
    <w:rsid w:val="0060129A"/>
    <w:rsid w:val="00604152"/>
    <w:rsid w:val="0060445F"/>
    <w:rsid w:val="006044AA"/>
    <w:rsid w:val="00604C81"/>
    <w:rsid w:val="00606DDA"/>
    <w:rsid w:val="00610E4B"/>
    <w:rsid w:val="00611AAD"/>
    <w:rsid w:val="00612DE5"/>
    <w:rsid w:val="00617624"/>
    <w:rsid w:val="00620CCC"/>
    <w:rsid w:val="00621ED9"/>
    <w:rsid w:val="0063146C"/>
    <w:rsid w:val="006333AE"/>
    <w:rsid w:val="00633B6D"/>
    <w:rsid w:val="0064551C"/>
    <w:rsid w:val="006455CB"/>
    <w:rsid w:val="00647575"/>
    <w:rsid w:val="00650ED3"/>
    <w:rsid w:val="00657926"/>
    <w:rsid w:val="00661A90"/>
    <w:rsid w:val="00672EA1"/>
    <w:rsid w:val="0067590E"/>
    <w:rsid w:val="006773B2"/>
    <w:rsid w:val="006845EB"/>
    <w:rsid w:val="00685398"/>
    <w:rsid w:val="00686D71"/>
    <w:rsid w:val="006925B5"/>
    <w:rsid w:val="0069324A"/>
    <w:rsid w:val="00696114"/>
    <w:rsid w:val="006A3024"/>
    <w:rsid w:val="006A57EC"/>
    <w:rsid w:val="006B1FF5"/>
    <w:rsid w:val="006B28F8"/>
    <w:rsid w:val="006B396B"/>
    <w:rsid w:val="006B6CFE"/>
    <w:rsid w:val="006B7FA7"/>
    <w:rsid w:val="006C0ED1"/>
    <w:rsid w:val="006C3CC0"/>
    <w:rsid w:val="006D08C9"/>
    <w:rsid w:val="006D1AA5"/>
    <w:rsid w:val="006D29E7"/>
    <w:rsid w:val="006D48C1"/>
    <w:rsid w:val="006D72E7"/>
    <w:rsid w:val="006D72F9"/>
    <w:rsid w:val="006E0FB2"/>
    <w:rsid w:val="006E1128"/>
    <w:rsid w:val="006E342C"/>
    <w:rsid w:val="006E4833"/>
    <w:rsid w:val="006E538F"/>
    <w:rsid w:val="006E70F5"/>
    <w:rsid w:val="006E764E"/>
    <w:rsid w:val="006F1939"/>
    <w:rsid w:val="006F2ECA"/>
    <w:rsid w:val="006F3812"/>
    <w:rsid w:val="006F5C97"/>
    <w:rsid w:val="006F734A"/>
    <w:rsid w:val="006F7BF8"/>
    <w:rsid w:val="00703D79"/>
    <w:rsid w:val="00716E3C"/>
    <w:rsid w:val="007210DB"/>
    <w:rsid w:val="00726570"/>
    <w:rsid w:val="00730385"/>
    <w:rsid w:val="007453EA"/>
    <w:rsid w:val="00746529"/>
    <w:rsid w:val="007469A2"/>
    <w:rsid w:val="00747079"/>
    <w:rsid w:val="007522BA"/>
    <w:rsid w:val="007555CA"/>
    <w:rsid w:val="007559AE"/>
    <w:rsid w:val="0075611D"/>
    <w:rsid w:val="007567C9"/>
    <w:rsid w:val="00756A67"/>
    <w:rsid w:val="00761577"/>
    <w:rsid w:val="00761960"/>
    <w:rsid w:val="00761E7B"/>
    <w:rsid w:val="00762650"/>
    <w:rsid w:val="00763A27"/>
    <w:rsid w:val="007708DB"/>
    <w:rsid w:val="007713E3"/>
    <w:rsid w:val="00771AF9"/>
    <w:rsid w:val="007728C3"/>
    <w:rsid w:val="0077337E"/>
    <w:rsid w:val="00773B0D"/>
    <w:rsid w:val="00776AC6"/>
    <w:rsid w:val="007800B6"/>
    <w:rsid w:val="0078189C"/>
    <w:rsid w:val="0078693F"/>
    <w:rsid w:val="00787BAF"/>
    <w:rsid w:val="00794B70"/>
    <w:rsid w:val="007955D1"/>
    <w:rsid w:val="007965EC"/>
    <w:rsid w:val="007A0E4F"/>
    <w:rsid w:val="007A1AAC"/>
    <w:rsid w:val="007A4300"/>
    <w:rsid w:val="007A569B"/>
    <w:rsid w:val="007A5928"/>
    <w:rsid w:val="007B08ED"/>
    <w:rsid w:val="007B5D00"/>
    <w:rsid w:val="007B6CA4"/>
    <w:rsid w:val="007C51EA"/>
    <w:rsid w:val="007C650A"/>
    <w:rsid w:val="007D0AF6"/>
    <w:rsid w:val="007D1277"/>
    <w:rsid w:val="007D42ED"/>
    <w:rsid w:val="007D797B"/>
    <w:rsid w:val="007E053C"/>
    <w:rsid w:val="007E1A17"/>
    <w:rsid w:val="007E3BB5"/>
    <w:rsid w:val="007E5370"/>
    <w:rsid w:val="007E58C1"/>
    <w:rsid w:val="007E7F50"/>
    <w:rsid w:val="007F20C5"/>
    <w:rsid w:val="007F2355"/>
    <w:rsid w:val="007F26CD"/>
    <w:rsid w:val="007F7720"/>
    <w:rsid w:val="007F7D69"/>
    <w:rsid w:val="00801553"/>
    <w:rsid w:val="00803AE8"/>
    <w:rsid w:val="008046E2"/>
    <w:rsid w:val="0080506C"/>
    <w:rsid w:val="00805C85"/>
    <w:rsid w:val="008067C3"/>
    <w:rsid w:val="00813711"/>
    <w:rsid w:val="008147D1"/>
    <w:rsid w:val="00816481"/>
    <w:rsid w:val="00817240"/>
    <w:rsid w:val="00827839"/>
    <w:rsid w:val="00834721"/>
    <w:rsid w:val="00841C03"/>
    <w:rsid w:val="00842A5F"/>
    <w:rsid w:val="008434E1"/>
    <w:rsid w:val="00847080"/>
    <w:rsid w:val="00847A78"/>
    <w:rsid w:val="0085029C"/>
    <w:rsid w:val="008523D0"/>
    <w:rsid w:val="00853CE1"/>
    <w:rsid w:val="00854AF4"/>
    <w:rsid w:val="00864C9F"/>
    <w:rsid w:val="008657EF"/>
    <w:rsid w:val="008666F0"/>
    <w:rsid w:val="00870508"/>
    <w:rsid w:val="00873717"/>
    <w:rsid w:val="00875761"/>
    <w:rsid w:val="00876ED1"/>
    <w:rsid w:val="00880191"/>
    <w:rsid w:val="0088184E"/>
    <w:rsid w:val="00882DD9"/>
    <w:rsid w:val="00885ED7"/>
    <w:rsid w:val="00886B49"/>
    <w:rsid w:val="00891AB1"/>
    <w:rsid w:val="00892B6A"/>
    <w:rsid w:val="00892BFD"/>
    <w:rsid w:val="0089464F"/>
    <w:rsid w:val="008A2666"/>
    <w:rsid w:val="008A6872"/>
    <w:rsid w:val="008A6C91"/>
    <w:rsid w:val="008B3A99"/>
    <w:rsid w:val="008C2170"/>
    <w:rsid w:val="008C2AF9"/>
    <w:rsid w:val="008C49DB"/>
    <w:rsid w:val="008C6405"/>
    <w:rsid w:val="008D30DB"/>
    <w:rsid w:val="008D699E"/>
    <w:rsid w:val="008E15F3"/>
    <w:rsid w:val="008E1F89"/>
    <w:rsid w:val="008E2451"/>
    <w:rsid w:val="008E34BE"/>
    <w:rsid w:val="008E6206"/>
    <w:rsid w:val="008F0A16"/>
    <w:rsid w:val="008F0F1C"/>
    <w:rsid w:val="008F3CE8"/>
    <w:rsid w:val="008F55B0"/>
    <w:rsid w:val="008F76BC"/>
    <w:rsid w:val="009014F2"/>
    <w:rsid w:val="0090751B"/>
    <w:rsid w:val="00910370"/>
    <w:rsid w:val="00910A70"/>
    <w:rsid w:val="009114AC"/>
    <w:rsid w:val="00921B45"/>
    <w:rsid w:val="00923073"/>
    <w:rsid w:val="00932DD8"/>
    <w:rsid w:val="009340D6"/>
    <w:rsid w:val="00936EEB"/>
    <w:rsid w:val="00936FCF"/>
    <w:rsid w:val="00941030"/>
    <w:rsid w:val="00941D91"/>
    <w:rsid w:val="00943460"/>
    <w:rsid w:val="00946F23"/>
    <w:rsid w:val="00956F1D"/>
    <w:rsid w:val="009616CD"/>
    <w:rsid w:val="00961BAA"/>
    <w:rsid w:val="00961C4C"/>
    <w:rsid w:val="00966CEF"/>
    <w:rsid w:val="009702B4"/>
    <w:rsid w:val="009716EE"/>
    <w:rsid w:val="00980833"/>
    <w:rsid w:val="009823B0"/>
    <w:rsid w:val="00984715"/>
    <w:rsid w:val="00985F9A"/>
    <w:rsid w:val="009860E9"/>
    <w:rsid w:val="009864A9"/>
    <w:rsid w:val="009865AD"/>
    <w:rsid w:val="00992058"/>
    <w:rsid w:val="00995C1E"/>
    <w:rsid w:val="00997136"/>
    <w:rsid w:val="0099735D"/>
    <w:rsid w:val="0099745F"/>
    <w:rsid w:val="009A2AC3"/>
    <w:rsid w:val="009A2E62"/>
    <w:rsid w:val="009A3987"/>
    <w:rsid w:val="009A50D5"/>
    <w:rsid w:val="009B2371"/>
    <w:rsid w:val="009B30D1"/>
    <w:rsid w:val="009C08D5"/>
    <w:rsid w:val="009C433C"/>
    <w:rsid w:val="009C53BB"/>
    <w:rsid w:val="009C6F57"/>
    <w:rsid w:val="009E4211"/>
    <w:rsid w:val="009F3052"/>
    <w:rsid w:val="009F6BDB"/>
    <w:rsid w:val="00A0241B"/>
    <w:rsid w:val="00A02FE0"/>
    <w:rsid w:val="00A104EF"/>
    <w:rsid w:val="00A1259A"/>
    <w:rsid w:val="00A145E1"/>
    <w:rsid w:val="00A153EC"/>
    <w:rsid w:val="00A155A9"/>
    <w:rsid w:val="00A21242"/>
    <w:rsid w:val="00A3106D"/>
    <w:rsid w:val="00A32BC3"/>
    <w:rsid w:val="00A33BEE"/>
    <w:rsid w:val="00A36C35"/>
    <w:rsid w:val="00A37AB1"/>
    <w:rsid w:val="00A42D2D"/>
    <w:rsid w:val="00A47145"/>
    <w:rsid w:val="00A52F16"/>
    <w:rsid w:val="00A570F8"/>
    <w:rsid w:val="00A61139"/>
    <w:rsid w:val="00A618DE"/>
    <w:rsid w:val="00A674F2"/>
    <w:rsid w:val="00A86721"/>
    <w:rsid w:val="00A905A9"/>
    <w:rsid w:val="00A91DCF"/>
    <w:rsid w:val="00A92820"/>
    <w:rsid w:val="00AB2EA5"/>
    <w:rsid w:val="00AB4789"/>
    <w:rsid w:val="00AB5AA2"/>
    <w:rsid w:val="00AB5E53"/>
    <w:rsid w:val="00AC07BD"/>
    <w:rsid w:val="00AD14ED"/>
    <w:rsid w:val="00AD1E64"/>
    <w:rsid w:val="00AD3F2E"/>
    <w:rsid w:val="00AD48DE"/>
    <w:rsid w:val="00AD5BA6"/>
    <w:rsid w:val="00AD6449"/>
    <w:rsid w:val="00AF1C0D"/>
    <w:rsid w:val="00AF3156"/>
    <w:rsid w:val="00AF3E27"/>
    <w:rsid w:val="00AF5EA8"/>
    <w:rsid w:val="00AF6206"/>
    <w:rsid w:val="00B00A42"/>
    <w:rsid w:val="00B01CF2"/>
    <w:rsid w:val="00B02442"/>
    <w:rsid w:val="00B03351"/>
    <w:rsid w:val="00B0690C"/>
    <w:rsid w:val="00B06ED7"/>
    <w:rsid w:val="00B10DE3"/>
    <w:rsid w:val="00B15698"/>
    <w:rsid w:val="00B24B27"/>
    <w:rsid w:val="00B324C7"/>
    <w:rsid w:val="00B327EB"/>
    <w:rsid w:val="00B32A94"/>
    <w:rsid w:val="00B34742"/>
    <w:rsid w:val="00B40849"/>
    <w:rsid w:val="00B41CEB"/>
    <w:rsid w:val="00B448D3"/>
    <w:rsid w:val="00B52260"/>
    <w:rsid w:val="00B532AE"/>
    <w:rsid w:val="00B60115"/>
    <w:rsid w:val="00B6039E"/>
    <w:rsid w:val="00B62084"/>
    <w:rsid w:val="00B64EA7"/>
    <w:rsid w:val="00B6647F"/>
    <w:rsid w:val="00B711A1"/>
    <w:rsid w:val="00B7172B"/>
    <w:rsid w:val="00B7667C"/>
    <w:rsid w:val="00B767B6"/>
    <w:rsid w:val="00B83DC6"/>
    <w:rsid w:val="00B867AB"/>
    <w:rsid w:val="00B8697F"/>
    <w:rsid w:val="00B96757"/>
    <w:rsid w:val="00BA092F"/>
    <w:rsid w:val="00BA1EBA"/>
    <w:rsid w:val="00BA25B6"/>
    <w:rsid w:val="00BA3831"/>
    <w:rsid w:val="00BB0D6A"/>
    <w:rsid w:val="00BB0DA8"/>
    <w:rsid w:val="00BC1B52"/>
    <w:rsid w:val="00BC204E"/>
    <w:rsid w:val="00BC59A8"/>
    <w:rsid w:val="00BC627D"/>
    <w:rsid w:val="00BC6B5D"/>
    <w:rsid w:val="00BC7F80"/>
    <w:rsid w:val="00BD05BF"/>
    <w:rsid w:val="00BD1328"/>
    <w:rsid w:val="00BD6A59"/>
    <w:rsid w:val="00BE2782"/>
    <w:rsid w:val="00BE4A39"/>
    <w:rsid w:val="00BE79EC"/>
    <w:rsid w:val="00BF4982"/>
    <w:rsid w:val="00BF5CC6"/>
    <w:rsid w:val="00C005A8"/>
    <w:rsid w:val="00C02A9F"/>
    <w:rsid w:val="00C057DE"/>
    <w:rsid w:val="00C06871"/>
    <w:rsid w:val="00C068ED"/>
    <w:rsid w:val="00C07D4E"/>
    <w:rsid w:val="00C11262"/>
    <w:rsid w:val="00C1661D"/>
    <w:rsid w:val="00C1714F"/>
    <w:rsid w:val="00C21FE5"/>
    <w:rsid w:val="00C239DE"/>
    <w:rsid w:val="00C241FD"/>
    <w:rsid w:val="00C24B27"/>
    <w:rsid w:val="00C40362"/>
    <w:rsid w:val="00C40870"/>
    <w:rsid w:val="00C40FD6"/>
    <w:rsid w:val="00C43FB4"/>
    <w:rsid w:val="00C44ADF"/>
    <w:rsid w:val="00C46339"/>
    <w:rsid w:val="00C46902"/>
    <w:rsid w:val="00C524BC"/>
    <w:rsid w:val="00C5252D"/>
    <w:rsid w:val="00C54211"/>
    <w:rsid w:val="00C5651B"/>
    <w:rsid w:val="00C60590"/>
    <w:rsid w:val="00C61327"/>
    <w:rsid w:val="00C61E24"/>
    <w:rsid w:val="00C64491"/>
    <w:rsid w:val="00C6768D"/>
    <w:rsid w:val="00C70DD0"/>
    <w:rsid w:val="00C71550"/>
    <w:rsid w:val="00C8167D"/>
    <w:rsid w:val="00C83054"/>
    <w:rsid w:val="00C84836"/>
    <w:rsid w:val="00C914E4"/>
    <w:rsid w:val="00C97F8F"/>
    <w:rsid w:val="00CA2767"/>
    <w:rsid w:val="00CA5372"/>
    <w:rsid w:val="00CA6910"/>
    <w:rsid w:val="00CC2A21"/>
    <w:rsid w:val="00CC469B"/>
    <w:rsid w:val="00CC4740"/>
    <w:rsid w:val="00CC7932"/>
    <w:rsid w:val="00CD0761"/>
    <w:rsid w:val="00CD180E"/>
    <w:rsid w:val="00CD3BEB"/>
    <w:rsid w:val="00CD5534"/>
    <w:rsid w:val="00CD7F97"/>
    <w:rsid w:val="00CE2419"/>
    <w:rsid w:val="00CE30A1"/>
    <w:rsid w:val="00CE3DC2"/>
    <w:rsid w:val="00CF134C"/>
    <w:rsid w:val="00CF15CD"/>
    <w:rsid w:val="00CF1EE9"/>
    <w:rsid w:val="00CF79AF"/>
    <w:rsid w:val="00D03A3E"/>
    <w:rsid w:val="00D044BB"/>
    <w:rsid w:val="00D06602"/>
    <w:rsid w:val="00D06E07"/>
    <w:rsid w:val="00D1480A"/>
    <w:rsid w:val="00D14CA4"/>
    <w:rsid w:val="00D15621"/>
    <w:rsid w:val="00D1656A"/>
    <w:rsid w:val="00D22322"/>
    <w:rsid w:val="00D2446A"/>
    <w:rsid w:val="00D24FA2"/>
    <w:rsid w:val="00D30072"/>
    <w:rsid w:val="00D35124"/>
    <w:rsid w:val="00D4015B"/>
    <w:rsid w:val="00D46B03"/>
    <w:rsid w:val="00D46BA6"/>
    <w:rsid w:val="00D47F10"/>
    <w:rsid w:val="00D500F6"/>
    <w:rsid w:val="00D5641D"/>
    <w:rsid w:val="00D636BA"/>
    <w:rsid w:val="00D70082"/>
    <w:rsid w:val="00D77DA2"/>
    <w:rsid w:val="00D804C1"/>
    <w:rsid w:val="00D81854"/>
    <w:rsid w:val="00D8388A"/>
    <w:rsid w:val="00D86917"/>
    <w:rsid w:val="00D9136A"/>
    <w:rsid w:val="00D9503C"/>
    <w:rsid w:val="00DA1E79"/>
    <w:rsid w:val="00DA33D7"/>
    <w:rsid w:val="00DA5C6C"/>
    <w:rsid w:val="00DA6BFB"/>
    <w:rsid w:val="00DB3625"/>
    <w:rsid w:val="00DB4702"/>
    <w:rsid w:val="00DB5BA3"/>
    <w:rsid w:val="00DB6EA4"/>
    <w:rsid w:val="00DC7659"/>
    <w:rsid w:val="00DC7CE9"/>
    <w:rsid w:val="00DD1BD4"/>
    <w:rsid w:val="00DD2622"/>
    <w:rsid w:val="00DD398D"/>
    <w:rsid w:val="00DD3CF4"/>
    <w:rsid w:val="00DD3E49"/>
    <w:rsid w:val="00DD488D"/>
    <w:rsid w:val="00DD4B75"/>
    <w:rsid w:val="00DD645D"/>
    <w:rsid w:val="00DE0395"/>
    <w:rsid w:val="00DE3E62"/>
    <w:rsid w:val="00DE56E1"/>
    <w:rsid w:val="00DE577E"/>
    <w:rsid w:val="00DF0D62"/>
    <w:rsid w:val="00DF3753"/>
    <w:rsid w:val="00DF4B76"/>
    <w:rsid w:val="00DF7359"/>
    <w:rsid w:val="00E00591"/>
    <w:rsid w:val="00E04B09"/>
    <w:rsid w:val="00E12763"/>
    <w:rsid w:val="00E147B6"/>
    <w:rsid w:val="00E14977"/>
    <w:rsid w:val="00E1512C"/>
    <w:rsid w:val="00E1593F"/>
    <w:rsid w:val="00E1740B"/>
    <w:rsid w:val="00E20F61"/>
    <w:rsid w:val="00E25040"/>
    <w:rsid w:val="00E2690A"/>
    <w:rsid w:val="00E342BE"/>
    <w:rsid w:val="00E429B2"/>
    <w:rsid w:val="00E47A84"/>
    <w:rsid w:val="00E50595"/>
    <w:rsid w:val="00E53BA8"/>
    <w:rsid w:val="00E566BB"/>
    <w:rsid w:val="00E65084"/>
    <w:rsid w:val="00E65913"/>
    <w:rsid w:val="00E70231"/>
    <w:rsid w:val="00E705E2"/>
    <w:rsid w:val="00E71B9F"/>
    <w:rsid w:val="00E75127"/>
    <w:rsid w:val="00E77A76"/>
    <w:rsid w:val="00E80B0D"/>
    <w:rsid w:val="00E83BCD"/>
    <w:rsid w:val="00E84A03"/>
    <w:rsid w:val="00E86499"/>
    <w:rsid w:val="00E91508"/>
    <w:rsid w:val="00E9153C"/>
    <w:rsid w:val="00E948E8"/>
    <w:rsid w:val="00E9668D"/>
    <w:rsid w:val="00E977A9"/>
    <w:rsid w:val="00EA066A"/>
    <w:rsid w:val="00EA3BA2"/>
    <w:rsid w:val="00EA4823"/>
    <w:rsid w:val="00EA72D5"/>
    <w:rsid w:val="00EB200D"/>
    <w:rsid w:val="00EB4B78"/>
    <w:rsid w:val="00EB618D"/>
    <w:rsid w:val="00EC0FD1"/>
    <w:rsid w:val="00EC3179"/>
    <w:rsid w:val="00ED773F"/>
    <w:rsid w:val="00ED7839"/>
    <w:rsid w:val="00EE46E4"/>
    <w:rsid w:val="00EE50A1"/>
    <w:rsid w:val="00EE51A7"/>
    <w:rsid w:val="00EE51F9"/>
    <w:rsid w:val="00EF13C3"/>
    <w:rsid w:val="00EF1929"/>
    <w:rsid w:val="00EF41EB"/>
    <w:rsid w:val="00F069BF"/>
    <w:rsid w:val="00F13394"/>
    <w:rsid w:val="00F173A1"/>
    <w:rsid w:val="00F173A7"/>
    <w:rsid w:val="00F17852"/>
    <w:rsid w:val="00F24200"/>
    <w:rsid w:val="00F27747"/>
    <w:rsid w:val="00F32138"/>
    <w:rsid w:val="00F32C28"/>
    <w:rsid w:val="00F3482E"/>
    <w:rsid w:val="00F3580B"/>
    <w:rsid w:val="00F3633D"/>
    <w:rsid w:val="00F41D34"/>
    <w:rsid w:val="00F51F6E"/>
    <w:rsid w:val="00F56C0B"/>
    <w:rsid w:val="00F63B10"/>
    <w:rsid w:val="00F643F4"/>
    <w:rsid w:val="00F648C0"/>
    <w:rsid w:val="00F678A3"/>
    <w:rsid w:val="00F76533"/>
    <w:rsid w:val="00F77CE3"/>
    <w:rsid w:val="00F77D91"/>
    <w:rsid w:val="00F817FE"/>
    <w:rsid w:val="00F82C28"/>
    <w:rsid w:val="00F84205"/>
    <w:rsid w:val="00F8576C"/>
    <w:rsid w:val="00F85CB1"/>
    <w:rsid w:val="00F916CC"/>
    <w:rsid w:val="00F931BA"/>
    <w:rsid w:val="00F9337F"/>
    <w:rsid w:val="00F97FEA"/>
    <w:rsid w:val="00FA2EF4"/>
    <w:rsid w:val="00FA5EEA"/>
    <w:rsid w:val="00FA6467"/>
    <w:rsid w:val="00FB1633"/>
    <w:rsid w:val="00FB1DD2"/>
    <w:rsid w:val="00FB2B58"/>
    <w:rsid w:val="00FB3F85"/>
    <w:rsid w:val="00FB69F4"/>
    <w:rsid w:val="00FC06DD"/>
    <w:rsid w:val="00FC0FC6"/>
    <w:rsid w:val="00FE3517"/>
    <w:rsid w:val="00FE465E"/>
    <w:rsid w:val="00FF469B"/>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C2AAD520-3C51-4941-B8BD-7C57D2B87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gu-IN"/>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bidi="ar-SA"/>
    </w:rPr>
  </w:style>
  <w:style w:type="paragraph" w:styleId="Heading1">
    <w:name w:val="heading 1"/>
    <w:basedOn w:val="Normal"/>
    <w:next w:val="Normal"/>
    <w:link w:val="Heading1Char"/>
    <w:qFormat/>
    <w:rsid w:val="001721A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semiHidden/>
    <w:unhideWhenUsed/>
    <w:qFormat/>
    <w:rsid w:val="00BD6A59"/>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C3E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3635E4"/>
    <w:pPr>
      <w:tabs>
        <w:tab w:val="center" w:pos="4320"/>
        <w:tab w:val="right" w:pos="8640"/>
      </w:tabs>
    </w:pPr>
  </w:style>
  <w:style w:type="paragraph" w:styleId="Footer">
    <w:name w:val="footer"/>
    <w:basedOn w:val="Normal"/>
    <w:link w:val="FooterChar"/>
    <w:uiPriority w:val="99"/>
    <w:rsid w:val="003635E4"/>
    <w:pPr>
      <w:tabs>
        <w:tab w:val="center" w:pos="4320"/>
        <w:tab w:val="right" w:pos="8640"/>
      </w:tabs>
    </w:pPr>
  </w:style>
  <w:style w:type="character" w:styleId="PageNumber">
    <w:name w:val="page number"/>
    <w:basedOn w:val="DefaultParagraphFont"/>
    <w:rsid w:val="003635E4"/>
  </w:style>
  <w:style w:type="paragraph" w:customStyle="1" w:styleId="Default">
    <w:name w:val="Default"/>
    <w:rsid w:val="00016C41"/>
    <w:pPr>
      <w:autoSpaceDE w:val="0"/>
      <w:autoSpaceDN w:val="0"/>
      <w:adjustRightInd w:val="0"/>
    </w:pPr>
    <w:rPr>
      <w:color w:val="000000"/>
      <w:sz w:val="24"/>
      <w:szCs w:val="24"/>
    </w:rPr>
  </w:style>
  <w:style w:type="paragraph" w:styleId="ListParagraph">
    <w:name w:val="List Paragraph"/>
    <w:basedOn w:val="Normal"/>
    <w:uiPriority w:val="34"/>
    <w:qFormat/>
    <w:rsid w:val="00B7667C"/>
    <w:pPr>
      <w:ind w:left="720"/>
      <w:contextualSpacing/>
    </w:pPr>
  </w:style>
  <w:style w:type="character" w:customStyle="1" w:styleId="Heading1Char">
    <w:name w:val="Heading 1 Char"/>
    <w:basedOn w:val="DefaultParagraphFont"/>
    <w:link w:val="Heading1"/>
    <w:rsid w:val="001721A2"/>
    <w:rPr>
      <w:rFonts w:asciiTheme="majorHAnsi" w:eastAsiaTheme="majorEastAsia" w:hAnsiTheme="majorHAnsi" w:cstheme="majorBidi"/>
      <w:color w:val="365F91" w:themeColor="accent1" w:themeShade="BF"/>
      <w:sz w:val="32"/>
      <w:szCs w:val="32"/>
      <w:lang w:bidi="ar-SA"/>
    </w:rPr>
  </w:style>
  <w:style w:type="paragraph" w:styleId="Title">
    <w:name w:val="Title"/>
    <w:basedOn w:val="Normal"/>
    <w:next w:val="Normal"/>
    <w:link w:val="TitleChar"/>
    <w:qFormat/>
    <w:rsid w:val="001341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341E0"/>
    <w:rPr>
      <w:rFonts w:asciiTheme="majorHAnsi" w:eastAsiaTheme="majorEastAsia" w:hAnsiTheme="majorHAnsi" w:cstheme="majorBidi"/>
      <w:spacing w:val="-10"/>
      <w:kern w:val="28"/>
      <w:sz w:val="56"/>
      <w:szCs w:val="56"/>
      <w:lang w:bidi="ar-SA"/>
    </w:rPr>
  </w:style>
  <w:style w:type="paragraph" w:styleId="Caption">
    <w:name w:val="caption"/>
    <w:basedOn w:val="Normal"/>
    <w:next w:val="Normal"/>
    <w:unhideWhenUsed/>
    <w:qFormat/>
    <w:rsid w:val="007567C9"/>
    <w:pPr>
      <w:spacing w:after="200"/>
    </w:pPr>
    <w:rPr>
      <w:i/>
      <w:iCs/>
      <w:color w:val="1F497D" w:themeColor="text2"/>
      <w:sz w:val="18"/>
      <w:szCs w:val="18"/>
    </w:rPr>
  </w:style>
  <w:style w:type="paragraph" w:styleId="BalloonText">
    <w:name w:val="Balloon Text"/>
    <w:basedOn w:val="Normal"/>
    <w:link w:val="BalloonTextChar"/>
    <w:semiHidden/>
    <w:unhideWhenUsed/>
    <w:rsid w:val="0015416E"/>
    <w:rPr>
      <w:rFonts w:ascii="Segoe UI" w:hAnsi="Segoe UI" w:cs="Segoe UI"/>
      <w:sz w:val="18"/>
      <w:szCs w:val="18"/>
    </w:rPr>
  </w:style>
  <w:style w:type="character" w:customStyle="1" w:styleId="BalloonTextChar">
    <w:name w:val="Balloon Text Char"/>
    <w:basedOn w:val="DefaultParagraphFont"/>
    <w:link w:val="BalloonText"/>
    <w:semiHidden/>
    <w:rsid w:val="0015416E"/>
    <w:rPr>
      <w:rFonts w:ascii="Segoe UI" w:hAnsi="Segoe UI" w:cs="Segoe UI"/>
      <w:sz w:val="18"/>
      <w:szCs w:val="18"/>
      <w:lang w:bidi="ar-SA"/>
    </w:rPr>
  </w:style>
  <w:style w:type="character" w:customStyle="1" w:styleId="Heading3Char">
    <w:name w:val="Heading 3 Char"/>
    <w:basedOn w:val="DefaultParagraphFont"/>
    <w:link w:val="Heading3"/>
    <w:semiHidden/>
    <w:rsid w:val="00BD6A59"/>
    <w:rPr>
      <w:rFonts w:asciiTheme="majorHAnsi" w:eastAsiaTheme="majorEastAsia" w:hAnsiTheme="majorHAnsi" w:cstheme="majorBidi"/>
      <w:color w:val="243F60" w:themeColor="accent1" w:themeShade="7F"/>
      <w:sz w:val="24"/>
      <w:szCs w:val="24"/>
      <w:lang w:bidi="ar-SA"/>
    </w:rPr>
  </w:style>
  <w:style w:type="character" w:styleId="Hyperlink">
    <w:name w:val="Hyperlink"/>
    <w:basedOn w:val="DefaultParagraphFont"/>
    <w:uiPriority w:val="99"/>
    <w:semiHidden/>
    <w:unhideWhenUsed/>
    <w:rsid w:val="00BD6A59"/>
    <w:rPr>
      <w:color w:val="0000FF"/>
      <w:u w:val="single"/>
    </w:rPr>
  </w:style>
  <w:style w:type="character" w:customStyle="1" w:styleId="apple-converted-space">
    <w:name w:val="apple-converted-space"/>
    <w:basedOn w:val="DefaultParagraphFont"/>
    <w:rsid w:val="00BD6A59"/>
  </w:style>
  <w:style w:type="character" w:customStyle="1" w:styleId="HeaderChar">
    <w:name w:val="Header Char"/>
    <w:basedOn w:val="DefaultParagraphFont"/>
    <w:link w:val="Header"/>
    <w:uiPriority w:val="99"/>
    <w:rsid w:val="002C419D"/>
    <w:rPr>
      <w:sz w:val="24"/>
      <w:szCs w:val="24"/>
      <w:lang w:bidi="ar-SA"/>
    </w:rPr>
  </w:style>
  <w:style w:type="character" w:customStyle="1" w:styleId="FooterChar">
    <w:name w:val="Footer Char"/>
    <w:basedOn w:val="DefaultParagraphFont"/>
    <w:link w:val="Footer"/>
    <w:uiPriority w:val="99"/>
    <w:rsid w:val="002C419D"/>
    <w:rPr>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2474454">
      <w:bodyDiv w:val="1"/>
      <w:marLeft w:val="0"/>
      <w:marRight w:val="0"/>
      <w:marTop w:val="0"/>
      <w:marBottom w:val="0"/>
      <w:divBdr>
        <w:top w:val="none" w:sz="0" w:space="0" w:color="auto"/>
        <w:left w:val="none" w:sz="0" w:space="0" w:color="auto"/>
        <w:bottom w:val="none" w:sz="0" w:space="0" w:color="auto"/>
        <w:right w:val="none" w:sz="0" w:space="0" w:color="auto"/>
      </w:divBdr>
    </w:div>
    <w:div w:id="118570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Lesson%20planning.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4D923AF7C374B10AD22A4F170D769B6"/>
        <w:category>
          <w:name w:val="General"/>
          <w:gallery w:val="placeholder"/>
        </w:category>
        <w:types>
          <w:type w:val="bbPlcHdr"/>
        </w:types>
        <w:behaviors>
          <w:behavior w:val="content"/>
        </w:behaviors>
        <w:guid w:val="{4A92C462-0F33-4CC2-8CD0-2A24C4EA52E7}"/>
      </w:docPartPr>
      <w:docPartBody>
        <w:p w:rsidR="00000000" w:rsidRDefault="00A85679" w:rsidP="00A85679">
          <w:pPr>
            <w:pStyle w:val="E4D923AF7C374B10AD22A4F170D769B6"/>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hruti">
    <w:panose1 w:val="020B0502040204020203"/>
    <w:charset w:val="00"/>
    <w:family w:val="swiss"/>
    <w:pitch w:val="variable"/>
    <w:sig w:usb0="0004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679"/>
    <w:rsid w:val="007A2526"/>
    <w:rsid w:val="00A8567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US" w:eastAsia="zh-CN"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6A3B1D93824FBFB11624244ABEE123">
    <w:name w:val="476A3B1D93824FBFB11624244ABEE123"/>
    <w:rsid w:val="00A85679"/>
  </w:style>
  <w:style w:type="character" w:styleId="PlaceholderText">
    <w:name w:val="Placeholder Text"/>
    <w:basedOn w:val="DefaultParagraphFont"/>
    <w:uiPriority w:val="99"/>
    <w:semiHidden/>
    <w:rsid w:val="00A85679"/>
    <w:rPr>
      <w:color w:val="808080"/>
    </w:rPr>
  </w:style>
  <w:style w:type="paragraph" w:customStyle="1" w:styleId="AE13E3C4DE91418EA01F27A156933462">
    <w:name w:val="AE13E3C4DE91418EA01F27A156933462"/>
    <w:rsid w:val="00A85679"/>
  </w:style>
  <w:style w:type="paragraph" w:customStyle="1" w:styleId="E4D923AF7C374B10AD22A4F170D769B6">
    <w:name w:val="E4D923AF7C374B10AD22A4F170D769B6"/>
    <w:rsid w:val="00A85679"/>
  </w:style>
  <w:style w:type="paragraph" w:customStyle="1" w:styleId="C1639088F91E40A5A03FC97D08A6D084">
    <w:name w:val="C1639088F91E40A5A03FC97D08A6D084"/>
    <w:rsid w:val="00A85679"/>
  </w:style>
  <w:style w:type="paragraph" w:customStyle="1" w:styleId="4DA409F5559C417BABC9EE2FCAFD3D0A">
    <w:name w:val="4DA409F5559C417BABC9EE2FCAFD3D0A"/>
    <w:rsid w:val="00A856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E71C0B-D970-41B2-B2ED-A1B6F7CC8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Lesson planning</Template>
  <TotalTime>925</TotalTime>
  <Pages>21</Pages>
  <Words>3986</Words>
  <Characters>22726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GOVT</vt:lpstr>
    </vt:vector>
  </TitlesOfParts>
  <Company>gppalanpur</Company>
  <LinksUpToDate>false</LinksUpToDate>
  <CharactersWithSpaces>26659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GOVT</dc:title>
  <dc:creator>MALP | Compiled by: milav dabgar</dc:creator>
  <cp:lastModifiedBy>Milav</cp:lastModifiedBy>
  <cp:revision>718</cp:revision>
  <cp:lastPrinted>2017-03-24T11:59:00Z</cp:lastPrinted>
  <dcterms:created xsi:type="dcterms:W3CDTF">2017-01-11T05:43:00Z</dcterms:created>
  <dcterms:modified xsi:type="dcterms:W3CDTF">2017-03-24T12:20:00Z</dcterms:modified>
</cp:coreProperties>
</file>